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C64B14" w14:textId="77777777" w:rsidR="005268D3" w:rsidRPr="00B27115" w:rsidRDefault="006D5127">
      <w:pPr>
        <w:pStyle w:val="Tiitellehtpis1"/>
        <w:rPr>
          <w:lang w:val="en-GB"/>
        </w:rPr>
      </w:pPr>
      <w:r w:rsidRPr="00B27115">
        <w:rPr>
          <w:lang w:val="en-GB"/>
        </w:rPr>
        <w:t>UNIVERSITY OF TARTU</w:t>
      </w:r>
    </w:p>
    <w:p w14:paraId="493B19E7" w14:textId="77777777" w:rsidR="005268D3" w:rsidRDefault="006D5127">
      <w:pPr>
        <w:pStyle w:val="Tiitellehtpis2"/>
        <w:rPr>
          <w:lang w:val="en-GB"/>
        </w:rPr>
      </w:pPr>
      <w:r w:rsidRPr="00B27115">
        <w:rPr>
          <w:lang w:val="en-GB"/>
        </w:rPr>
        <w:t>Institute of Computer Science</w:t>
      </w:r>
    </w:p>
    <w:p w14:paraId="7B5D9260" w14:textId="77777777" w:rsidR="00AF3345" w:rsidRPr="00B27115" w:rsidRDefault="00CE1497">
      <w:pPr>
        <w:pStyle w:val="Tiitellehtpis2"/>
        <w:rPr>
          <w:lang w:val="en-GB"/>
        </w:rPr>
      </w:pPr>
      <w:r>
        <w:rPr>
          <w:lang w:val="en-GB"/>
        </w:rPr>
        <w:t>Software Engineering</w:t>
      </w:r>
      <w:r w:rsidR="00CF1B43">
        <w:rPr>
          <w:lang w:val="en-GB"/>
        </w:rPr>
        <w:t xml:space="preserve"> </w:t>
      </w:r>
      <w:r w:rsidR="00AF3345">
        <w:rPr>
          <w:lang w:val="en-GB"/>
        </w:rPr>
        <w:t>Curriculum</w:t>
      </w:r>
    </w:p>
    <w:p w14:paraId="4FC55673" w14:textId="77777777" w:rsidR="00F56399" w:rsidRPr="00483AA2" w:rsidRDefault="008D5D81" w:rsidP="00F56399">
      <w:pPr>
        <w:pStyle w:val="Tiitellehtautor"/>
        <w:spacing w:before="3200"/>
      </w:pPr>
      <w:sdt>
        <w:sdtPr>
          <w:alias w:val="Autor"/>
          <w:tag w:val=""/>
          <w:id w:val="1811587896"/>
          <w:placeholder>
            <w:docPart w:val="C9B2286B83EE4ACCBBF38F23C9621BBF"/>
          </w:placeholder>
          <w:dataBinding w:prefixMappings="xmlns:ns0='http://purl.org/dc/elements/1.1/' xmlns:ns1='http://schemas.openxmlformats.org/package/2006/metadata/core-properties' " w:xpath="/ns1:coreProperties[1]/ns0:creator[1]" w:storeItemID="{6C3C8BC8-F283-45AE-878A-BAB7291924A1}"/>
          <w:text/>
        </w:sdtPr>
        <w:sdtEndPr/>
        <w:sdtContent>
          <w:r w:rsidR="00CE1497">
            <w:rPr>
              <w:lang w:val="en-US"/>
            </w:rPr>
            <w:t>Suido Valli</w:t>
          </w:r>
        </w:sdtContent>
      </w:sdt>
    </w:p>
    <w:bookmarkStart w:id="0" w:name="OLE_LINK2" w:displacedByCustomXml="next"/>
    <w:bookmarkStart w:id="1" w:name="OLE_LINK1" w:displacedByCustomXml="next"/>
    <w:sdt>
      <w:sdtPr>
        <w:alias w:val="Tiitel"/>
        <w:tag w:val=""/>
        <w:id w:val="-1537812548"/>
        <w:placeholder>
          <w:docPart w:val="CD743F2A3E914E8D9F06D0E4CD827244"/>
        </w:placeholder>
        <w:dataBinding w:prefixMappings="xmlns:ns0='http://purl.org/dc/elements/1.1/' xmlns:ns1='http://schemas.openxmlformats.org/package/2006/metadata/core-properties' " w:xpath="/ns1:coreProperties[1]/ns0:title[1]" w:storeItemID="{6C3C8BC8-F283-45AE-878A-BAB7291924A1}"/>
        <w:text/>
      </w:sdtPr>
      <w:sdtEndPr/>
      <w:sdtContent>
        <w:p w14:paraId="60925111" w14:textId="77777777" w:rsidR="005268D3" w:rsidRPr="00483AA2" w:rsidRDefault="00CE1497" w:rsidP="00E505FE">
          <w:pPr>
            <w:pStyle w:val="Tiitellehttiitel"/>
          </w:pPr>
          <w:r>
            <w:rPr>
              <w:lang w:val="en-US"/>
            </w:rPr>
            <w:t>Visualization of simulations of a robot operated car park system</w:t>
          </w:r>
        </w:p>
      </w:sdtContent>
    </w:sdt>
    <w:bookmarkEnd w:id="1"/>
    <w:bookmarkEnd w:id="0"/>
    <w:p w14:paraId="683CEA77" w14:textId="77777777" w:rsidR="005268D3" w:rsidRPr="00483AA2" w:rsidRDefault="008D5D81" w:rsidP="000449EF">
      <w:pPr>
        <w:pStyle w:val="Tiitellehtttp"/>
        <w:tabs>
          <w:tab w:val="center" w:pos="4371"/>
          <w:tab w:val="left" w:pos="6340"/>
        </w:tabs>
      </w:pPr>
      <w:sdt>
        <w:sdtPr>
          <w:alias w:val="Type of Document"/>
          <w:tag w:val=""/>
          <w:id w:val="-789963932"/>
          <w:placeholder>
            <w:docPart w:val="93B44D5DB290447EBA2818285E99DA69"/>
          </w:placeholder>
          <w:dataBinding w:prefixMappings="xmlns:ns0='http://purl.org/dc/elements/1.1/' xmlns:ns1='http://schemas.openxmlformats.org/package/2006/metadata/core-properties' " w:xpath="/ns1:coreProperties[1]/ns0:subject[1]" w:storeItemID="{6C3C8BC8-F283-45AE-878A-BAB7291924A1}"/>
          <w:text/>
        </w:sdtPr>
        <w:sdtEndPr/>
        <w:sdtContent>
          <w:r w:rsidR="00CE1497">
            <w:rPr>
              <w:lang w:val="en-US"/>
            </w:rPr>
            <w:t>Master’s Thesis (30 ECTS)</w:t>
          </w:r>
        </w:sdtContent>
      </w:sdt>
    </w:p>
    <w:p w14:paraId="03FBC9A6"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129E67A9" wp14:editId="61FB89EC">
                <wp:simplePos x="1714500" y="8648700"/>
                <wp:positionH relativeFrom="margin">
                  <wp:align>center</wp:align>
                </wp:positionH>
                <wp:positionV relativeFrom="margin">
                  <wp:align>bottom</wp:align>
                </wp:positionV>
                <wp:extent cx="5543550" cy="52560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43550" cy="52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F407DE" w14:textId="34F2C82B" w:rsidR="00B22401" w:rsidRPr="00AE695C" w:rsidRDefault="00B22401"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sidR="00994254">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29E67A9" id="_x0000_t202" coordsize="21600,21600" o:spt="202" path="m,l,21600r21600,l21600,xe">
                <v:stroke joinstyle="miter"/>
                <v:path gradientshapeok="t" o:connecttype="rect"/>
              </v:shapetype>
              <v:shape id="Tekstiväli 8" o:spid="_x0000_s1026" type="#_x0000_t202" style="position:absolute;left:0;text-align:left;margin-left:0;margin-top:0;width:436.5pt;height:41.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" o:allowincell="f" o:allowoverlap="f" filled="f" stroked="f" strokeweight=".5pt">
                <v:textbox style="mso-fit-shape-to-text:t">
                  <w:txbxContent>
                    <w:p w14:paraId="0BF407DE" w14:textId="34F2C82B" w:rsidR="00B22401" w:rsidRPr="00AE695C" w:rsidRDefault="00B22401"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sidR="00994254">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sidR="00CE1497">
        <w:rPr>
          <w:sz w:val="28"/>
          <w:szCs w:val="28"/>
          <w:lang w:val="en-GB"/>
        </w:rPr>
        <w:t xml:space="preserve"> Dirk Oliver Theis </w:t>
      </w:r>
      <w:r>
        <w:rPr>
          <w:sz w:val="28"/>
          <w:szCs w:val="28"/>
          <w:lang w:val="en-GB"/>
        </w:rPr>
        <w:br/>
      </w:r>
    </w:p>
    <w:p w14:paraId="6D73A6CA"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941B3E20BDFC4FDCA5CAEA0BE210D799"/>
        </w:placeholder>
        <w:dataBinding w:prefixMappings="xmlns:ns0='http://purl.org/dc/elements/1.1/' xmlns:ns1='http://schemas.openxmlformats.org/package/2006/metadata/core-properties' " w:xpath="/ns1:coreProperties[1]/ns0:title[1]" w:storeItemID="{6C3C8BC8-F283-45AE-878A-BAB7291924A1}"/>
        <w:text/>
      </w:sdtPr>
      <w:sdtEndPr/>
      <w:sdtContent>
        <w:p w14:paraId="08D28A26" w14:textId="77777777" w:rsidR="009C3F3F" w:rsidRPr="009C3F3F" w:rsidRDefault="00CE1497" w:rsidP="009C3F3F">
          <w:pPr>
            <w:pStyle w:val="Tiitelinfolehel"/>
          </w:pPr>
          <w:r>
            <w:rPr>
              <w:lang w:val="en-US"/>
            </w:rPr>
            <w:t>Visualization of simulations of a robot operated car park system</w:t>
          </w:r>
        </w:p>
      </w:sdtContent>
    </w:sdt>
    <w:p w14:paraId="100A838A" w14:textId="77777777" w:rsidR="009C3F3F" w:rsidRDefault="000B2F0C" w:rsidP="00BD249A">
      <w:pPr>
        <w:pStyle w:val="Alapealkiriinfolehel"/>
      </w:pPr>
      <w:r w:rsidRPr="009C3F3F">
        <w:t>Abstract</w:t>
      </w:r>
      <w:r w:rsidR="009C3F3F" w:rsidRPr="00BD249A">
        <w:t>:</w:t>
      </w:r>
    </w:p>
    <w:sdt>
      <w:sdtPr>
        <w:alias w:val="Ülevaade"/>
        <w:tag w:val=""/>
        <w:id w:val="-1109740695"/>
        <w:placeholder>
          <w:docPart w:val="CD419ED0224D4329BD84045C6891D74B"/>
        </w:placeholder>
        <w:dataBinding w:prefixMappings="xmlns:ns0='http://schemas.microsoft.com/office/2006/coverPageProps' " w:xpath="/ns0:CoverPageProperties[1]/ns0:Abstract[1]" w:storeItemID="{55AF091B-3C7A-41E3-B477-F2FDAA23CFDA}"/>
        <w:text/>
      </w:sdtPr>
      <w:sdtEndPr/>
      <w:sdtContent>
        <w:p w14:paraId="7E64ED4A" w14:textId="77777777" w:rsidR="00BD249A" w:rsidRPr="00483AA2" w:rsidRDefault="00CE1497" w:rsidP="00CE1497">
          <w:pPr>
            <w:rPr>
              <w:lang w:val="en-GB"/>
            </w:rPr>
          </w:pPr>
          <w:r w:rsidRPr="00CE1497">
            <w:t>Due to the increasing number of vehicles on the road, traffic problems are bound to exist.This happens as the current car park facilities developed are unable to cope with the influxof vehicles on the road. To overcome this problem, robot operated car park system is developed.This solution would use already built parking lots and parking houses, but will allowsaid parking facilities to accommodate more vehicles as the size of the parking spot will bereduced and most of the roads leading to the parking spots can be eliminated. Other solutionsthat exist will need specially built parking facilities, which makes them more costly to implement.The aim of this thesis is to come up with the best solution for visualizing the algorithmused in the robot operated car park systems. As the algorithm behind it is complex, itis difficult to grasp it without proper visual presentation. The solutions found in the thesiswill be used in making a web application that will let the users interact with the system toget high-level overview of the algorithm’s inner workings</w:t>
          </w:r>
        </w:p>
      </w:sdtContent>
    </w:sdt>
    <w:p w14:paraId="00F03DE0" w14:textId="77777777" w:rsidR="009C3F3F" w:rsidRDefault="000B2F0C" w:rsidP="00BD249A">
      <w:pPr>
        <w:pStyle w:val="Alapealkiriinfolehel"/>
      </w:pPr>
      <w:r w:rsidRPr="009C3F3F">
        <w:t>Keywords</w:t>
      </w:r>
      <w:r w:rsidR="009C3F3F" w:rsidRPr="009C3F3F">
        <w:t>:</w:t>
      </w:r>
    </w:p>
    <w:p w14:paraId="1B8275F2" w14:textId="77777777" w:rsidR="00CE1497" w:rsidRDefault="00CE1497" w:rsidP="00BD249A">
      <w:r>
        <w:t>Interfacing, web application, simulation, visualization</w:t>
      </w:r>
    </w:p>
    <w:p w14:paraId="76F387E6" w14:textId="77777777" w:rsidR="00B63E00" w:rsidRPr="00B63E00" w:rsidRDefault="00B63E00" w:rsidP="00BD249A">
      <w:pPr>
        <w:rPr>
          <w:b/>
          <w:lang w:val="en-GB"/>
        </w:rPr>
      </w:pPr>
      <w:r w:rsidRPr="00B63E00">
        <w:rPr>
          <w:b/>
          <w:lang w:val="en-GB"/>
        </w:rPr>
        <w:t>CERCS:</w:t>
      </w:r>
    </w:p>
    <w:bookmarkStart w:id="2" w:name="TitleTranslated" w:displacedByCustomXml="next"/>
    <w:bookmarkEnd w:id="2" w:displacedByCustomXml="next"/>
    <w:sdt>
      <w:sdtPr>
        <w:rPr>
          <w:rStyle w:val="AbstractSubtitleChar"/>
        </w:rPr>
        <w:alias w:val="Translated Title"/>
        <w:tag w:val=""/>
        <w:id w:val="-647279118"/>
        <w:placeholder>
          <w:docPart w:val="C1337D08266A4F70BE735CD3A067E0FC"/>
        </w:placeholder>
        <w:dataBinding w:prefixMappings="xmlns:ns0='http://purl.org/dc/elements/1.1/' xmlns:ns1='http://schemas.openxmlformats.org/package/2006/metadata/core-properties' " w:xpath="/ns1:coreProperties[1]/ns0:description[1]" w:storeItemID="{6C3C8BC8-F283-45AE-878A-BAB7291924A1}"/>
        <w:text w:multiLine="1"/>
      </w:sdtPr>
      <w:sdtContent>
        <w:p w14:paraId="77B176BA" w14:textId="190E50A5" w:rsidR="000B2F0C" w:rsidRPr="00CE1497" w:rsidRDefault="00994254" w:rsidP="000B2F0C">
          <w:pPr>
            <w:pStyle w:val="Tiitelinfolehel"/>
            <w:rPr>
              <w:rStyle w:val="AbstractSubtitleChar"/>
            </w:rPr>
          </w:pPr>
          <w:r>
            <w:rPr>
              <w:rStyle w:val="AbstractSubtitleChar"/>
            </w:rPr>
            <w:t>P175</w:t>
          </w:r>
          <w:r w:rsidRPr="00994254">
            <w:rPr>
              <w:rStyle w:val="AbstractSubtitleChar"/>
            </w:rPr>
            <w:t>, Informatics, systems theory</w:t>
          </w:r>
        </w:p>
      </w:sdtContent>
    </w:sdt>
    <w:p w14:paraId="6E24C304"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35A5DA0" w14:textId="77777777" w:rsidR="00CE1497" w:rsidRPr="00CE1497" w:rsidRDefault="00CE1497" w:rsidP="00CE1497">
      <w:r w:rsidRPr="00CE1497">
        <w:t>Selle lõputöö tulem on robotiseeritud autoparklate süsteemi simulatsioone visualiseeriv veebiaplikatsioon. Meie ümber on üha rohkem autosid ning metropolides rohkem inimesi. Autode üleküllus viib parkimiskohtade puuduseni. Selle üheks lahenduseks sobiks seniste parklate ümbermuutmine robotiseeritud parkimissüsteemideks – see hoiaks kokku nii maaala kui ka raha, mis täiesti uute parkimiskonstruktsioonide ehitamise jaoks vaja läheks. Selle töö tulemuseks on veebirakendus mis visualiseerib sellise parkimissüsteemi taga oleva algoritmi tööd arusaadavalt ja meeldivalt</w:t>
      </w:r>
    </w:p>
    <w:p w14:paraId="0CC68FA1"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3880D86C" w14:textId="77777777" w:rsidR="00CE1497" w:rsidRDefault="00CE1497" w:rsidP="000B2F0C">
      <w:r>
        <w:t>Integratsioon, veebirakendus, simulatsioon, visualiseerimine</w:t>
      </w:r>
    </w:p>
    <w:p w14:paraId="41FB8545" w14:textId="77777777" w:rsidR="00B63E00" w:rsidRDefault="00B63E00" w:rsidP="000B2F0C">
      <w:pPr>
        <w:rPr>
          <w:b/>
        </w:rPr>
      </w:pPr>
      <w:r w:rsidRPr="00B63E00">
        <w:rPr>
          <w:b/>
        </w:rPr>
        <w:t>CERCS:</w:t>
      </w:r>
    </w:p>
    <w:p w14:paraId="69348054" w14:textId="3DD5BD4F" w:rsidR="00CE1497" w:rsidRPr="00CE1497" w:rsidRDefault="00994254" w:rsidP="000B2F0C">
      <w:r>
        <w:t>P175</w:t>
      </w:r>
      <w:r w:rsidR="00CE1497">
        <w:t xml:space="preserve">, </w:t>
      </w:r>
      <w:r w:rsidRPr="00994254">
        <w:t>Informaatika, süsteemiteooria</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EndPr/>
      <w:sdtContent>
        <w:p w14:paraId="1E2C15AC" w14:textId="77777777" w:rsidR="005268D3" w:rsidRPr="00B27115" w:rsidRDefault="002065CD">
          <w:pPr>
            <w:pStyle w:val="TOCHeading1"/>
          </w:pPr>
          <w:r w:rsidRPr="002065CD">
            <w:t>Table of Contents</w:t>
          </w:r>
        </w:p>
        <w:p w14:paraId="02E7E836" w14:textId="51D373AD" w:rsidR="00EE51F6" w:rsidRDefault="00156940">
          <w:pPr>
            <w:pStyle w:val="TOC1"/>
            <w:tabs>
              <w:tab w:val="left" w:pos="480"/>
              <w:tab w:val="right" w:leader="dot" w:pos="8733"/>
            </w:tabs>
            <w:rPr>
              <w:rFonts w:asciiTheme="minorHAnsi" w:eastAsiaTheme="minorEastAsia" w:hAnsiTheme="minorHAnsi"/>
              <w:noProof/>
              <w:sz w:val="22"/>
              <w:szCs w:val="22"/>
              <w:lang w:val="en-US" w:eastAsia="en-US"/>
            </w:rPr>
          </w:pPr>
          <w:r w:rsidRPr="002065CD">
            <w:rPr>
              <w:lang w:val="en-GB"/>
            </w:rPr>
            <w:fldChar w:fldCharType="begin"/>
          </w:r>
          <w:r w:rsidR="002065CD">
            <w:rPr>
              <w:lang w:val="en-GB"/>
            </w:rPr>
            <w:instrText xml:space="preserve"> TOC \o "1-3" \h \z \u </w:instrText>
          </w:r>
          <w:r w:rsidRPr="002065CD">
            <w:rPr>
              <w:lang w:val="en-GB"/>
            </w:rPr>
            <w:fldChar w:fldCharType="separate"/>
          </w:r>
          <w:hyperlink w:anchor="_Toc451087731" w:history="1">
            <w:r w:rsidR="00EE51F6" w:rsidRPr="00001259">
              <w:rPr>
                <w:rStyle w:val="Hyperlink"/>
                <w:noProof/>
                <w:snapToGrid w:val="0"/>
                <w:w w:val="0"/>
              </w:rPr>
              <w:t>1</w:t>
            </w:r>
            <w:r w:rsidR="00EE51F6">
              <w:rPr>
                <w:rFonts w:asciiTheme="minorHAnsi" w:eastAsiaTheme="minorEastAsia" w:hAnsiTheme="minorHAnsi"/>
                <w:noProof/>
                <w:sz w:val="22"/>
                <w:szCs w:val="22"/>
                <w:lang w:val="en-US" w:eastAsia="en-US"/>
              </w:rPr>
              <w:tab/>
            </w:r>
            <w:r w:rsidR="00EE51F6" w:rsidRPr="00001259">
              <w:rPr>
                <w:rStyle w:val="Hyperlink"/>
                <w:noProof/>
              </w:rPr>
              <w:t>Introduction</w:t>
            </w:r>
            <w:r w:rsidR="00EE51F6">
              <w:rPr>
                <w:noProof/>
                <w:webHidden/>
              </w:rPr>
              <w:tab/>
            </w:r>
            <w:r w:rsidR="00EE51F6">
              <w:rPr>
                <w:noProof/>
                <w:webHidden/>
              </w:rPr>
              <w:fldChar w:fldCharType="begin"/>
            </w:r>
            <w:r w:rsidR="00EE51F6">
              <w:rPr>
                <w:noProof/>
                <w:webHidden/>
              </w:rPr>
              <w:instrText xml:space="preserve"> PAGEREF _Toc451087731 \h </w:instrText>
            </w:r>
            <w:r w:rsidR="00EE51F6">
              <w:rPr>
                <w:noProof/>
                <w:webHidden/>
              </w:rPr>
            </w:r>
            <w:r w:rsidR="00EE51F6">
              <w:rPr>
                <w:noProof/>
                <w:webHidden/>
              </w:rPr>
              <w:fldChar w:fldCharType="separate"/>
            </w:r>
            <w:r w:rsidR="00EE51F6">
              <w:rPr>
                <w:noProof/>
                <w:webHidden/>
              </w:rPr>
              <w:t>5</w:t>
            </w:r>
            <w:r w:rsidR="00EE51F6">
              <w:rPr>
                <w:noProof/>
                <w:webHidden/>
              </w:rPr>
              <w:fldChar w:fldCharType="end"/>
            </w:r>
          </w:hyperlink>
        </w:p>
        <w:p w14:paraId="15C4053C" w14:textId="7ED8C2E9" w:rsidR="00EE51F6" w:rsidRDefault="008D5D81">
          <w:pPr>
            <w:pStyle w:val="TOC1"/>
            <w:tabs>
              <w:tab w:val="left" w:pos="480"/>
              <w:tab w:val="right" w:leader="dot" w:pos="8733"/>
            </w:tabs>
            <w:rPr>
              <w:rFonts w:asciiTheme="minorHAnsi" w:eastAsiaTheme="minorEastAsia" w:hAnsiTheme="minorHAnsi"/>
              <w:noProof/>
              <w:sz w:val="22"/>
              <w:szCs w:val="22"/>
              <w:lang w:val="en-US" w:eastAsia="en-US"/>
            </w:rPr>
          </w:pPr>
          <w:hyperlink w:anchor="_Toc451087732" w:history="1">
            <w:r w:rsidR="00EE51F6" w:rsidRPr="00001259">
              <w:rPr>
                <w:rStyle w:val="Hyperlink"/>
                <w:noProof/>
                <w:snapToGrid w:val="0"/>
                <w:w w:val="0"/>
              </w:rPr>
              <w:t>2</w:t>
            </w:r>
            <w:r w:rsidR="00EE51F6">
              <w:rPr>
                <w:rFonts w:asciiTheme="minorHAnsi" w:eastAsiaTheme="minorEastAsia" w:hAnsiTheme="minorHAnsi"/>
                <w:noProof/>
                <w:sz w:val="22"/>
                <w:szCs w:val="22"/>
                <w:lang w:val="en-US" w:eastAsia="en-US"/>
              </w:rPr>
              <w:tab/>
            </w:r>
            <w:r w:rsidR="00EE51F6" w:rsidRPr="00001259">
              <w:rPr>
                <w:rStyle w:val="Hyperlink"/>
                <w:noProof/>
              </w:rPr>
              <w:t>Overview</w:t>
            </w:r>
            <w:r w:rsidR="00EE51F6">
              <w:rPr>
                <w:noProof/>
                <w:webHidden/>
              </w:rPr>
              <w:tab/>
            </w:r>
            <w:r w:rsidR="00EE51F6">
              <w:rPr>
                <w:noProof/>
                <w:webHidden/>
              </w:rPr>
              <w:fldChar w:fldCharType="begin"/>
            </w:r>
            <w:r w:rsidR="00EE51F6">
              <w:rPr>
                <w:noProof/>
                <w:webHidden/>
              </w:rPr>
              <w:instrText xml:space="preserve"> PAGEREF _Toc451087732 \h </w:instrText>
            </w:r>
            <w:r w:rsidR="00EE51F6">
              <w:rPr>
                <w:noProof/>
                <w:webHidden/>
              </w:rPr>
            </w:r>
            <w:r w:rsidR="00EE51F6">
              <w:rPr>
                <w:noProof/>
                <w:webHidden/>
              </w:rPr>
              <w:fldChar w:fldCharType="separate"/>
            </w:r>
            <w:r w:rsidR="00EE51F6">
              <w:rPr>
                <w:noProof/>
                <w:webHidden/>
              </w:rPr>
              <w:t>6</w:t>
            </w:r>
            <w:r w:rsidR="00EE51F6">
              <w:rPr>
                <w:noProof/>
                <w:webHidden/>
              </w:rPr>
              <w:fldChar w:fldCharType="end"/>
            </w:r>
          </w:hyperlink>
        </w:p>
        <w:p w14:paraId="1C098952" w14:textId="748919EC" w:rsidR="00EE51F6" w:rsidRDefault="008D5D81">
          <w:pPr>
            <w:pStyle w:val="TOC2"/>
            <w:tabs>
              <w:tab w:val="left" w:pos="880"/>
              <w:tab w:val="right" w:leader="dot" w:pos="8733"/>
            </w:tabs>
            <w:rPr>
              <w:rFonts w:asciiTheme="minorHAnsi" w:eastAsiaTheme="minorEastAsia" w:hAnsiTheme="minorHAnsi"/>
              <w:noProof/>
              <w:sz w:val="22"/>
              <w:szCs w:val="22"/>
              <w:lang w:val="en-US" w:eastAsia="en-US"/>
            </w:rPr>
          </w:pPr>
          <w:hyperlink w:anchor="_Toc451087733" w:history="1">
            <w:r w:rsidR="00EE51F6" w:rsidRPr="00001259">
              <w:rPr>
                <w:rStyle w:val="Hyperlink"/>
                <w:noProof/>
              </w:rPr>
              <w:t>2.1</w:t>
            </w:r>
            <w:r w:rsidR="00EE51F6">
              <w:rPr>
                <w:rFonts w:asciiTheme="minorHAnsi" w:eastAsiaTheme="minorEastAsia" w:hAnsiTheme="minorHAnsi"/>
                <w:noProof/>
                <w:sz w:val="22"/>
                <w:szCs w:val="22"/>
                <w:lang w:val="en-US" w:eastAsia="en-US"/>
              </w:rPr>
              <w:tab/>
            </w:r>
            <w:r w:rsidR="00EE51F6" w:rsidRPr="00001259">
              <w:rPr>
                <w:rStyle w:val="Hyperlink"/>
                <w:noProof/>
              </w:rPr>
              <w:t>Robot car park system</w:t>
            </w:r>
            <w:r w:rsidR="00EE51F6">
              <w:rPr>
                <w:noProof/>
                <w:webHidden/>
              </w:rPr>
              <w:tab/>
            </w:r>
            <w:r w:rsidR="00EE51F6">
              <w:rPr>
                <w:noProof/>
                <w:webHidden/>
              </w:rPr>
              <w:fldChar w:fldCharType="begin"/>
            </w:r>
            <w:r w:rsidR="00EE51F6">
              <w:rPr>
                <w:noProof/>
                <w:webHidden/>
              </w:rPr>
              <w:instrText xml:space="preserve"> PAGEREF _Toc451087733 \h </w:instrText>
            </w:r>
            <w:r w:rsidR="00EE51F6">
              <w:rPr>
                <w:noProof/>
                <w:webHidden/>
              </w:rPr>
            </w:r>
            <w:r w:rsidR="00EE51F6">
              <w:rPr>
                <w:noProof/>
                <w:webHidden/>
              </w:rPr>
              <w:fldChar w:fldCharType="separate"/>
            </w:r>
            <w:r w:rsidR="00EE51F6">
              <w:rPr>
                <w:noProof/>
                <w:webHidden/>
              </w:rPr>
              <w:t>6</w:t>
            </w:r>
            <w:r w:rsidR="00EE51F6">
              <w:rPr>
                <w:noProof/>
                <w:webHidden/>
              </w:rPr>
              <w:fldChar w:fldCharType="end"/>
            </w:r>
          </w:hyperlink>
        </w:p>
        <w:p w14:paraId="34E5D3F3" w14:textId="3732E372" w:rsidR="00EE51F6" w:rsidRDefault="008D5D81">
          <w:pPr>
            <w:pStyle w:val="TOC2"/>
            <w:tabs>
              <w:tab w:val="left" w:pos="880"/>
              <w:tab w:val="right" w:leader="dot" w:pos="8733"/>
            </w:tabs>
            <w:rPr>
              <w:rFonts w:asciiTheme="minorHAnsi" w:eastAsiaTheme="minorEastAsia" w:hAnsiTheme="minorHAnsi"/>
              <w:noProof/>
              <w:sz w:val="22"/>
              <w:szCs w:val="22"/>
              <w:lang w:val="en-US" w:eastAsia="en-US"/>
            </w:rPr>
          </w:pPr>
          <w:hyperlink w:anchor="_Toc451087734" w:history="1">
            <w:r w:rsidR="00EE51F6" w:rsidRPr="00001259">
              <w:rPr>
                <w:rStyle w:val="Hyperlink"/>
                <w:noProof/>
              </w:rPr>
              <w:t>2.2</w:t>
            </w:r>
            <w:r w:rsidR="00EE51F6">
              <w:rPr>
                <w:rFonts w:asciiTheme="minorHAnsi" w:eastAsiaTheme="minorEastAsia" w:hAnsiTheme="minorHAnsi"/>
                <w:noProof/>
                <w:sz w:val="22"/>
                <w:szCs w:val="22"/>
                <w:lang w:val="en-US" w:eastAsia="en-US"/>
              </w:rPr>
              <w:tab/>
            </w:r>
            <w:r w:rsidR="00EE51F6" w:rsidRPr="00001259">
              <w:rPr>
                <w:rStyle w:val="Hyperlink"/>
                <w:noProof/>
              </w:rPr>
              <w:t>Similar solutions</w:t>
            </w:r>
            <w:r w:rsidR="00EE51F6">
              <w:rPr>
                <w:noProof/>
                <w:webHidden/>
              </w:rPr>
              <w:tab/>
            </w:r>
            <w:r w:rsidR="00EE51F6">
              <w:rPr>
                <w:noProof/>
                <w:webHidden/>
              </w:rPr>
              <w:fldChar w:fldCharType="begin"/>
            </w:r>
            <w:r w:rsidR="00EE51F6">
              <w:rPr>
                <w:noProof/>
                <w:webHidden/>
              </w:rPr>
              <w:instrText xml:space="preserve"> PAGEREF _Toc451087734 \h </w:instrText>
            </w:r>
            <w:r w:rsidR="00EE51F6">
              <w:rPr>
                <w:noProof/>
                <w:webHidden/>
              </w:rPr>
            </w:r>
            <w:r w:rsidR="00EE51F6">
              <w:rPr>
                <w:noProof/>
                <w:webHidden/>
              </w:rPr>
              <w:fldChar w:fldCharType="separate"/>
            </w:r>
            <w:r w:rsidR="00EE51F6">
              <w:rPr>
                <w:noProof/>
                <w:webHidden/>
              </w:rPr>
              <w:t>7</w:t>
            </w:r>
            <w:r w:rsidR="00EE51F6">
              <w:rPr>
                <w:noProof/>
                <w:webHidden/>
              </w:rPr>
              <w:fldChar w:fldCharType="end"/>
            </w:r>
          </w:hyperlink>
        </w:p>
        <w:p w14:paraId="7000DDDA" w14:textId="511B5638" w:rsidR="00EE51F6" w:rsidRDefault="008D5D81">
          <w:pPr>
            <w:pStyle w:val="TOC3"/>
            <w:tabs>
              <w:tab w:val="right" w:leader="dot" w:pos="8733"/>
            </w:tabs>
            <w:rPr>
              <w:rFonts w:asciiTheme="minorHAnsi" w:eastAsiaTheme="minorEastAsia" w:hAnsiTheme="minorHAnsi"/>
              <w:noProof/>
              <w:sz w:val="22"/>
              <w:szCs w:val="22"/>
              <w:lang w:val="en-US" w:eastAsia="en-US"/>
            </w:rPr>
          </w:pPr>
          <w:hyperlink w:anchor="_Toc451087735" w:history="1">
            <w:r w:rsidR="00EE51F6" w:rsidRPr="00001259">
              <w:rPr>
                <w:rStyle w:val="Hyperlink"/>
                <w:noProof/>
                <w:lang w:val="en-GB"/>
              </w:rPr>
              <w:t>PathFinding.js</w:t>
            </w:r>
            <w:r w:rsidR="00EE51F6">
              <w:rPr>
                <w:noProof/>
                <w:webHidden/>
              </w:rPr>
              <w:tab/>
            </w:r>
            <w:r w:rsidR="00EE51F6">
              <w:rPr>
                <w:noProof/>
                <w:webHidden/>
              </w:rPr>
              <w:fldChar w:fldCharType="begin"/>
            </w:r>
            <w:r w:rsidR="00EE51F6">
              <w:rPr>
                <w:noProof/>
                <w:webHidden/>
              </w:rPr>
              <w:instrText xml:space="preserve"> PAGEREF _Toc451087735 \h </w:instrText>
            </w:r>
            <w:r w:rsidR="00EE51F6">
              <w:rPr>
                <w:noProof/>
                <w:webHidden/>
              </w:rPr>
            </w:r>
            <w:r w:rsidR="00EE51F6">
              <w:rPr>
                <w:noProof/>
                <w:webHidden/>
              </w:rPr>
              <w:fldChar w:fldCharType="separate"/>
            </w:r>
            <w:r w:rsidR="00EE51F6">
              <w:rPr>
                <w:noProof/>
                <w:webHidden/>
              </w:rPr>
              <w:t>8</w:t>
            </w:r>
            <w:r w:rsidR="00EE51F6">
              <w:rPr>
                <w:noProof/>
                <w:webHidden/>
              </w:rPr>
              <w:fldChar w:fldCharType="end"/>
            </w:r>
          </w:hyperlink>
        </w:p>
        <w:p w14:paraId="6C4BE675" w14:textId="601D899E" w:rsidR="00EE51F6" w:rsidRDefault="008D5D81">
          <w:pPr>
            <w:pStyle w:val="TOC3"/>
            <w:tabs>
              <w:tab w:val="right" w:leader="dot" w:pos="8733"/>
            </w:tabs>
            <w:rPr>
              <w:rFonts w:asciiTheme="minorHAnsi" w:eastAsiaTheme="minorEastAsia" w:hAnsiTheme="minorHAnsi"/>
              <w:noProof/>
              <w:sz w:val="22"/>
              <w:szCs w:val="22"/>
              <w:lang w:val="en-US" w:eastAsia="en-US"/>
            </w:rPr>
          </w:pPr>
          <w:hyperlink w:anchor="_Toc451087736" w:history="1">
            <w:r w:rsidR="00EE51F6" w:rsidRPr="00001259">
              <w:rPr>
                <w:rStyle w:val="Hyperlink"/>
                <w:noProof/>
                <w:lang w:val="en-GB"/>
              </w:rPr>
              <w:t>VisuAlgo</w:t>
            </w:r>
            <w:r w:rsidR="00EE51F6">
              <w:rPr>
                <w:noProof/>
                <w:webHidden/>
              </w:rPr>
              <w:tab/>
            </w:r>
            <w:r w:rsidR="00EE51F6">
              <w:rPr>
                <w:noProof/>
                <w:webHidden/>
              </w:rPr>
              <w:fldChar w:fldCharType="begin"/>
            </w:r>
            <w:r w:rsidR="00EE51F6">
              <w:rPr>
                <w:noProof/>
                <w:webHidden/>
              </w:rPr>
              <w:instrText xml:space="preserve"> PAGEREF _Toc451087736 \h </w:instrText>
            </w:r>
            <w:r w:rsidR="00EE51F6">
              <w:rPr>
                <w:noProof/>
                <w:webHidden/>
              </w:rPr>
            </w:r>
            <w:r w:rsidR="00EE51F6">
              <w:rPr>
                <w:noProof/>
                <w:webHidden/>
              </w:rPr>
              <w:fldChar w:fldCharType="separate"/>
            </w:r>
            <w:r w:rsidR="00EE51F6">
              <w:rPr>
                <w:noProof/>
                <w:webHidden/>
              </w:rPr>
              <w:t>8</w:t>
            </w:r>
            <w:r w:rsidR="00EE51F6">
              <w:rPr>
                <w:noProof/>
                <w:webHidden/>
              </w:rPr>
              <w:fldChar w:fldCharType="end"/>
            </w:r>
          </w:hyperlink>
        </w:p>
        <w:p w14:paraId="36D516DB" w14:textId="1098EFDC" w:rsidR="00EE51F6" w:rsidRDefault="008D5D81">
          <w:pPr>
            <w:pStyle w:val="TOC1"/>
            <w:tabs>
              <w:tab w:val="left" w:pos="480"/>
              <w:tab w:val="right" w:leader="dot" w:pos="8733"/>
            </w:tabs>
            <w:rPr>
              <w:rFonts w:asciiTheme="minorHAnsi" w:eastAsiaTheme="minorEastAsia" w:hAnsiTheme="minorHAnsi"/>
              <w:noProof/>
              <w:sz w:val="22"/>
              <w:szCs w:val="22"/>
              <w:lang w:val="en-US" w:eastAsia="en-US"/>
            </w:rPr>
          </w:pPr>
          <w:hyperlink w:anchor="_Toc451087737" w:history="1">
            <w:r w:rsidR="00EE51F6" w:rsidRPr="00001259">
              <w:rPr>
                <w:rStyle w:val="Hyperlink"/>
                <w:noProof/>
                <w:snapToGrid w:val="0"/>
                <w:w w:val="0"/>
              </w:rPr>
              <w:t>3</w:t>
            </w:r>
            <w:r w:rsidR="00EE51F6">
              <w:rPr>
                <w:rFonts w:asciiTheme="minorHAnsi" w:eastAsiaTheme="minorEastAsia" w:hAnsiTheme="minorHAnsi"/>
                <w:noProof/>
                <w:sz w:val="22"/>
                <w:szCs w:val="22"/>
                <w:lang w:val="en-US" w:eastAsia="en-US"/>
              </w:rPr>
              <w:tab/>
            </w:r>
            <w:r w:rsidR="00EE51F6" w:rsidRPr="00001259">
              <w:rPr>
                <w:rStyle w:val="Hyperlink"/>
                <w:noProof/>
              </w:rPr>
              <w:t>Application requirements</w:t>
            </w:r>
            <w:r w:rsidR="00EE51F6">
              <w:rPr>
                <w:noProof/>
                <w:webHidden/>
              </w:rPr>
              <w:tab/>
            </w:r>
            <w:r w:rsidR="00EE51F6">
              <w:rPr>
                <w:noProof/>
                <w:webHidden/>
              </w:rPr>
              <w:fldChar w:fldCharType="begin"/>
            </w:r>
            <w:r w:rsidR="00EE51F6">
              <w:rPr>
                <w:noProof/>
                <w:webHidden/>
              </w:rPr>
              <w:instrText xml:space="preserve"> PAGEREF _Toc451087737 \h </w:instrText>
            </w:r>
            <w:r w:rsidR="00EE51F6">
              <w:rPr>
                <w:noProof/>
                <w:webHidden/>
              </w:rPr>
            </w:r>
            <w:r w:rsidR="00EE51F6">
              <w:rPr>
                <w:noProof/>
                <w:webHidden/>
              </w:rPr>
              <w:fldChar w:fldCharType="separate"/>
            </w:r>
            <w:r w:rsidR="00EE51F6">
              <w:rPr>
                <w:noProof/>
                <w:webHidden/>
              </w:rPr>
              <w:t>10</w:t>
            </w:r>
            <w:r w:rsidR="00EE51F6">
              <w:rPr>
                <w:noProof/>
                <w:webHidden/>
              </w:rPr>
              <w:fldChar w:fldCharType="end"/>
            </w:r>
          </w:hyperlink>
        </w:p>
        <w:p w14:paraId="27DAAF3E" w14:textId="2F00F1D2" w:rsidR="00EE51F6" w:rsidRDefault="008D5D81">
          <w:pPr>
            <w:pStyle w:val="TOC2"/>
            <w:tabs>
              <w:tab w:val="left" w:pos="880"/>
              <w:tab w:val="right" w:leader="dot" w:pos="8733"/>
            </w:tabs>
            <w:rPr>
              <w:rFonts w:asciiTheme="minorHAnsi" w:eastAsiaTheme="minorEastAsia" w:hAnsiTheme="minorHAnsi"/>
              <w:noProof/>
              <w:sz w:val="22"/>
              <w:szCs w:val="22"/>
              <w:lang w:val="en-US" w:eastAsia="en-US"/>
            </w:rPr>
          </w:pPr>
          <w:hyperlink w:anchor="_Toc451087738" w:history="1">
            <w:r w:rsidR="00EE51F6" w:rsidRPr="00001259">
              <w:rPr>
                <w:rStyle w:val="Hyperlink"/>
                <w:noProof/>
              </w:rPr>
              <w:t>3.1</w:t>
            </w:r>
            <w:r w:rsidR="00EE51F6">
              <w:rPr>
                <w:rFonts w:asciiTheme="minorHAnsi" w:eastAsiaTheme="minorEastAsia" w:hAnsiTheme="minorHAnsi"/>
                <w:noProof/>
                <w:sz w:val="22"/>
                <w:szCs w:val="22"/>
                <w:lang w:val="en-US" w:eastAsia="en-US"/>
              </w:rPr>
              <w:tab/>
            </w:r>
            <w:r w:rsidR="00EE51F6" w:rsidRPr="00001259">
              <w:rPr>
                <w:rStyle w:val="Hyperlink"/>
                <w:noProof/>
              </w:rPr>
              <w:t>Non-functional requirements</w:t>
            </w:r>
            <w:r w:rsidR="00EE51F6">
              <w:rPr>
                <w:noProof/>
                <w:webHidden/>
              </w:rPr>
              <w:tab/>
            </w:r>
            <w:r w:rsidR="00EE51F6">
              <w:rPr>
                <w:noProof/>
                <w:webHidden/>
              </w:rPr>
              <w:fldChar w:fldCharType="begin"/>
            </w:r>
            <w:r w:rsidR="00EE51F6">
              <w:rPr>
                <w:noProof/>
                <w:webHidden/>
              </w:rPr>
              <w:instrText xml:space="preserve"> PAGEREF _Toc451087738 \h </w:instrText>
            </w:r>
            <w:r w:rsidR="00EE51F6">
              <w:rPr>
                <w:noProof/>
                <w:webHidden/>
              </w:rPr>
            </w:r>
            <w:r w:rsidR="00EE51F6">
              <w:rPr>
                <w:noProof/>
                <w:webHidden/>
              </w:rPr>
              <w:fldChar w:fldCharType="separate"/>
            </w:r>
            <w:r w:rsidR="00EE51F6">
              <w:rPr>
                <w:noProof/>
                <w:webHidden/>
              </w:rPr>
              <w:t>10</w:t>
            </w:r>
            <w:r w:rsidR="00EE51F6">
              <w:rPr>
                <w:noProof/>
                <w:webHidden/>
              </w:rPr>
              <w:fldChar w:fldCharType="end"/>
            </w:r>
          </w:hyperlink>
        </w:p>
        <w:p w14:paraId="0B81B5A5" w14:textId="3FCADED0" w:rsidR="00EE51F6" w:rsidRDefault="008D5D81">
          <w:pPr>
            <w:pStyle w:val="TOC3"/>
            <w:tabs>
              <w:tab w:val="right" w:leader="dot" w:pos="8733"/>
            </w:tabs>
            <w:rPr>
              <w:rFonts w:asciiTheme="minorHAnsi" w:eastAsiaTheme="minorEastAsia" w:hAnsiTheme="minorHAnsi"/>
              <w:noProof/>
              <w:sz w:val="22"/>
              <w:szCs w:val="22"/>
              <w:lang w:val="en-US" w:eastAsia="en-US"/>
            </w:rPr>
          </w:pPr>
          <w:hyperlink w:anchor="_Toc451087739" w:history="1">
            <w:r w:rsidR="00EE51F6" w:rsidRPr="00001259">
              <w:rPr>
                <w:rStyle w:val="Hyperlink"/>
                <w:noProof/>
                <w:lang w:val="en-GB"/>
              </w:rPr>
              <w:t>Appearance</w:t>
            </w:r>
            <w:r w:rsidR="00EE51F6">
              <w:rPr>
                <w:noProof/>
                <w:webHidden/>
              </w:rPr>
              <w:tab/>
            </w:r>
            <w:r w:rsidR="00EE51F6">
              <w:rPr>
                <w:noProof/>
                <w:webHidden/>
              </w:rPr>
              <w:fldChar w:fldCharType="begin"/>
            </w:r>
            <w:r w:rsidR="00EE51F6">
              <w:rPr>
                <w:noProof/>
                <w:webHidden/>
              </w:rPr>
              <w:instrText xml:space="preserve"> PAGEREF _Toc451087739 \h </w:instrText>
            </w:r>
            <w:r w:rsidR="00EE51F6">
              <w:rPr>
                <w:noProof/>
                <w:webHidden/>
              </w:rPr>
            </w:r>
            <w:r w:rsidR="00EE51F6">
              <w:rPr>
                <w:noProof/>
                <w:webHidden/>
              </w:rPr>
              <w:fldChar w:fldCharType="separate"/>
            </w:r>
            <w:r w:rsidR="00EE51F6">
              <w:rPr>
                <w:noProof/>
                <w:webHidden/>
              </w:rPr>
              <w:t>10</w:t>
            </w:r>
            <w:r w:rsidR="00EE51F6">
              <w:rPr>
                <w:noProof/>
                <w:webHidden/>
              </w:rPr>
              <w:fldChar w:fldCharType="end"/>
            </w:r>
          </w:hyperlink>
        </w:p>
        <w:p w14:paraId="0A221F6F" w14:textId="3D12618C" w:rsidR="00EE51F6" w:rsidRDefault="008D5D81">
          <w:pPr>
            <w:pStyle w:val="TOC3"/>
            <w:tabs>
              <w:tab w:val="right" w:leader="dot" w:pos="8733"/>
            </w:tabs>
            <w:rPr>
              <w:rFonts w:asciiTheme="minorHAnsi" w:eastAsiaTheme="minorEastAsia" w:hAnsiTheme="minorHAnsi"/>
              <w:noProof/>
              <w:sz w:val="22"/>
              <w:szCs w:val="22"/>
              <w:lang w:val="en-US" w:eastAsia="en-US"/>
            </w:rPr>
          </w:pPr>
          <w:hyperlink w:anchor="_Toc451087740" w:history="1">
            <w:r w:rsidR="00EE51F6" w:rsidRPr="00001259">
              <w:rPr>
                <w:rStyle w:val="Hyperlink"/>
                <w:noProof/>
                <w:lang w:val="en-GB"/>
              </w:rPr>
              <w:t>Scalability</w:t>
            </w:r>
            <w:r w:rsidR="00EE51F6">
              <w:rPr>
                <w:noProof/>
                <w:webHidden/>
              </w:rPr>
              <w:tab/>
            </w:r>
            <w:r w:rsidR="00EE51F6">
              <w:rPr>
                <w:noProof/>
                <w:webHidden/>
              </w:rPr>
              <w:fldChar w:fldCharType="begin"/>
            </w:r>
            <w:r w:rsidR="00EE51F6">
              <w:rPr>
                <w:noProof/>
                <w:webHidden/>
              </w:rPr>
              <w:instrText xml:space="preserve"> PAGEREF _Toc451087740 \h </w:instrText>
            </w:r>
            <w:r w:rsidR="00EE51F6">
              <w:rPr>
                <w:noProof/>
                <w:webHidden/>
              </w:rPr>
            </w:r>
            <w:r w:rsidR="00EE51F6">
              <w:rPr>
                <w:noProof/>
                <w:webHidden/>
              </w:rPr>
              <w:fldChar w:fldCharType="separate"/>
            </w:r>
            <w:r w:rsidR="00EE51F6">
              <w:rPr>
                <w:noProof/>
                <w:webHidden/>
              </w:rPr>
              <w:t>10</w:t>
            </w:r>
            <w:r w:rsidR="00EE51F6">
              <w:rPr>
                <w:noProof/>
                <w:webHidden/>
              </w:rPr>
              <w:fldChar w:fldCharType="end"/>
            </w:r>
          </w:hyperlink>
        </w:p>
        <w:p w14:paraId="5A1CAA68" w14:textId="7A8043BA" w:rsidR="00EE51F6" w:rsidRDefault="008D5D81">
          <w:pPr>
            <w:pStyle w:val="TOC3"/>
            <w:tabs>
              <w:tab w:val="right" w:leader="dot" w:pos="8733"/>
            </w:tabs>
            <w:rPr>
              <w:rFonts w:asciiTheme="minorHAnsi" w:eastAsiaTheme="minorEastAsia" w:hAnsiTheme="minorHAnsi"/>
              <w:noProof/>
              <w:sz w:val="22"/>
              <w:szCs w:val="22"/>
              <w:lang w:val="en-US" w:eastAsia="en-US"/>
            </w:rPr>
          </w:pPr>
          <w:hyperlink w:anchor="_Toc451087741" w:history="1">
            <w:r w:rsidR="00EE51F6" w:rsidRPr="00001259">
              <w:rPr>
                <w:rStyle w:val="Hyperlink"/>
                <w:noProof/>
                <w:lang w:val="en-GB"/>
              </w:rPr>
              <w:t>Usability</w:t>
            </w:r>
            <w:r w:rsidR="00EE51F6">
              <w:rPr>
                <w:noProof/>
                <w:webHidden/>
              </w:rPr>
              <w:tab/>
            </w:r>
            <w:r w:rsidR="00EE51F6">
              <w:rPr>
                <w:noProof/>
                <w:webHidden/>
              </w:rPr>
              <w:fldChar w:fldCharType="begin"/>
            </w:r>
            <w:r w:rsidR="00EE51F6">
              <w:rPr>
                <w:noProof/>
                <w:webHidden/>
              </w:rPr>
              <w:instrText xml:space="preserve"> PAGEREF _Toc451087741 \h </w:instrText>
            </w:r>
            <w:r w:rsidR="00EE51F6">
              <w:rPr>
                <w:noProof/>
                <w:webHidden/>
              </w:rPr>
            </w:r>
            <w:r w:rsidR="00EE51F6">
              <w:rPr>
                <w:noProof/>
                <w:webHidden/>
              </w:rPr>
              <w:fldChar w:fldCharType="separate"/>
            </w:r>
            <w:r w:rsidR="00EE51F6">
              <w:rPr>
                <w:noProof/>
                <w:webHidden/>
              </w:rPr>
              <w:t>10</w:t>
            </w:r>
            <w:r w:rsidR="00EE51F6">
              <w:rPr>
                <w:noProof/>
                <w:webHidden/>
              </w:rPr>
              <w:fldChar w:fldCharType="end"/>
            </w:r>
          </w:hyperlink>
        </w:p>
        <w:p w14:paraId="18C243C1" w14:textId="3E3A66D1" w:rsidR="00EE51F6" w:rsidRDefault="008D5D81">
          <w:pPr>
            <w:pStyle w:val="TOC3"/>
            <w:tabs>
              <w:tab w:val="right" w:leader="dot" w:pos="8733"/>
            </w:tabs>
            <w:rPr>
              <w:rFonts w:asciiTheme="minorHAnsi" w:eastAsiaTheme="minorEastAsia" w:hAnsiTheme="minorHAnsi"/>
              <w:noProof/>
              <w:sz w:val="22"/>
              <w:szCs w:val="22"/>
              <w:lang w:val="en-US" w:eastAsia="en-US"/>
            </w:rPr>
          </w:pPr>
          <w:hyperlink w:anchor="_Toc451087742" w:history="1">
            <w:r w:rsidR="00EE51F6" w:rsidRPr="00001259">
              <w:rPr>
                <w:rStyle w:val="Hyperlink"/>
                <w:noProof/>
                <w:lang w:val="en-GB"/>
              </w:rPr>
              <w:t>Reliability</w:t>
            </w:r>
            <w:r w:rsidR="00EE51F6">
              <w:rPr>
                <w:noProof/>
                <w:webHidden/>
              </w:rPr>
              <w:tab/>
            </w:r>
            <w:r w:rsidR="00EE51F6">
              <w:rPr>
                <w:noProof/>
                <w:webHidden/>
              </w:rPr>
              <w:fldChar w:fldCharType="begin"/>
            </w:r>
            <w:r w:rsidR="00EE51F6">
              <w:rPr>
                <w:noProof/>
                <w:webHidden/>
              </w:rPr>
              <w:instrText xml:space="preserve"> PAGEREF _Toc451087742 \h </w:instrText>
            </w:r>
            <w:r w:rsidR="00EE51F6">
              <w:rPr>
                <w:noProof/>
                <w:webHidden/>
              </w:rPr>
            </w:r>
            <w:r w:rsidR="00EE51F6">
              <w:rPr>
                <w:noProof/>
                <w:webHidden/>
              </w:rPr>
              <w:fldChar w:fldCharType="separate"/>
            </w:r>
            <w:r w:rsidR="00EE51F6">
              <w:rPr>
                <w:noProof/>
                <w:webHidden/>
              </w:rPr>
              <w:t>10</w:t>
            </w:r>
            <w:r w:rsidR="00EE51F6">
              <w:rPr>
                <w:noProof/>
                <w:webHidden/>
              </w:rPr>
              <w:fldChar w:fldCharType="end"/>
            </w:r>
          </w:hyperlink>
        </w:p>
        <w:p w14:paraId="6FAE1322" w14:textId="2627904B" w:rsidR="00EE51F6" w:rsidRDefault="008D5D81">
          <w:pPr>
            <w:pStyle w:val="TOC3"/>
            <w:tabs>
              <w:tab w:val="right" w:leader="dot" w:pos="8733"/>
            </w:tabs>
            <w:rPr>
              <w:rFonts w:asciiTheme="minorHAnsi" w:eastAsiaTheme="minorEastAsia" w:hAnsiTheme="minorHAnsi"/>
              <w:noProof/>
              <w:sz w:val="22"/>
              <w:szCs w:val="22"/>
              <w:lang w:val="en-US" w:eastAsia="en-US"/>
            </w:rPr>
          </w:pPr>
          <w:hyperlink w:anchor="_Toc451087743" w:history="1">
            <w:r w:rsidR="00EE51F6" w:rsidRPr="00001259">
              <w:rPr>
                <w:rStyle w:val="Hyperlink"/>
                <w:noProof/>
                <w:lang w:val="en-GB"/>
              </w:rPr>
              <w:t>Correctness</w:t>
            </w:r>
            <w:r w:rsidR="00EE51F6">
              <w:rPr>
                <w:noProof/>
                <w:webHidden/>
              </w:rPr>
              <w:tab/>
            </w:r>
            <w:r w:rsidR="00EE51F6">
              <w:rPr>
                <w:noProof/>
                <w:webHidden/>
              </w:rPr>
              <w:fldChar w:fldCharType="begin"/>
            </w:r>
            <w:r w:rsidR="00EE51F6">
              <w:rPr>
                <w:noProof/>
                <w:webHidden/>
              </w:rPr>
              <w:instrText xml:space="preserve"> PAGEREF _Toc451087743 \h </w:instrText>
            </w:r>
            <w:r w:rsidR="00EE51F6">
              <w:rPr>
                <w:noProof/>
                <w:webHidden/>
              </w:rPr>
            </w:r>
            <w:r w:rsidR="00EE51F6">
              <w:rPr>
                <w:noProof/>
                <w:webHidden/>
              </w:rPr>
              <w:fldChar w:fldCharType="separate"/>
            </w:r>
            <w:r w:rsidR="00EE51F6">
              <w:rPr>
                <w:noProof/>
                <w:webHidden/>
              </w:rPr>
              <w:t>10</w:t>
            </w:r>
            <w:r w:rsidR="00EE51F6">
              <w:rPr>
                <w:noProof/>
                <w:webHidden/>
              </w:rPr>
              <w:fldChar w:fldCharType="end"/>
            </w:r>
          </w:hyperlink>
        </w:p>
        <w:p w14:paraId="0420FF42" w14:textId="1E12131C" w:rsidR="00EE51F6" w:rsidRDefault="008D5D81">
          <w:pPr>
            <w:pStyle w:val="TOC3"/>
            <w:tabs>
              <w:tab w:val="right" w:leader="dot" w:pos="8733"/>
            </w:tabs>
            <w:rPr>
              <w:rFonts w:asciiTheme="minorHAnsi" w:eastAsiaTheme="minorEastAsia" w:hAnsiTheme="minorHAnsi"/>
              <w:noProof/>
              <w:sz w:val="22"/>
              <w:szCs w:val="22"/>
              <w:lang w:val="en-US" w:eastAsia="en-US"/>
            </w:rPr>
          </w:pPr>
          <w:hyperlink w:anchor="_Toc451087744" w:history="1">
            <w:r w:rsidR="00EE51F6" w:rsidRPr="00001259">
              <w:rPr>
                <w:rStyle w:val="Hyperlink"/>
                <w:noProof/>
                <w:lang w:val="en-GB"/>
              </w:rPr>
              <w:t>Durability</w:t>
            </w:r>
            <w:r w:rsidR="00EE51F6">
              <w:rPr>
                <w:noProof/>
                <w:webHidden/>
              </w:rPr>
              <w:tab/>
            </w:r>
            <w:r w:rsidR="00EE51F6">
              <w:rPr>
                <w:noProof/>
                <w:webHidden/>
              </w:rPr>
              <w:fldChar w:fldCharType="begin"/>
            </w:r>
            <w:r w:rsidR="00EE51F6">
              <w:rPr>
                <w:noProof/>
                <w:webHidden/>
              </w:rPr>
              <w:instrText xml:space="preserve"> PAGEREF _Toc451087744 \h </w:instrText>
            </w:r>
            <w:r w:rsidR="00EE51F6">
              <w:rPr>
                <w:noProof/>
                <w:webHidden/>
              </w:rPr>
            </w:r>
            <w:r w:rsidR="00EE51F6">
              <w:rPr>
                <w:noProof/>
                <w:webHidden/>
              </w:rPr>
              <w:fldChar w:fldCharType="separate"/>
            </w:r>
            <w:r w:rsidR="00EE51F6">
              <w:rPr>
                <w:noProof/>
                <w:webHidden/>
              </w:rPr>
              <w:t>10</w:t>
            </w:r>
            <w:r w:rsidR="00EE51F6">
              <w:rPr>
                <w:noProof/>
                <w:webHidden/>
              </w:rPr>
              <w:fldChar w:fldCharType="end"/>
            </w:r>
          </w:hyperlink>
        </w:p>
        <w:p w14:paraId="00ED3CDB" w14:textId="78A4D873" w:rsidR="00EE51F6" w:rsidRDefault="008D5D81">
          <w:pPr>
            <w:pStyle w:val="TOC3"/>
            <w:tabs>
              <w:tab w:val="right" w:leader="dot" w:pos="8733"/>
            </w:tabs>
            <w:rPr>
              <w:rFonts w:asciiTheme="minorHAnsi" w:eastAsiaTheme="minorEastAsia" w:hAnsiTheme="minorHAnsi"/>
              <w:noProof/>
              <w:sz w:val="22"/>
              <w:szCs w:val="22"/>
              <w:lang w:val="en-US" w:eastAsia="en-US"/>
            </w:rPr>
          </w:pPr>
          <w:hyperlink w:anchor="_Toc451087745" w:history="1">
            <w:r w:rsidR="00EE51F6" w:rsidRPr="00001259">
              <w:rPr>
                <w:rStyle w:val="Hyperlink"/>
                <w:noProof/>
                <w:lang w:val="en-GB"/>
              </w:rPr>
              <w:t>Efficiency</w:t>
            </w:r>
            <w:r w:rsidR="00EE51F6">
              <w:rPr>
                <w:noProof/>
                <w:webHidden/>
              </w:rPr>
              <w:tab/>
            </w:r>
            <w:r w:rsidR="00EE51F6">
              <w:rPr>
                <w:noProof/>
                <w:webHidden/>
              </w:rPr>
              <w:fldChar w:fldCharType="begin"/>
            </w:r>
            <w:r w:rsidR="00EE51F6">
              <w:rPr>
                <w:noProof/>
                <w:webHidden/>
              </w:rPr>
              <w:instrText xml:space="preserve"> PAGEREF _Toc451087745 \h </w:instrText>
            </w:r>
            <w:r w:rsidR="00EE51F6">
              <w:rPr>
                <w:noProof/>
                <w:webHidden/>
              </w:rPr>
            </w:r>
            <w:r w:rsidR="00EE51F6">
              <w:rPr>
                <w:noProof/>
                <w:webHidden/>
              </w:rPr>
              <w:fldChar w:fldCharType="separate"/>
            </w:r>
            <w:r w:rsidR="00EE51F6">
              <w:rPr>
                <w:noProof/>
                <w:webHidden/>
              </w:rPr>
              <w:t>10</w:t>
            </w:r>
            <w:r w:rsidR="00EE51F6">
              <w:rPr>
                <w:noProof/>
                <w:webHidden/>
              </w:rPr>
              <w:fldChar w:fldCharType="end"/>
            </w:r>
          </w:hyperlink>
        </w:p>
        <w:p w14:paraId="284441AD" w14:textId="37EF995D" w:rsidR="00EE51F6" w:rsidRDefault="008D5D81">
          <w:pPr>
            <w:pStyle w:val="TOC3"/>
            <w:tabs>
              <w:tab w:val="right" w:leader="dot" w:pos="8733"/>
            </w:tabs>
            <w:rPr>
              <w:rFonts w:asciiTheme="minorHAnsi" w:eastAsiaTheme="minorEastAsia" w:hAnsiTheme="minorHAnsi"/>
              <w:noProof/>
              <w:sz w:val="22"/>
              <w:szCs w:val="22"/>
              <w:lang w:val="en-US" w:eastAsia="en-US"/>
            </w:rPr>
          </w:pPr>
          <w:hyperlink w:anchor="_Toc451087746" w:history="1">
            <w:r w:rsidR="00EE51F6" w:rsidRPr="00001259">
              <w:rPr>
                <w:rStyle w:val="Hyperlink"/>
                <w:noProof/>
                <w:lang w:val="en-GB"/>
              </w:rPr>
              <w:t>Reusability</w:t>
            </w:r>
            <w:r w:rsidR="00EE51F6">
              <w:rPr>
                <w:noProof/>
                <w:webHidden/>
              </w:rPr>
              <w:tab/>
            </w:r>
            <w:r w:rsidR="00EE51F6">
              <w:rPr>
                <w:noProof/>
                <w:webHidden/>
              </w:rPr>
              <w:fldChar w:fldCharType="begin"/>
            </w:r>
            <w:r w:rsidR="00EE51F6">
              <w:rPr>
                <w:noProof/>
                <w:webHidden/>
              </w:rPr>
              <w:instrText xml:space="preserve"> PAGEREF _Toc451087746 \h </w:instrText>
            </w:r>
            <w:r w:rsidR="00EE51F6">
              <w:rPr>
                <w:noProof/>
                <w:webHidden/>
              </w:rPr>
            </w:r>
            <w:r w:rsidR="00EE51F6">
              <w:rPr>
                <w:noProof/>
                <w:webHidden/>
              </w:rPr>
              <w:fldChar w:fldCharType="separate"/>
            </w:r>
            <w:r w:rsidR="00EE51F6">
              <w:rPr>
                <w:noProof/>
                <w:webHidden/>
              </w:rPr>
              <w:t>10</w:t>
            </w:r>
            <w:r w:rsidR="00EE51F6">
              <w:rPr>
                <w:noProof/>
                <w:webHidden/>
              </w:rPr>
              <w:fldChar w:fldCharType="end"/>
            </w:r>
          </w:hyperlink>
        </w:p>
        <w:p w14:paraId="5D985274" w14:textId="40863890" w:rsidR="00EE51F6" w:rsidRDefault="008D5D81">
          <w:pPr>
            <w:pStyle w:val="TOC3"/>
            <w:tabs>
              <w:tab w:val="right" w:leader="dot" w:pos="8733"/>
            </w:tabs>
            <w:rPr>
              <w:rFonts w:asciiTheme="minorHAnsi" w:eastAsiaTheme="minorEastAsia" w:hAnsiTheme="minorHAnsi"/>
              <w:noProof/>
              <w:sz w:val="22"/>
              <w:szCs w:val="22"/>
              <w:lang w:val="en-US" w:eastAsia="en-US"/>
            </w:rPr>
          </w:pPr>
          <w:hyperlink w:anchor="_Toc451087747" w:history="1">
            <w:r w:rsidR="00EE51F6" w:rsidRPr="00001259">
              <w:rPr>
                <w:rStyle w:val="Hyperlink"/>
                <w:noProof/>
                <w:lang w:val="en-GB"/>
              </w:rPr>
              <w:t>Extendibility</w:t>
            </w:r>
            <w:r w:rsidR="00EE51F6">
              <w:rPr>
                <w:noProof/>
                <w:webHidden/>
              </w:rPr>
              <w:tab/>
            </w:r>
            <w:r w:rsidR="00EE51F6">
              <w:rPr>
                <w:noProof/>
                <w:webHidden/>
              </w:rPr>
              <w:fldChar w:fldCharType="begin"/>
            </w:r>
            <w:r w:rsidR="00EE51F6">
              <w:rPr>
                <w:noProof/>
                <w:webHidden/>
              </w:rPr>
              <w:instrText xml:space="preserve"> PAGEREF _Toc451087747 \h </w:instrText>
            </w:r>
            <w:r w:rsidR="00EE51F6">
              <w:rPr>
                <w:noProof/>
                <w:webHidden/>
              </w:rPr>
            </w:r>
            <w:r w:rsidR="00EE51F6">
              <w:rPr>
                <w:noProof/>
                <w:webHidden/>
              </w:rPr>
              <w:fldChar w:fldCharType="separate"/>
            </w:r>
            <w:r w:rsidR="00EE51F6">
              <w:rPr>
                <w:noProof/>
                <w:webHidden/>
              </w:rPr>
              <w:t>10</w:t>
            </w:r>
            <w:r w:rsidR="00EE51F6">
              <w:rPr>
                <w:noProof/>
                <w:webHidden/>
              </w:rPr>
              <w:fldChar w:fldCharType="end"/>
            </w:r>
          </w:hyperlink>
        </w:p>
        <w:p w14:paraId="37A011DB" w14:textId="15DC1207" w:rsidR="00EE51F6" w:rsidRDefault="008D5D81">
          <w:pPr>
            <w:pStyle w:val="TOC3"/>
            <w:tabs>
              <w:tab w:val="right" w:leader="dot" w:pos="8733"/>
            </w:tabs>
            <w:rPr>
              <w:rFonts w:asciiTheme="minorHAnsi" w:eastAsiaTheme="minorEastAsia" w:hAnsiTheme="minorHAnsi"/>
              <w:noProof/>
              <w:sz w:val="22"/>
              <w:szCs w:val="22"/>
              <w:lang w:val="en-US" w:eastAsia="en-US"/>
            </w:rPr>
          </w:pPr>
          <w:hyperlink w:anchor="_Toc451087748" w:history="1">
            <w:r w:rsidR="00EE51F6" w:rsidRPr="00001259">
              <w:rPr>
                <w:rStyle w:val="Hyperlink"/>
                <w:noProof/>
                <w:lang w:val="en-GB"/>
              </w:rPr>
              <w:t>Portability</w:t>
            </w:r>
            <w:r w:rsidR="00EE51F6">
              <w:rPr>
                <w:noProof/>
                <w:webHidden/>
              </w:rPr>
              <w:tab/>
            </w:r>
            <w:r w:rsidR="00EE51F6">
              <w:rPr>
                <w:noProof/>
                <w:webHidden/>
              </w:rPr>
              <w:fldChar w:fldCharType="begin"/>
            </w:r>
            <w:r w:rsidR="00EE51F6">
              <w:rPr>
                <w:noProof/>
                <w:webHidden/>
              </w:rPr>
              <w:instrText xml:space="preserve"> PAGEREF _Toc451087748 \h </w:instrText>
            </w:r>
            <w:r w:rsidR="00EE51F6">
              <w:rPr>
                <w:noProof/>
                <w:webHidden/>
              </w:rPr>
            </w:r>
            <w:r w:rsidR="00EE51F6">
              <w:rPr>
                <w:noProof/>
                <w:webHidden/>
              </w:rPr>
              <w:fldChar w:fldCharType="separate"/>
            </w:r>
            <w:r w:rsidR="00EE51F6">
              <w:rPr>
                <w:noProof/>
                <w:webHidden/>
              </w:rPr>
              <w:t>11</w:t>
            </w:r>
            <w:r w:rsidR="00EE51F6">
              <w:rPr>
                <w:noProof/>
                <w:webHidden/>
              </w:rPr>
              <w:fldChar w:fldCharType="end"/>
            </w:r>
          </w:hyperlink>
        </w:p>
        <w:p w14:paraId="12D9DB53" w14:textId="7F2C3A2A" w:rsidR="00EE51F6" w:rsidRDefault="008D5D81">
          <w:pPr>
            <w:pStyle w:val="TOC3"/>
            <w:tabs>
              <w:tab w:val="right" w:leader="dot" w:pos="8733"/>
            </w:tabs>
            <w:rPr>
              <w:rFonts w:asciiTheme="minorHAnsi" w:eastAsiaTheme="minorEastAsia" w:hAnsiTheme="minorHAnsi"/>
              <w:noProof/>
              <w:sz w:val="22"/>
              <w:szCs w:val="22"/>
              <w:lang w:val="en-US" w:eastAsia="en-US"/>
            </w:rPr>
          </w:pPr>
          <w:hyperlink w:anchor="_Toc451087749" w:history="1">
            <w:r w:rsidR="00EE51F6" w:rsidRPr="00001259">
              <w:rPr>
                <w:rStyle w:val="Hyperlink"/>
                <w:noProof/>
                <w:lang w:val="en-GB"/>
              </w:rPr>
              <w:t>Documentation</w:t>
            </w:r>
            <w:r w:rsidR="00EE51F6">
              <w:rPr>
                <w:noProof/>
                <w:webHidden/>
              </w:rPr>
              <w:tab/>
            </w:r>
            <w:r w:rsidR="00EE51F6">
              <w:rPr>
                <w:noProof/>
                <w:webHidden/>
              </w:rPr>
              <w:fldChar w:fldCharType="begin"/>
            </w:r>
            <w:r w:rsidR="00EE51F6">
              <w:rPr>
                <w:noProof/>
                <w:webHidden/>
              </w:rPr>
              <w:instrText xml:space="preserve"> PAGEREF _Toc451087749 \h </w:instrText>
            </w:r>
            <w:r w:rsidR="00EE51F6">
              <w:rPr>
                <w:noProof/>
                <w:webHidden/>
              </w:rPr>
            </w:r>
            <w:r w:rsidR="00EE51F6">
              <w:rPr>
                <w:noProof/>
                <w:webHidden/>
              </w:rPr>
              <w:fldChar w:fldCharType="separate"/>
            </w:r>
            <w:r w:rsidR="00EE51F6">
              <w:rPr>
                <w:noProof/>
                <w:webHidden/>
              </w:rPr>
              <w:t>11</w:t>
            </w:r>
            <w:r w:rsidR="00EE51F6">
              <w:rPr>
                <w:noProof/>
                <w:webHidden/>
              </w:rPr>
              <w:fldChar w:fldCharType="end"/>
            </w:r>
          </w:hyperlink>
        </w:p>
        <w:p w14:paraId="4ABFADAF" w14:textId="390FFFCC" w:rsidR="00EE51F6" w:rsidRDefault="008D5D81">
          <w:pPr>
            <w:pStyle w:val="TOC3"/>
            <w:tabs>
              <w:tab w:val="right" w:leader="dot" w:pos="8733"/>
            </w:tabs>
            <w:rPr>
              <w:rFonts w:asciiTheme="minorHAnsi" w:eastAsiaTheme="minorEastAsia" w:hAnsiTheme="minorHAnsi"/>
              <w:noProof/>
              <w:sz w:val="22"/>
              <w:szCs w:val="22"/>
              <w:lang w:val="en-US" w:eastAsia="en-US"/>
            </w:rPr>
          </w:pPr>
          <w:hyperlink w:anchor="_Toc451087750" w:history="1">
            <w:r w:rsidR="00EE51F6" w:rsidRPr="00001259">
              <w:rPr>
                <w:rStyle w:val="Hyperlink"/>
                <w:noProof/>
                <w:lang w:val="en-GB"/>
              </w:rPr>
              <w:t>Installation</w:t>
            </w:r>
            <w:r w:rsidR="00EE51F6">
              <w:rPr>
                <w:noProof/>
                <w:webHidden/>
              </w:rPr>
              <w:tab/>
            </w:r>
            <w:r w:rsidR="00EE51F6">
              <w:rPr>
                <w:noProof/>
                <w:webHidden/>
              </w:rPr>
              <w:fldChar w:fldCharType="begin"/>
            </w:r>
            <w:r w:rsidR="00EE51F6">
              <w:rPr>
                <w:noProof/>
                <w:webHidden/>
              </w:rPr>
              <w:instrText xml:space="preserve"> PAGEREF _Toc451087750 \h </w:instrText>
            </w:r>
            <w:r w:rsidR="00EE51F6">
              <w:rPr>
                <w:noProof/>
                <w:webHidden/>
              </w:rPr>
            </w:r>
            <w:r w:rsidR="00EE51F6">
              <w:rPr>
                <w:noProof/>
                <w:webHidden/>
              </w:rPr>
              <w:fldChar w:fldCharType="separate"/>
            </w:r>
            <w:r w:rsidR="00EE51F6">
              <w:rPr>
                <w:noProof/>
                <w:webHidden/>
              </w:rPr>
              <w:t>11</w:t>
            </w:r>
            <w:r w:rsidR="00EE51F6">
              <w:rPr>
                <w:noProof/>
                <w:webHidden/>
              </w:rPr>
              <w:fldChar w:fldCharType="end"/>
            </w:r>
          </w:hyperlink>
        </w:p>
        <w:p w14:paraId="3676E4B2" w14:textId="1B4CCD74" w:rsidR="00EE51F6" w:rsidRDefault="008D5D81">
          <w:pPr>
            <w:pStyle w:val="TOC2"/>
            <w:tabs>
              <w:tab w:val="left" w:pos="880"/>
              <w:tab w:val="right" w:leader="dot" w:pos="8733"/>
            </w:tabs>
            <w:rPr>
              <w:rFonts w:asciiTheme="minorHAnsi" w:eastAsiaTheme="minorEastAsia" w:hAnsiTheme="minorHAnsi"/>
              <w:noProof/>
              <w:sz w:val="22"/>
              <w:szCs w:val="22"/>
              <w:lang w:val="en-US" w:eastAsia="en-US"/>
            </w:rPr>
          </w:pPr>
          <w:hyperlink w:anchor="_Toc451087751" w:history="1">
            <w:r w:rsidR="00EE51F6" w:rsidRPr="00001259">
              <w:rPr>
                <w:rStyle w:val="Hyperlink"/>
                <w:noProof/>
              </w:rPr>
              <w:t>3.2</w:t>
            </w:r>
            <w:r w:rsidR="00EE51F6">
              <w:rPr>
                <w:rFonts w:asciiTheme="minorHAnsi" w:eastAsiaTheme="minorEastAsia" w:hAnsiTheme="minorHAnsi"/>
                <w:noProof/>
                <w:sz w:val="22"/>
                <w:szCs w:val="22"/>
                <w:lang w:val="en-US" w:eastAsia="en-US"/>
              </w:rPr>
              <w:tab/>
            </w:r>
            <w:r w:rsidR="00EE51F6" w:rsidRPr="00001259">
              <w:rPr>
                <w:rStyle w:val="Hyperlink"/>
                <w:noProof/>
              </w:rPr>
              <w:t>Functional requirements</w:t>
            </w:r>
            <w:r w:rsidR="00EE51F6">
              <w:rPr>
                <w:noProof/>
                <w:webHidden/>
              </w:rPr>
              <w:tab/>
            </w:r>
            <w:r w:rsidR="00EE51F6">
              <w:rPr>
                <w:noProof/>
                <w:webHidden/>
              </w:rPr>
              <w:fldChar w:fldCharType="begin"/>
            </w:r>
            <w:r w:rsidR="00EE51F6">
              <w:rPr>
                <w:noProof/>
                <w:webHidden/>
              </w:rPr>
              <w:instrText xml:space="preserve"> PAGEREF _Toc451087751 \h </w:instrText>
            </w:r>
            <w:r w:rsidR="00EE51F6">
              <w:rPr>
                <w:noProof/>
                <w:webHidden/>
              </w:rPr>
            </w:r>
            <w:r w:rsidR="00EE51F6">
              <w:rPr>
                <w:noProof/>
                <w:webHidden/>
              </w:rPr>
              <w:fldChar w:fldCharType="separate"/>
            </w:r>
            <w:r w:rsidR="00EE51F6">
              <w:rPr>
                <w:noProof/>
                <w:webHidden/>
              </w:rPr>
              <w:t>11</w:t>
            </w:r>
            <w:r w:rsidR="00EE51F6">
              <w:rPr>
                <w:noProof/>
                <w:webHidden/>
              </w:rPr>
              <w:fldChar w:fldCharType="end"/>
            </w:r>
          </w:hyperlink>
        </w:p>
        <w:p w14:paraId="0A305D81" w14:textId="4E4BC2CB" w:rsidR="00EE51F6" w:rsidRDefault="008D5D81">
          <w:pPr>
            <w:pStyle w:val="TOC3"/>
            <w:tabs>
              <w:tab w:val="right" w:leader="dot" w:pos="8733"/>
            </w:tabs>
            <w:rPr>
              <w:rFonts w:asciiTheme="minorHAnsi" w:eastAsiaTheme="minorEastAsia" w:hAnsiTheme="minorHAnsi"/>
              <w:noProof/>
              <w:sz w:val="22"/>
              <w:szCs w:val="22"/>
              <w:lang w:val="en-US" w:eastAsia="en-US"/>
            </w:rPr>
          </w:pPr>
          <w:hyperlink w:anchor="_Toc451087752" w:history="1">
            <w:r w:rsidR="00EE51F6" w:rsidRPr="00001259">
              <w:rPr>
                <w:rStyle w:val="Hyperlink"/>
                <w:noProof/>
                <w:lang w:val="en-GB"/>
              </w:rPr>
              <w:t>Application is able to read the robroute file format</w:t>
            </w:r>
            <w:r w:rsidR="00EE51F6">
              <w:rPr>
                <w:noProof/>
                <w:webHidden/>
              </w:rPr>
              <w:tab/>
            </w:r>
            <w:r w:rsidR="00EE51F6">
              <w:rPr>
                <w:noProof/>
                <w:webHidden/>
              </w:rPr>
              <w:fldChar w:fldCharType="begin"/>
            </w:r>
            <w:r w:rsidR="00EE51F6">
              <w:rPr>
                <w:noProof/>
                <w:webHidden/>
              </w:rPr>
              <w:instrText xml:space="preserve"> PAGEREF _Toc451087752 \h </w:instrText>
            </w:r>
            <w:r w:rsidR="00EE51F6">
              <w:rPr>
                <w:noProof/>
                <w:webHidden/>
              </w:rPr>
            </w:r>
            <w:r w:rsidR="00EE51F6">
              <w:rPr>
                <w:noProof/>
                <w:webHidden/>
              </w:rPr>
              <w:fldChar w:fldCharType="separate"/>
            </w:r>
            <w:r w:rsidR="00EE51F6">
              <w:rPr>
                <w:noProof/>
                <w:webHidden/>
              </w:rPr>
              <w:t>11</w:t>
            </w:r>
            <w:r w:rsidR="00EE51F6">
              <w:rPr>
                <w:noProof/>
                <w:webHidden/>
              </w:rPr>
              <w:fldChar w:fldCharType="end"/>
            </w:r>
          </w:hyperlink>
        </w:p>
        <w:p w14:paraId="7C7FD35C" w14:textId="0A8A8BCF" w:rsidR="00EE51F6" w:rsidRDefault="008D5D81">
          <w:pPr>
            <w:pStyle w:val="TOC3"/>
            <w:tabs>
              <w:tab w:val="right" w:leader="dot" w:pos="8733"/>
            </w:tabs>
            <w:rPr>
              <w:rFonts w:asciiTheme="minorHAnsi" w:eastAsiaTheme="minorEastAsia" w:hAnsiTheme="minorHAnsi"/>
              <w:noProof/>
              <w:sz w:val="22"/>
              <w:szCs w:val="22"/>
              <w:lang w:val="en-US" w:eastAsia="en-US"/>
            </w:rPr>
          </w:pPr>
          <w:hyperlink w:anchor="_Toc451087753" w:history="1">
            <w:r w:rsidR="00EE51F6" w:rsidRPr="00001259">
              <w:rPr>
                <w:rStyle w:val="Hyperlink"/>
                <w:noProof/>
                <w:lang w:val="en-GB"/>
              </w:rPr>
              <w:t>Application is able to construct parking lot and machines’ instructions from a robroute instruction file</w:t>
            </w:r>
            <w:r w:rsidR="00EE51F6">
              <w:rPr>
                <w:noProof/>
                <w:webHidden/>
              </w:rPr>
              <w:tab/>
            </w:r>
            <w:r w:rsidR="00EE51F6">
              <w:rPr>
                <w:noProof/>
                <w:webHidden/>
              </w:rPr>
              <w:fldChar w:fldCharType="begin"/>
            </w:r>
            <w:r w:rsidR="00EE51F6">
              <w:rPr>
                <w:noProof/>
                <w:webHidden/>
              </w:rPr>
              <w:instrText xml:space="preserve"> PAGEREF _Toc451087753 \h </w:instrText>
            </w:r>
            <w:r w:rsidR="00EE51F6">
              <w:rPr>
                <w:noProof/>
                <w:webHidden/>
              </w:rPr>
            </w:r>
            <w:r w:rsidR="00EE51F6">
              <w:rPr>
                <w:noProof/>
                <w:webHidden/>
              </w:rPr>
              <w:fldChar w:fldCharType="separate"/>
            </w:r>
            <w:r w:rsidR="00EE51F6">
              <w:rPr>
                <w:noProof/>
                <w:webHidden/>
              </w:rPr>
              <w:t>12</w:t>
            </w:r>
            <w:r w:rsidR="00EE51F6">
              <w:rPr>
                <w:noProof/>
                <w:webHidden/>
              </w:rPr>
              <w:fldChar w:fldCharType="end"/>
            </w:r>
          </w:hyperlink>
        </w:p>
        <w:p w14:paraId="4EDC64C9" w14:textId="313820B6" w:rsidR="00EE51F6" w:rsidRDefault="008D5D81">
          <w:pPr>
            <w:pStyle w:val="TOC3"/>
            <w:tabs>
              <w:tab w:val="right" w:leader="dot" w:pos="8733"/>
            </w:tabs>
            <w:rPr>
              <w:rFonts w:asciiTheme="minorHAnsi" w:eastAsiaTheme="minorEastAsia" w:hAnsiTheme="minorHAnsi"/>
              <w:noProof/>
              <w:sz w:val="22"/>
              <w:szCs w:val="22"/>
              <w:lang w:val="en-US" w:eastAsia="en-US"/>
            </w:rPr>
          </w:pPr>
          <w:hyperlink w:anchor="_Toc451087754" w:history="1">
            <w:r w:rsidR="00EE51F6" w:rsidRPr="00001259">
              <w:rPr>
                <w:rStyle w:val="Hyperlink"/>
                <w:noProof/>
                <w:lang w:val="en-GB"/>
              </w:rPr>
              <w:t>Application is showing static images of start and end state of the simulation</w:t>
            </w:r>
            <w:r w:rsidR="00EE51F6">
              <w:rPr>
                <w:noProof/>
                <w:webHidden/>
              </w:rPr>
              <w:tab/>
            </w:r>
            <w:r w:rsidR="00EE51F6">
              <w:rPr>
                <w:noProof/>
                <w:webHidden/>
              </w:rPr>
              <w:fldChar w:fldCharType="begin"/>
            </w:r>
            <w:r w:rsidR="00EE51F6">
              <w:rPr>
                <w:noProof/>
                <w:webHidden/>
              </w:rPr>
              <w:instrText xml:space="preserve"> PAGEREF _Toc451087754 \h </w:instrText>
            </w:r>
            <w:r w:rsidR="00EE51F6">
              <w:rPr>
                <w:noProof/>
                <w:webHidden/>
              </w:rPr>
            </w:r>
            <w:r w:rsidR="00EE51F6">
              <w:rPr>
                <w:noProof/>
                <w:webHidden/>
              </w:rPr>
              <w:fldChar w:fldCharType="separate"/>
            </w:r>
            <w:r w:rsidR="00EE51F6">
              <w:rPr>
                <w:noProof/>
                <w:webHidden/>
              </w:rPr>
              <w:t>12</w:t>
            </w:r>
            <w:r w:rsidR="00EE51F6">
              <w:rPr>
                <w:noProof/>
                <w:webHidden/>
              </w:rPr>
              <w:fldChar w:fldCharType="end"/>
            </w:r>
          </w:hyperlink>
        </w:p>
        <w:p w14:paraId="7813504D" w14:textId="1A923965" w:rsidR="00EE51F6" w:rsidRDefault="008D5D81">
          <w:pPr>
            <w:pStyle w:val="TOC3"/>
            <w:tabs>
              <w:tab w:val="right" w:leader="dot" w:pos="8733"/>
            </w:tabs>
            <w:rPr>
              <w:rFonts w:asciiTheme="minorHAnsi" w:eastAsiaTheme="minorEastAsia" w:hAnsiTheme="minorHAnsi"/>
              <w:noProof/>
              <w:sz w:val="22"/>
              <w:szCs w:val="22"/>
              <w:lang w:val="en-US" w:eastAsia="en-US"/>
            </w:rPr>
          </w:pPr>
          <w:hyperlink w:anchor="_Toc451087755" w:history="1">
            <w:r w:rsidR="00EE51F6" w:rsidRPr="00001259">
              <w:rPr>
                <w:rStyle w:val="Hyperlink"/>
                <w:noProof/>
                <w:lang w:val="en-GB"/>
              </w:rPr>
              <w:t>Application is visualizing the simulation of the algorithm</w:t>
            </w:r>
            <w:r w:rsidR="00EE51F6">
              <w:rPr>
                <w:noProof/>
                <w:webHidden/>
              </w:rPr>
              <w:tab/>
            </w:r>
            <w:r w:rsidR="00EE51F6">
              <w:rPr>
                <w:noProof/>
                <w:webHidden/>
              </w:rPr>
              <w:fldChar w:fldCharType="begin"/>
            </w:r>
            <w:r w:rsidR="00EE51F6">
              <w:rPr>
                <w:noProof/>
                <w:webHidden/>
              </w:rPr>
              <w:instrText xml:space="preserve"> PAGEREF _Toc451087755 \h </w:instrText>
            </w:r>
            <w:r w:rsidR="00EE51F6">
              <w:rPr>
                <w:noProof/>
                <w:webHidden/>
              </w:rPr>
            </w:r>
            <w:r w:rsidR="00EE51F6">
              <w:rPr>
                <w:noProof/>
                <w:webHidden/>
              </w:rPr>
              <w:fldChar w:fldCharType="separate"/>
            </w:r>
            <w:r w:rsidR="00EE51F6">
              <w:rPr>
                <w:noProof/>
                <w:webHidden/>
              </w:rPr>
              <w:t>12</w:t>
            </w:r>
            <w:r w:rsidR="00EE51F6">
              <w:rPr>
                <w:noProof/>
                <w:webHidden/>
              </w:rPr>
              <w:fldChar w:fldCharType="end"/>
            </w:r>
          </w:hyperlink>
        </w:p>
        <w:p w14:paraId="17FC9FA6" w14:textId="20FE9971" w:rsidR="00EE51F6" w:rsidRDefault="008D5D81">
          <w:pPr>
            <w:pStyle w:val="TOC3"/>
            <w:tabs>
              <w:tab w:val="right" w:leader="dot" w:pos="8733"/>
            </w:tabs>
            <w:rPr>
              <w:rFonts w:asciiTheme="minorHAnsi" w:eastAsiaTheme="minorEastAsia" w:hAnsiTheme="minorHAnsi"/>
              <w:noProof/>
              <w:sz w:val="22"/>
              <w:szCs w:val="22"/>
              <w:lang w:val="en-US" w:eastAsia="en-US"/>
            </w:rPr>
          </w:pPr>
          <w:hyperlink w:anchor="_Toc451087756" w:history="1">
            <w:r w:rsidR="00EE51F6" w:rsidRPr="00001259">
              <w:rPr>
                <w:rStyle w:val="Hyperlink"/>
                <w:noProof/>
                <w:lang w:val="en-GB"/>
              </w:rPr>
              <w:t>Application is able to scale accordingly to parking lot and viewport size</w:t>
            </w:r>
            <w:r w:rsidR="00EE51F6">
              <w:rPr>
                <w:noProof/>
                <w:webHidden/>
              </w:rPr>
              <w:tab/>
            </w:r>
            <w:r w:rsidR="00EE51F6">
              <w:rPr>
                <w:noProof/>
                <w:webHidden/>
              </w:rPr>
              <w:fldChar w:fldCharType="begin"/>
            </w:r>
            <w:r w:rsidR="00EE51F6">
              <w:rPr>
                <w:noProof/>
                <w:webHidden/>
              </w:rPr>
              <w:instrText xml:space="preserve"> PAGEREF _Toc451087756 \h </w:instrText>
            </w:r>
            <w:r w:rsidR="00EE51F6">
              <w:rPr>
                <w:noProof/>
                <w:webHidden/>
              </w:rPr>
            </w:r>
            <w:r w:rsidR="00EE51F6">
              <w:rPr>
                <w:noProof/>
                <w:webHidden/>
              </w:rPr>
              <w:fldChar w:fldCharType="separate"/>
            </w:r>
            <w:r w:rsidR="00EE51F6">
              <w:rPr>
                <w:noProof/>
                <w:webHidden/>
              </w:rPr>
              <w:t>12</w:t>
            </w:r>
            <w:r w:rsidR="00EE51F6">
              <w:rPr>
                <w:noProof/>
                <w:webHidden/>
              </w:rPr>
              <w:fldChar w:fldCharType="end"/>
            </w:r>
          </w:hyperlink>
        </w:p>
        <w:p w14:paraId="51855894" w14:textId="04BD4A6A" w:rsidR="00EE51F6" w:rsidRDefault="008D5D81">
          <w:pPr>
            <w:pStyle w:val="TOC3"/>
            <w:tabs>
              <w:tab w:val="right" w:leader="dot" w:pos="8733"/>
            </w:tabs>
            <w:rPr>
              <w:rFonts w:asciiTheme="minorHAnsi" w:eastAsiaTheme="minorEastAsia" w:hAnsiTheme="minorHAnsi"/>
              <w:noProof/>
              <w:sz w:val="22"/>
              <w:szCs w:val="22"/>
              <w:lang w:val="en-US" w:eastAsia="en-US"/>
            </w:rPr>
          </w:pPr>
          <w:hyperlink w:anchor="_Toc451087757" w:history="1">
            <w:r w:rsidR="00EE51F6" w:rsidRPr="00001259">
              <w:rPr>
                <w:rStyle w:val="Hyperlink"/>
                <w:noProof/>
                <w:lang w:val="en-GB"/>
              </w:rPr>
              <w:t>User is able to choose the parking lot layout to visualize from application</w:t>
            </w:r>
            <w:r w:rsidR="00EE51F6">
              <w:rPr>
                <w:noProof/>
                <w:webHidden/>
              </w:rPr>
              <w:tab/>
            </w:r>
            <w:r w:rsidR="00EE51F6">
              <w:rPr>
                <w:noProof/>
                <w:webHidden/>
              </w:rPr>
              <w:fldChar w:fldCharType="begin"/>
            </w:r>
            <w:r w:rsidR="00EE51F6">
              <w:rPr>
                <w:noProof/>
                <w:webHidden/>
              </w:rPr>
              <w:instrText xml:space="preserve"> PAGEREF _Toc451087757 \h </w:instrText>
            </w:r>
            <w:r w:rsidR="00EE51F6">
              <w:rPr>
                <w:noProof/>
                <w:webHidden/>
              </w:rPr>
            </w:r>
            <w:r w:rsidR="00EE51F6">
              <w:rPr>
                <w:noProof/>
                <w:webHidden/>
              </w:rPr>
              <w:fldChar w:fldCharType="separate"/>
            </w:r>
            <w:r w:rsidR="00EE51F6">
              <w:rPr>
                <w:noProof/>
                <w:webHidden/>
              </w:rPr>
              <w:t>13</w:t>
            </w:r>
            <w:r w:rsidR="00EE51F6">
              <w:rPr>
                <w:noProof/>
                <w:webHidden/>
              </w:rPr>
              <w:fldChar w:fldCharType="end"/>
            </w:r>
          </w:hyperlink>
        </w:p>
        <w:p w14:paraId="03A4053A" w14:textId="50218F73" w:rsidR="00EE51F6" w:rsidRDefault="008D5D81">
          <w:pPr>
            <w:pStyle w:val="TOC1"/>
            <w:tabs>
              <w:tab w:val="left" w:pos="480"/>
              <w:tab w:val="right" w:leader="dot" w:pos="8733"/>
            </w:tabs>
            <w:rPr>
              <w:rFonts w:asciiTheme="minorHAnsi" w:eastAsiaTheme="minorEastAsia" w:hAnsiTheme="minorHAnsi"/>
              <w:noProof/>
              <w:sz w:val="22"/>
              <w:szCs w:val="22"/>
              <w:lang w:val="en-US" w:eastAsia="en-US"/>
            </w:rPr>
          </w:pPr>
          <w:hyperlink w:anchor="_Toc451087758" w:history="1">
            <w:r w:rsidR="00EE51F6" w:rsidRPr="00001259">
              <w:rPr>
                <w:rStyle w:val="Hyperlink"/>
                <w:noProof/>
                <w:snapToGrid w:val="0"/>
                <w:w w:val="0"/>
              </w:rPr>
              <w:t>4</w:t>
            </w:r>
            <w:r w:rsidR="00EE51F6">
              <w:rPr>
                <w:rFonts w:asciiTheme="minorHAnsi" w:eastAsiaTheme="minorEastAsia" w:hAnsiTheme="minorHAnsi"/>
                <w:noProof/>
                <w:sz w:val="22"/>
                <w:szCs w:val="22"/>
                <w:lang w:val="en-US" w:eastAsia="en-US"/>
              </w:rPr>
              <w:tab/>
            </w:r>
            <w:r w:rsidR="00EE51F6" w:rsidRPr="00001259">
              <w:rPr>
                <w:rStyle w:val="Hyperlink"/>
                <w:noProof/>
              </w:rPr>
              <w:t>System architecture</w:t>
            </w:r>
            <w:r w:rsidR="00EE51F6">
              <w:rPr>
                <w:noProof/>
                <w:webHidden/>
              </w:rPr>
              <w:tab/>
            </w:r>
            <w:r w:rsidR="00EE51F6">
              <w:rPr>
                <w:noProof/>
                <w:webHidden/>
              </w:rPr>
              <w:fldChar w:fldCharType="begin"/>
            </w:r>
            <w:r w:rsidR="00EE51F6">
              <w:rPr>
                <w:noProof/>
                <w:webHidden/>
              </w:rPr>
              <w:instrText xml:space="preserve"> PAGEREF _Toc451087758 \h </w:instrText>
            </w:r>
            <w:r w:rsidR="00EE51F6">
              <w:rPr>
                <w:noProof/>
                <w:webHidden/>
              </w:rPr>
            </w:r>
            <w:r w:rsidR="00EE51F6">
              <w:rPr>
                <w:noProof/>
                <w:webHidden/>
              </w:rPr>
              <w:fldChar w:fldCharType="separate"/>
            </w:r>
            <w:r w:rsidR="00EE51F6">
              <w:rPr>
                <w:noProof/>
                <w:webHidden/>
              </w:rPr>
              <w:t>14</w:t>
            </w:r>
            <w:r w:rsidR="00EE51F6">
              <w:rPr>
                <w:noProof/>
                <w:webHidden/>
              </w:rPr>
              <w:fldChar w:fldCharType="end"/>
            </w:r>
          </w:hyperlink>
        </w:p>
        <w:p w14:paraId="46694548" w14:textId="0DBACE83" w:rsidR="00EE51F6" w:rsidRDefault="008D5D81">
          <w:pPr>
            <w:pStyle w:val="TOC2"/>
            <w:tabs>
              <w:tab w:val="left" w:pos="880"/>
              <w:tab w:val="right" w:leader="dot" w:pos="8733"/>
            </w:tabs>
            <w:rPr>
              <w:rFonts w:asciiTheme="minorHAnsi" w:eastAsiaTheme="minorEastAsia" w:hAnsiTheme="minorHAnsi"/>
              <w:noProof/>
              <w:sz w:val="22"/>
              <w:szCs w:val="22"/>
              <w:lang w:val="en-US" w:eastAsia="en-US"/>
            </w:rPr>
          </w:pPr>
          <w:hyperlink w:anchor="_Toc451087759" w:history="1">
            <w:r w:rsidR="00EE51F6" w:rsidRPr="00001259">
              <w:rPr>
                <w:rStyle w:val="Hyperlink"/>
                <w:noProof/>
              </w:rPr>
              <w:t>4.1</w:t>
            </w:r>
            <w:r w:rsidR="00EE51F6">
              <w:rPr>
                <w:rFonts w:asciiTheme="minorHAnsi" w:eastAsiaTheme="minorEastAsia" w:hAnsiTheme="minorHAnsi"/>
                <w:noProof/>
                <w:sz w:val="22"/>
                <w:szCs w:val="22"/>
                <w:lang w:val="en-US" w:eastAsia="en-US"/>
              </w:rPr>
              <w:tab/>
            </w:r>
            <w:r w:rsidR="00EE51F6" w:rsidRPr="00001259">
              <w:rPr>
                <w:rStyle w:val="Hyperlink"/>
                <w:noProof/>
              </w:rPr>
              <w:t>Architecture overview</w:t>
            </w:r>
            <w:r w:rsidR="00EE51F6">
              <w:rPr>
                <w:noProof/>
                <w:webHidden/>
              </w:rPr>
              <w:tab/>
            </w:r>
            <w:r w:rsidR="00EE51F6">
              <w:rPr>
                <w:noProof/>
                <w:webHidden/>
              </w:rPr>
              <w:fldChar w:fldCharType="begin"/>
            </w:r>
            <w:r w:rsidR="00EE51F6">
              <w:rPr>
                <w:noProof/>
                <w:webHidden/>
              </w:rPr>
              <w:instrText xml:space="preserve"> PAGEREF _Toc451087759 \h </w:instrText>
            </w:r>
            <w:r w:rsidR="00EE51F6">
              <w:rPr>
                <w:noProof/>
                <w:webHidden/>
              </w:rPr>
            </w:r>
            <w:r w:rsidR="00EE51F6">
              <w:rPr>
                <w:noProof/>
                <w:webHidden/>
              </w:rPr>
              <w:fldChar w:fldCharType="separate"/>
            </w:r>
            <w:r w:rsidR="00EE51F6">
              <w:rPr>
                <w:noProof/>
                <w:webHidden/>
              </w:rPr>
              <w:t>14</w:t>
            </w:r>
            <w:r w:rsidR="00EE51F6">
              <w:rPr>
                <w:noProof/>
                <w:webHidden/>
              </w:rPr>
              <w:fldChar w:fldCharType="end"/>
            </w:r>
          </w:hyperlink>
        </w:p>
        <w:p w14:paraId="4F93B25F" w14:textId="55E68AE8" w:rsidR="00EE51F6" w:rsidRDefault="008D5D81">
          <w:pPr>
            <w:pStyle w:val="TOC2"/>
            <w:tabs>
              <w:tab w:val="left" w:pos="880"/>
              <w:tab w:val="right" w:leader="dot" w:pos="8733"/>
            </w:tabs>
            <w:rPr>
              <w:rFonts w:asciiTheme="minorHAnsi" w:eastAsiaTheme="minorEastAsia" w:hAnsiTheme="minorHAnsi"/>
              <w:noProof/>
              <w:sz w:val="22"/>
              <w:szCs w:val="22"/>
              <w:lang w:val="en-US" w:eastAsia="en-US"/>
            </w:rPr>
          </w:pPr>
          <w:hyperlink w:anchor="_Toc451087760" w:history="1">
            <w:r w:rsidR="00EE51F6" w:rsidRPr="00001259">
              <w:rPr>
                <w:rStyle w:val="Hyperlink"/>
                <w:noProof/>
              </w:rPr>
              <w:t>4.2</w:t>
            </w:r>
            <w:r w:rsidR="00EE51F6">
              <w:rPr>
                <w:rFonts w:asciiTheme="minorHAnsi" w:eastAsiaTheme="minorEastAsia" w:hAnsiTheme="minorHAnsi"/>
                <w:noProof/>
                <w:sz w:val="22"/>
                <w:szCs w:val="22"/>
                <w:lang w:val="en-US" w:eastAsia="en-US"/>
              </w:rPr>
              <w:tab/>
            </w:r>
            <w:r w:rsidR="00EE51F6" w:rsidRPr="00001259">
              <w:rPr>
                <w:rStyle w:val="Hyperlink"/>
                <w:noProof/>
              </w:rPr>
              <w:t>Server side platform selection</w:t>
            </w:r>
            <w:r w:rsidR="00EE51F6">
              <w:rPr>
                <w:noProof/>
                <w:webHidden/>
              </w:rPr>
              <w:tab/>
            </w:r>
            <w:r w:rsidR="00EE51F6">
              <w:rPr>
                <w:noProof/>
                <w:webHidden/>
              </w:rPr>
              <w:fldChar w:fldCharType="begin"/>
            </w:r>
            <w:r w:rsidR="00EE51F6">
              <w:rPr>
                <w:noProof/>
                <w:webHidden/>
              </w:rPr>
              <w:instrText xml:space="preserve"> PAGEREF _Toc451087760 \h </w:instrText>
            </w:r>
            <w:r w:rsidR="00EE51F6">
              <w:rPr>
                <w:noProof/>
                <w:webHidden/>
              </w:rPr>
            </w:r>
            <w:r w:rsidR="00EE51F6">
              <w:rPr>
                <w:noProof/>
                <w:webHidden/>
              </w:rPr>
              <w:fldChar w:fldCharType="separate"/>
            </w:r>
            <w:r w:rsidR="00EE51F6">
              <w:rPr>
                <w:noProof/>
                <w:webHidden/>
              </w:rPr>
              <w:t>14</w:t>
            </w:r>
            <w:r w:rsidR="00EE51F6">
              <w:rPr>
                <w:noProof/>
                <w:webHidden/>
              </w:rPr>
              <w:fldChar w:fldCharType="end"/>
            </w:r>
          </w:hyperlink>
        </w:p>
        <w:p w14:paraId="702ED0D5" w14:textId="5A897463" w:rsidR="00EE51F6" w:rsidRDefault="008D5D81">
          <w:pPr>
            <w:pStyle w:val="TOC3"/>
            <w:tabs>
              <w:tab w:val="right" w:leader="dot" w:pos="8733"/>
            </w:tabs>
            <w:rPr>
              <w:rFonts w:asciiTheme="minorHAnsi" w:eastAsiaTheme="minorEastAsia" w:hAnsiTheme="minorHAnsi"/>
              <w:noProof/>
              <w:sz w:val="22"/>
              <w:szCs w:val="22"/>
              <w:lang w:val="en-US" w:eastAsia="en-US"/>
            </w:rPr>
          </w:pPr>
          <w:hyperlink w:anchor="_Toc451087761" w:history="1">
            <w:r w:rsidR="00EE51F6" w:rsidRPr="00001259">
              <w:rPr>
                <w:rStyle w:val="Hyperlink"/>
                <w:noProof/>
              </w:rPr>
              <w:t>Python web framework selection</w:t>
            </w:r>
            <w:r w:rsidR="00EE51F6">
              <w:rPr>
                <w:noProof/>
                <w:webHidden/>
              </w:rPr>
              <w:tab/>
            </w:r>
            <w:r w:rsidR="00EE51F6">
              <w:rPr>
                <w:noProof/>
                <w:webHidden/>
              </w:rPr>
              <w:fldChar w:fldCharType="begin"/>
            </w:r>
            <w:r w:rsidR="00EE51F6">
              <w:rPr>
                <w:noProof/>
                <w:webHidden/>
              </w:rPr>
              <w:instrText xml:space="preserve"> PAGEREF _Toc451087761 \h </w:instrText>
            </w:r>
            <w:r w:rsidR="00EE51F6">
              <w:rPr>
                <w:noProof/>
                <w:webHidden/>
              </w:rPr>
            </w:r>
            <w:r w:rsidR="00EE51F6">
              <w:rPr>
                <w:noProof/>
                <w:webHidden/>
              </w:rPr>
              <w:fldChar w:fldCharType="separate"/>
            </w:r>
            <w:r w:rsidR="00EE51F6">
              <w:rPr>
                <w:noProof/>
                <w:webHidden/>
              </w:rPr>
              <w:t>15</w:t>
            </w:r>
            <w:r w:rsidR="00EE51F6">
              <w:rPr>
                <w:noProof/>
                <w:webHidden/>
              </w:rPr>
              <w:fldChar w:fldCharType="end"/>
            </w:r>
          </w:hyperlink>
        </w:p>
        <w:p w14:paraId="4F0E71EA" w14:textId="518E8552" w:rsidR="00EE51F6" w:rsidRDefault="008D5D81">
          <w:pPr>
            <w:pStyle w:val="TOC2"/>
            <w:tabs>
              <w:tab w:val="left" w:pos="880"/>
              <w:tab w:val="right" w:leader="dot" w:pos="8733"/>
            </w:tabs>
            <w:rPr>
              <w:rFonts w:asciiTheme="minorHAnsi" w:eastAsiaTheme="minorEastAsia" w:hAnsiTheme="minorHAnsi"/>
              <w:noProof/>
              <w:sz w:val="22"/>
              <w:szCs w:val="22"/>
              <w:lang w:val="en-US" w:eastAsia="en-US"/>
            </w:rPr>
          </w:pPr>
          <w:hyperlink w:anchor="_Toc451087762" w:history="1">
            <w:r w:rsidR="00EE51F6" w:rsidRPr="00001259">
              <w:rPr>
                <w:rStyle w:val="Hyperlink"/>
                <w:noProof/>
              </w:rPr>
              <w:t>4.3</w:t>
            </w:r>
            <w:r w:rsidR="00EE51F6">
              <w:rPr>
                <w:rFonts w:asciiTheme="minorHAnsi" w:eastAsiaTheme="minorEastAsia" w:hAnsiTheme="minorHAnsi"/>
                <w:noProof/>
                <w:sz w:val="22"/>
                <w:szCs w:val="22"/>
                <w:lang w:val="en-US" w:eastAsia="en-US"/>
              </w:rPr>
              <w:tab/>
            </w:r>
            <w:r w:rsidR="00EE51F6" w:rsidRPr="00001259">
              <w:rPr>
                <w:rStyle w:val="Hyperlink"/>
                <w:noProof/>
              </w:rPr>
              <w:t>Data object transmitting standards</w:t>
            </w:r>
            <w:r w:rsidR="00EE51F6">
              <w:rPr>
                <w:noProof/>
                <w:webHidden/>
              </w:rPr>
              <w:tab/>
            </w:r>
            <w:r w:rsidR="00EE51F6">
              <w:rPr>
                <w:noProof/>
                <w:webHidden/>
              </w:rPr>
              <w:fldChar w:fldCharType="begin"/>
            </w:r>
            <w:r w:rsidR="00EE51F6">
              <w:rPr>
                <w:noProof/>
                <w:webHidden/>
              </w:rPr>
              <w:instrText xml:space="preserve"> PAGEREF _Toc451087762 \h </w:instrText>
            </w:r>
            <w:r w:rsidR="00EE51F6">
              <w:rPr>
                <w:noProof/>
                <w:webHidden/>
              </w:rPr>
            </w:r>
            <w:r w:rsidR="00EE51F6">
              <w:rPr>
                <w:noProof/>
                <w:webHidden/>
              </w:rPr>
              <w:fldChar w:fldCharType="separate"/>
            </w:r>
            <w:r w:rsidR="00EE51F6">
              <w:rPr>
                <w:noProof/>
                <w:webHidden/>
              </w:rPr>
              <w:t>16</w:t>
            </w:r>
            <w:r w:rsidR="00EE51F6">
              <w:rPr>
                <w:noProof/>
                <w:webHidden/>
              </w:rPr>
              <w:fldChar w:fldCharType="end"/>
            </w:r>
          </w:hyperlink>
        </w:p>
        <w:p w14:paraId="783505A1" w14:textId="305ABB11" w:rsidR="00EE51F6" w:rsidRDefault="008D5D81">
          <w:pPr>
            <w:pStyle w:val="TOC2"/>
            <w:tabs>
              <w:tab w:val="left" w:pos="880"/>
              <w:tab w:val="right" w:leader="dot" w:pos="8733"/>
            </w:tabs>
            <w:rPr>
              <w:rFonts w:asciiTheme="minorHAnsi" w:eastAsiaTheme="minorEastAsia" w:hAnsiTheme="minorHAnsi"/>
              <w:noProof/>
              <w:sz w:val="22"/>
              <w:szCs w:val="22"/>
              <w:lang w:val="en-US" w:eastAsia="en-US"/>
            </w:rPr>
          </w:pPr>
          <w:hyperlink w:anchor="_Toc451087763" w:history="1">
            <w:r w:rsidR="00EE51F6" w:rsidRPr="00001259">
              <w:rPr>
                <w:rStyle w:val="Hyperlink"/>
                <w:noProof/>
              </w:rPr>
              <w:t>4.4</w:t>
            </w:r>
            <w:r w:rsidR="00EE51F6">
              <w:rPr>
                <w:rFonts w:asciiTheme="minorHAnsi" w:eastAsiaTheme="minorEastAsia" w:hAnsiTheme="minorHAnsi"/>
                <w:noProof/>
                <w:sz w:val="22"/>
                <w:szCs w:val="22"/>
                <w:lang w:val="en-US" w:eastAsia="en-US"/>
              </w:rPr>
              <w:tab/>
            </w:r>
            <w:r w:rsidR="00EE51F6" w:rsidRPr="00001259">
              <w:rPr>
                <w:rStyle w:val="Hyperlink"/>
                <w:noProof/>
              </w:rPr>
              <w:t>Client side platform selection</w:t>
            </w:r>
            <w:r w:rsidR="00EE51F6">
              <w:rPr>
                <w:noProof/>
                <w:webHidden/>
              </w:rPr>
              <w:tab/>
            </w:r>
            <w:r w:rsidR="00EE51F6">
              <w:rPr>
                <w:noProof/>
                <w:webHidden/>
              </w:rPr>
              <w:fldChar w:fldCharType="begin"/>
            </w:r>
            <w:r w:rsidR="00EE51F6">
              <w:rPr>
                <w:noProof/>
                <w:webHidden/>
              </w:rPr>
              <w:instrText xml:space="preserve"> PAGEREF _Toc451087763 \h </w:instrText>
            </w:r>
            <w:r w:rsidR="00EE51F6">
              <w:rPr>
                <w:noProof/>
                <w:webHidden/>
              </w:rPr>
            </w:r>
            <w:r w:rsidR="00EE51F6">
              <w:rPr>
                <w:noProof/>
                <w:webHidden/>
              </w:rPr>
              <w:fldChar w:fldCharType="separate"/>
            </w:r>
            <w:r w:rsidR="00EE51F6">
              <w:rPr>
                <w:noProof/>
                <w:webHidden/>
              </w:rPr>
              <w:t>16</w:t>
            </w:r>
            <w:r w:rsidR="00EE51F6">
              <w:rPr>
                <w:noProof/>
                <w:webHidden/>
              </w:rPr>
              <w:fldChar w:fldCharType="end"/>
            </w:r>
          </w:hyperlink>
        </w:p>
        <w:p w14:paraId="2525F9B6" w14:textId="344800F6" w:rsidR="00EE51F6" w:rsidRDefault="008D5D81">
          <w:pPr>
            <w:pStyle w:val="TOC3"/>
            <w:tabs>
              <w:tab w:val="right" w:leader="dot" w:pos="8733"/>
            </w:tabs>
            <w:rPr>
              <w:rFonts w:asciiTheme="minorHAnsi" w:eastAsiaTheme="minorEastAsia" w:hAnsiTheme="minorHAnsi"/>
              <w:noProof/>
              <w:sz w:val="22"/>
              <w:szCs w:val="22"/>
              <w:lang w:val="en-US" w:eastAsia="en-US"/>
            </w:rPr>
          </w:pPr>
          <w:hyperlink w:anchor="_Toc451087764" w:history="1">
            <w:r w:rsidR="00EE51F6" w:rsidRPr="00001259">
              <w:rPr>
                <w:rStyle w:val="Hyperlink"/>
                <w:noProof/>
                <w:lang w:val="en-GB"/>
              </w:rPr>
              <w:t>JavaScript Libraries</w:t>
            </w:r>
            <w:r w:rsidR="00EE51F6">
              <w:rPr>
                <w:noProof/>
                <w:webHidden/>
              </w:rPr>
              <w:tab/>
            </w:r>
            <w:r w:rsidR="00EE51F6">
              <w:rPr>
                <w:noProof/>
                <w:webHidden/>
              </w:rPr>
              <w:fldChar w:fldCharType="begin"/>
            </w:r>
            <w:r w:rsidR="00EE51F6">
              <w:rPr>
                <w:noProof/>
                <w:webHidden/>
              </w:rPr>
              <w:instrText xml:space="preserve"> PAGEREF _Toc451087764 \h </w:instrText>
            </w:r>
            <w:r w:rsidR="00EE51F6">
              <w:rPr>
                <w:noProof/>
                <w:webHidden/>
              </w:rPr>
            </w:r>
            <w:r w:rsidR="00EE51F6">
              <w:rPr>
                <w:noProof/>
                <w:webHidden/>
              </w:rPr>
              <w:fldChar w:fldCharType="separate"/>
            </w:r>
            <w:r w:rsidR="00EE51F6">
              <w:rPr>
                <w:noProof/>
                <w:webHidden/>
              </w:rPr>
              <w:t>17</w:t>
            </w:r>
            <w:r w:rsidR="00EE51F6">
              <w:rPr>
                <w:noProof/>
                <w:webHidden/>
              </w:rPr>
              <w:fldChar w:fldCharType="end"/>
            </w:r>
          </w:hyperlink>
        </w:p>
        <w:p w14:paraId="3CE97749" w14:textId="1D8ADABB" w:rsidR="00EE51F6" w:rsidRDefault="008D5D81">
          <w:pPr>
            <w:pStyle w:val="TOC1"/>
            <w:tabs>
              <w:tab w:val="left" w:pos="480"/>
              <w:tab w:val="right" w:leader="dot" w:pos="8733"/>
            </w:tabs>
            <w:rPr>
              <w:rFonts w:asciiTheme="minorHAnsi" w:eastAsiaTheme="minorEastAsia" w:hAnsiTheme="minorHAnsi"/>
              <w:noProof/>
              <w:sz w:val="22"/>
              <w:szCs w:val="22"/>
              <w:lang w:val="en-US" w:eastAsia="en-US"/>
            </w:rPr>
          </w:pPr>
          <w:hyperlink w:anchor="_Toc451087765" w:history="1">
            <w:r w:rsidR="00EE51F6" w:rsidRPr="00001259">
              <w:rPr>
                <w:rStyle w:val="Hyperlink"/>
                <w:noProof/>
                <w:snapToGrid w:val="0"/>
                <w:w w:val="0"/>
              </w:rPr>
              <w:t>5</w:t>
            </w:r>
            <w:r w:rsidR="00EE51F6">
              <w:rPr>
                <w:rFonts w:asciiTheme="minorHAnsi" w:eastAsiaTheme="minorEastAsia" w:hAnsiTheme="minorHAnsi"/>
                <w:noProof/>
                <w:sz w:val="22"/>
                <w:szCs w:val="22"/>
                <w:lang w:val="en-US" w:eastAsia="en-US"/>
              </w:rPr>
              <w:tab/>
            </w:r>
            <w:r w:rsidR="00EE51F6" w:rsidRPr="00001259">
              <w:rPr>
                <w:rStyle w:val="Hyperlink"/>
                <w:noProof/>
              </w:rPr>
              <w:t>Application overview</w:t>
            </w:r>
            <w:r w:rsidR="00EE51F6">
              <w:rPr>
                <w:noProof/>
                <w:webHidden/>
              </w:rPr>
              <w:tab/>
            </w:r>
            <w:r w:rsidR="00EE51F6">
              <w:rPr>
                <w:noProof/>
                <w:webHidden/>
              </w:rPr>
              <w:fldChar w:fldCharType="begin"/>
            </w:r>
            <w:r w:rsidR="00EE51F6">
              <w:rPr>
                <w:noProof/>
                <w:webHidden/>
              </w:rPr>
              <w:instrText xml:space="preserve"> PAGEREF _Toc451087765 \h </w:instrText>
            </w:r>
            <w:r w:rsidR="00EE51F6">
              <w:rPr>
                <w:noProof/>
                <w:webHidden/>
              </w:rPr>
            </w:r>
            <w:r w:rsidR="00EE51F6">
              <w:rPr>
                <w:noProof/>
                <w:webHidden/>
              </w:rPr>
              <w:fldChar w:fldCharType="separate"/>
            </w:r>
            <w:r w:rsidR="00EE51F6">
              <w:rPr>
                <w:noProof/>
                <w:webHidden/>
              </w:rPr>
              <w:t>20</w:t>
            </w:r>
            <w:r w:rsidR="00EE51F6">
              <w:rPr>
                <w:noProof/>
                <w:webHidden/>
              </w:rPr>
              <w:fldChar w:fldCharType="end"/>
            </w:r>
          </w:hyperlink>
        </w:p>
        <w:p w14:paraId="6391FFE3" w14:textId="60599E76" w:rsidR="00EE51F6" w:rsidRDefault="008D5D81">
          <w:pPr>
            <w:pStyle w:val="TOC2"/>
            <w:tabs>
              <w:tab w:val="left" w:pos="880"/>
              <w:tab w:val="right" w:leader="dot" w:pos="8733"/>
            </w:tabs>
            <w:rPr>
              <w:rFonts w:asciiTheme="minorHAnsi" w:eastAsiaTheme="minorEastAsia" w:hAnsiTheme="minorHAnsi"/>
              <w:noProof/>
              <w:sz w:val="22"/>
              <w:szCs w:val="22"/>
              <w:lang w:val="en-US" w:eastAsia="en-US"/>
            </w:rPr>
          </w:pPr>
          <w:hyperlink w:anchor="_Toc451087766" w:history="1">
            <w:r w:rsidR="00EE51F6" w:rsidRPr="00001259">
              <w:rPr>
                <w:rStyle w:val="Hyperlink"/>
                <w:noProof/>
              </w:rPr>
              <w:t>5.1</w:t>
            </w:r>
            <w:r w:rsidR="00EE51F6">
              <w:rPr>
                <w:rFonts w:asciiTheme="minorHAnsi" w:eastAsiaTheme="minorEastAsia" w:hAnsiTheme="minorHAnsi"/>
                <w:noProof/>
                <w:sz w:val="22"/>
                <w:szCs w:val="22"/>
                <w:lang w:val="en-US" w:eastAsia="en-US"/>
              </w:rPr>
              <w:tab/>
            </w:r>
            <w:r w:rsidR="00EE51F6" w:rsidRPr="00001259">
              <w:rPr>
                <w:rStyle w:val="Hyperlink"/>
                <w:noProof/>
              </w:rPr>
              <w:t>Application flow</w:t>
            </w:r>
            <w:r w:rsidR="00EE51F6">
              <w:rPr>
                <w:noProof/>
                <w:webHidden/>
              </w:rPr>
              <w:tab/>
            </w:r>
            <w:r w:rsidR="00EE51F6">
              <w:rPr>
                <w:noProof/>
                <w:webHidden/>
              </w:rPr>
              <w:fldChar w:fldCharType="begin"/>
            </w:r>
            <w:r w:rsidR="00EE51F6">
              <w:rPr>
                <w:noProof/>
                <w:webHidden/>
              </w:rPr>
              <w:instrText xml:space="preserve"> PAGEREF _Toc451087766 \h </w:instrText>
            </w:r>
            <w:r w:rsidR="00EE51F6">
              <w:rPr>
                <w:noProof/>
                <w:webHidden/>
              </w:rPr>
            </w:r>
            <w:r w:rsidR="00EE51F6">
              <w:rPr>
                <w:noProof/>
                <w:webHidden/>
              </w:rPr>
              <w:fldChar w:fldCharType="separate"/>
            </w:r>
            <w:r w:rsidR="00EE51F6">
              <w:rPr>
                <w:noProof/>
                <w:webHidden/>
              </w:rPr>
              <w:t>21</w:t>
            </w:r>
            <w:r w:rsidR="00EE51F6">
              <w:rPr>
                <w:noProof/>
                <w:webHidden/>
              </w:rPr>
              <w:fldChar w:fldCharType="end"/>
            </w:r>
          </w:hyperlink>
        </w:p>
        <w:p w14:paraId="73129588" w14:textId="3D1F656D" w:rsidR="00EE51F6" w:rsidRDefault="008D5D81">
          <w:pPr>
            <w:pStyle w:val="TOC3"/>
            <w:tabs>
              <w:tab w:val="right" w:leader="dot" w:pos="8733"/>
            </w:tabs>
            <w:rPr>
              <w:rFonts w:asciiTheme="minorHAnsi" w:eastAsiaTheme="minorEastAsia" w:hAnsiTheme="minorHAnsi"/>
              <w:noProof/>
              <w:sz w:val="22"/>
              <w:szCs w:val="22"/>
              <w:lang w:val="en-US" w:eastAsia="en-US"/>
            </w:rPr>
          </w:pPr>
          <w:hyperlink w:anchor="_Toc451087767" w:history="1">
            <w:r w:rsidR="00EE51F6" w:rsidRPr="00001259">
              <w:rPr>
                <w:rStyle w:val="Hyperlink"/>
                <w:noProof/>
                <w:lang w:val="en-GB"/>
              </w:rPr>
              <w:t>Rendering the index page</w:t>
            </w:r>
            <w:r w:rsidR="00EE51F6">
              <w:rPr>
                <w:noProof/>
                <w:webHidden/>
              </w:rPr>
              <w:tab/>
            </w:r>
            <w:r w:rsidR="00EE51F6">
              <w:rPr>
                <w:noProof/>
                <w:webHidden/>
              </w:rPr>
              <w:fldChar w:fldCharType="begin"/>
            </w:r>
            <w:r w:rsidR="00EE51F6">
              <w:rPr>
                <w:noProof/>
                <w:webHidden/>
              </w:rPr>
              <w:instrText xml:space="preserve"> PAGEREF _Toc451087767 \h </w:instrText>
            </w:r>
            <w:r w:rsidR="00EE51F6">
              <w:rPr>
                <w:noProof/>
                <w:webHidden/>
              </w:rPr>
            </w:r>
            <w:r w:rsidR="00EE51F6">
              <w:rPr>
                <w:noProof/>
                <w:webHidden/>
              </w:rPr>
              <w:fldChar w:fldCharType="separate"/>
            </w:r>
            <w:r w:rsidR="00EE51F6">
              <w:rPr>
                <w:noProof/>
                <w:webHidden/>
              </w:rPr>
              <w:t>21</w:t>
            </w:r>
            <w:r w:rsidR="00EE51F6">
              <w:rPr>
                <w:noProof/>
                <w:webHidden/>
              </w:rPr>
              <w:fldChar w:fldCharType="end"/>
            </w:r>
          </w:hyperlink>
        </w:p>
        <w:p w14:paraId="2AFF7C17" w14:textId="33C303D4" w:rsidR="00EE51F6" w:rsidRDefault="008D5D81">
          <w:pPr>
            <w:pStyle w:val="TOC3"/>
            <w:tabs>
              <w:tab w:val="right" w:leader="dot" w:pos="8733"/>
            </w:tabs>
            <w:rPr>
              <w:rFonts w:asciiTheme="minorHAnsi" w:eastAsiaTheme="minorEastAsia" w:hAnsiTheme="minorHAnsi"/>
              <w:noProof/>
              <w:sz w:val="22"/>
              <w:szCs w:val="22"/>
              <w:lang w:val="en-US" w:eastAsia="en-US"/>
            </w:rPr>
          </w:pPr>
          <w:hyperlink w:anchor="_Toc451087768" w:history="1">
            <w:r w:rsidR="00EE51F6" w:rsidRPr="00001259">
              <w:rPr>
                <w:rStyle w:val="Hyperlink"/>
                <w:noProof/>
                <w:lang w:val="en-GB"/>
              </w:rPr>
              <w:t>Choosing the parking lot and instructions</w:t>
            </w:r>
            <w:r w:rsidR="00EE51F6">
              <w:rPr>
                <w:noProof/>
                <w:webHidden/>
              </w:rPr>
              <w:tab/>
            </w:r>
            <w:r w:rsidR="00EE51F6">
              <w:rPr>
                <w:noProof/>
                <w:webHidden/>
              </w:rPr>
              <w:fldChar w:fldCharType="begin"/>
            </w:r>
            <w:r w:rsidR="00EE51F6">
              <w:rPr>
                <w:noProof/>
                <w:webHidden/>
              </w:rPr>
              <w:instrText xml:space="preserve"> PAGEREF _Toc451087768 \h </w:instrText>
            </w:r>
            <w:r w:rsidR="00EE51F6">
              <w:rPr>
                <w:noProof/>
                <w:webHidden/>
              </w:rPr>
            </w:r>
            <w:r w:rsidR="00EE51F6">
              <w:rPr>
                <w:noProof/>
                <w:webHidden/>
              </w:rPr>
              <w:fldChar w:fldCharType="separate"/>
            </w:r>
            <w:r w:rsidR="00EE51F6">
              <w:rPr>
                <w:noProof/>
                <w:webHidden/>
              </w:rPr>
              <w:t>21</w:t>
            </w:r>
            <w:r w:rsidR="00EE51F6">
              <w:rPr>
                <w:noProof/>
                <w:webHidden/>
              </w:rPr>
              <w:fldChar w:fldCharType="end"/>
            </w:r>
          </w:hyperlink>
        </w:p>
        <w:p w14:paraId="26485799" w14:textId="0AB427DD" w:rsidR="00EE51F6" w:rsidRDefault="008D5D81">
          <w:pPr>
            <w:pStyle w:val="TOC3"/>
            <w:tabs>
              <w:tab w:val="right" w:leader="dot" w:pos="8733"/>
            </w:tabs>
            <w:rPr>
              <w:rFonts w:asciiTheme="minorHAnsi" w:eastAsiaTheme="minorEastAsia" w:hAnsiTheme="minorHAnsi"/>
              <w:noProof/>
              <w:sz w:val="22"/>
              <w:szCs w:val="22"/>
              <w:lang w:val="en-US" w:eastAsia="en-US"/>
            </w:rPr>
          </w:pPr>
          <w:hyperlink w:anchor="_Toc451087769" w:history="1">
            <w:r w:rsidR="00EE51F6" w:rsidRPr="00001259">
              <w:rPr>
                <w:rStyle w:val="Hyperlink"/>
                <w:noProof/>
                <w:lang w:val="en-GB"/>
              </w:rPr>
              <w:t>Rendering the main workspace</w:t>
            </w:r>
            <w:r w:rsidR="00EE51F6">
              <w:rPr>
                <w:noProof/>
                <w:webHidden/>
              </w:rPr>
              <w:tab/>
            </w:r>
            <w:r w:rsidR="00EE51F6">
              <w:rPr>
                <w:noProof/>
                <w:webHidden/>
              </w:rPr>
              <w:fldChar w:fldCharType="begin"/>
            </w:r>
            <w:r w:rsidR="00EE51F6">
              <w:rPr>
                <w:noProof/>
                <w:webHidden/>
              </w:rPr>
              <w:instrText xml:space="preserve"> PAGEREF _Toc451087769 \h </w:instrText>
            </w:r>
            <w:r w:rsidR="00EE51F6">
              <w:rPr>
                <w:noProof/>
                <w:webHidden/>
              </w:rPr>
            </w:r>
            <w:r w:rsidR="00EE51F6">
              <w:rPr>
                <w:noProof/>
                <w:webHidden/>
              </w:rPr>
              <w:fldChar w:fldCharType="separate"/>
            </w:r>
            <w:r w:rsidR="00EE51F6">
              <w:rPr>
                <w:noProof/>
                <w:webHidden/>
              </w:rPr>
              <w:t>25</w:t>
            </w:r>
            <w:r w:rsidR="00EE51F6">
              <w:rPr>
                <w:noProof/>
                <w:webHidden/>
              </w:rPr>
              <w:fldChar w:fldCharType="end"/>
            </w:r>
          </w:hyperlink>
        </w:p>
        <w:p w14:paraId="405548DF" w14:textId="39E922A4" w:rsidR="00EE51F6" w:rsidRDefault="008D5D81">
          <w:pPr>
            <w:pStyle w:val="TOC3"/>
            <w:tabs>
              <w:tab w:val="right" w:leader="dot" w:pos="8733"/>
            </w:tabs>
            <w:rPr>
              <w:rFonts w:asciiTheme="minorHAnsi" w:eastAsiaTheme="minorEastAsia" w:hAnsiTheme="minorHAnsi"/>
              <w:noProof/>
              <w:sz w:val="22"/>
              <w:szCs w:val="22"/>
              <w:lang w:val="en-US" w:eastAsia="en-US"/>
            </w:rPr>
          </w:pPr>
          <w:hyperlink w:anchor="_Toc451087770" w:history="1">
            <w:r w:rsidR="00EE51F6" w:rsidRPr="00001259">
              <w:rPr>
                <w:rStyle w:val="Hyperlink"/>
                <w:noProof/>
                <w:lang w:val="en-GB"/>
              </w:rPr>
              <w:t>Visualizing the scenario</w:t>
            </w:r>
            <w:r w:rsidR="00EE51F6">
              <w:rPr>
                <w:noProof/>
                <w:webHidden/>
              </w:rPr>
              <w:tab/>
            </w:r>
            <w:r w:rsidR="00EE51F6">
              <w:rPr>
                <w:noProof/>
                <w:webHidden/>
              </w:rPr>
              <w:fldChar w:fldCharType="begin"/>
            </w:r>
            <w:r w:rsidR="00EE51F6">
              <w:rPr>
                <w:noProof/>
                <w:webHidden/>
              </w:rPr>
              <w:instrText xml:space="preserve"> PAGEREF _Toc451087770 \h </w:instrText>
            </w:r>
            <w:r w:rsidR="00EE51F6">
              <w:rPr>
                <w:noProof/>
                <w:webHidden/>
              </w:rPr>
            </w:r>
            <w:r w:rsidR="00EE51F6">
              <w:rPr>
                <w:noProof/>
                <w:webHidden/>
              </w:rPr>
              <w:fldChar w:fldCharType="separate"/>
            </w:r>
            <w:r w:rsidR="00EE51F6">
              <w:rPr>
                <w:noProof/>
                <w:webHidden/>
              </w:rPr>
              <w:t>25</w:t>
            </w:r>
            <w:r w:rsidR="00EE51F6">
              <w:rPr>
                <w:noProof/>
                <w:webHidden/>
              </w:rPr>
              <w:fldChar w:fldCharType="end"/>
            </w:r>
          </w:hyperlink>
        </w:p>
        <w:p w14:paraId="22D96702" w14:textId="7931C8A5" w:rsidR="00EE51F6" w:rsidRDefault="008D5D81">
          <w:pPr>
            <w:pStyle w:val="TOC2"/>
            <w:tabs>
              <w:tab w:val="left" w:pos="880"/>
              <w:tab w:val="right" w:leader="dot" w:pos="8733"/>
            </w:tabs>
            <w:rPr>
              <w:rFonts w:asciiTheme="minorHAnsi" w:eastAsiaTheme="minorEastAsia" w:hAnsiTheme="minorHAnsi"/>
              <w:noProof/>
              <w:sz w:val="22"/>
              <w:szCs w:val="22"/>
              <w:lang w:val="en-US" w:eastAsia="en-US"/>
            </w:rPr>
          </w:pPr>
          <w:hyperlink w:anchor="_Toc451087771" w:history="1">
            <w:r w:rsidR="00EE51F6" w:rsidRPr="00001259">
              <w:rPr>
                <w:rStyle w:val="Hyperlink"/>
                <w:noProof/>
              </w:rPr>
              <w:t>5.2</w:t>
            </w:r>
            <w:r w:rsidR="00EE51F6">
              <w:rPr>
                <w:rFonts w:asciiTheme="minorHAnsi" w:eastAsiaTheme="minorEastAsia" w:hAnsiTheme="minorHAnsi"/>
                <w:noProof/>
                <w:sz w:val="22"/>
                <w:szCs w:val="22"/>
                <w:lang w:val="en-US" w:eastAsia="en-US"/>
              </w:rPr>
              <w:tab/>
            </w:r>
            <w:r w:rsidR="00EE51F6" w:rsidRPr="00001259">
              <w:rPr>
                <w:rStyle w:val="Hyperlink"/>
                <w:noProof/>
              </w:rPr>
              <w:t>Application functions</w:t>
            </w:r>
            <w:r w:rsidR="00EE51F6">
              <w:rPr>
                <w:noProof/>
                <w:webHidden/>
              </w:rPr>
              <w:tab/>
            </w:r>
            <w:r w:rsidR="00EE51F6">
              <w:rPr>
                <w:noProof/>
                <w:webHidden/>
              </w:rPr>
              <w:fldChar w:fldCharType="begin"/>
            </w:r>
            <w:r w:rsidR="00EE51F6">
              <w:rPr>
                <w:noProof/>
                <w:webHidden/>
              </w:rPr>
              <w:instrText xml:space="preserve"> PAGEREF _Toc451087771 \h </w:instrText>
            </w:r>
            <w:r w:rsidR="00EE51F6">
              <w:rPr>
                <w:noProof/>
                <w:webHidden/>
              </w:rPr>
            </w:r>
            <w:r w:rsidR="00EE51F6">
              <w:rPr>
                <w:noProof/>
                <w:webHidden/>
              </w:rPr>
              <w:fldChar w:fldCharType="separate"/>
            </w:r>
            <w:r w:rsidR="00EE51F6">
              <w:rPr>
                <w:noProof/>
                <w:webHidden/>
              </w:rPr>
              <w:t>26</w:t>
            </w:r>
            <w:r w:rsidR="00EE51F6">
              <w:rPr>
                <w:noProof/>
                <w:webHidden/>
              </w:rPr>
              <w:fldChar w:fldCharType="end"/>
            </w:r>
          </w:hyperlink>
        </w:p>
        <w:p w14:paraId="095182F5" w14:textId="1F9CDAF2" w:rsidR="00EE51F6" w:rsidRDefault="008D5D81">
          <w:pPr>
            <w:pStyle w:val="TOC3"/>
            <w:tabs>
              <w:tab w:val="right" w:leader="dot" w:pos="8733"/>
            </w:tabs>
            <w:rPr>
              <w:rFonts w:asciiTheme="minorHAnsi" w:eastAsiaTheme="minorEastAsia" w:hAnsiTheme="minorHAnsi"/>
              <w:noProof/>
              <w:sz w:val="22"/>
              <w:szCs w:val="22"/>
              <w:lang w:val="en-US" w:eastAsia="en-US"/>
            </w:rPr>
          </w:pPr>
          <w:hyperlink w:anchor="_Toc451087772" w:history="1">
            <w:r w:rsidR="00EE51F6" w:rsidRPr="00001259">
              <w:rPr>
                <w:rStyle w:val="Hyperlink"/>
                <w:noProof/>
              </w:rPr>
              <w:t>Index page functionality</w:t>
            </w:r>
            <w:r w:rsidR="00EE51F6">
              <w:rPr>
                <w:noProof/>
                <w:webHidden/>
              </w:rPr>
              <w:tab/>
            </w:r>
            <w:r w:rsidR="00EE51F6">
              <w:rPr>
                <w:noProof/>
                <w:webHidden/>
              </w:rPr>
              <w:fldChar w:fldCharType="begin"/>
            </w:r>
            <w:r w:rsidR="00EE51F6">
              <w:rPr>
                <w:noProof/>
                <w:webHidden/>
              </w:rPr>
              <w:instrText xml:space="preserve"> PAGEREF _Toc451087772 \h </w:instrText>
            </w:r>
            <w:r w:rsidR="00EE51F6">
              <w:rPr>
                <w:noProof/>
                <w:webHidden/>
              </w:rPr>
            </w:r>
            <w:r w:rsidR="00EE51F6">
              <w:rPr>
                <w:noProof/>
                <w:webHidden/>
              </w:rPr>
              <w:fldChar w:fldCharType="separate"/>
            </w:r>
            <w:r w:rsidR="00EE51F6">
              <w:rPr>
                <w:noProof/>
                <w:webHidden/>
              </w:rPr>
              <w:t>27</w:t>
            </w:r>
            <w:r w:rsidR="00EE51F6">
              <w:rPr>
                <w:noProof/>
                <w:webHidden/>
              </w:rPr>
              <w:fldChar w:fldCharType="end"/>
            </w:r>
          </w:hyperlink>
        </w:p>
        <w:p w14:paraId="1719B292" w14:textId="0701EFE3" w:rsidR="00EE51F6" w:rsidRDefault="008D5D81">
          <w:pPr>
            <w:pStyle w:val="TOC3"/>
            <w:tabs>
              <w:tab w:val="right" w:leader="dot" w:pos="8733"/>
            </w:tabs>
            <w:rPr>
              <w:rFonts w:asciiTheme="minorHAnsi" w:eastAsiaTheme="minorEastAsia" w:hAnsiTheme="minorHAnsi"/>
              <w:noProof/>
              <w:sz w:val="22"/>
              <w:szCs w:val="22"/>
              <w:lang w:val="en-US" w:eastAsia="en-US"/>
            </w:rPr>
          </w:pPr>
          <w:hyperlink w:anchor="_Toc451087773" w:history="1">
            <w:r w:rsidR="00EE51F6" w:rsidRPr="00001259">
              <w:rPr>
                <w:rStyle w:val="Hyperlink"/>
                <w:noProof/>
              </w:rPr>
              <w:t>Visualization page functionality</w:t>
            </w:r>
            <w:r w:rsidR="00EE51F6">
              <w:rPr>
                <w:noProof/>
                <w:webHidden/>
              </w:rPr>
              <w:tab/>
            </w:r>
            <w:r w:rsidR="00EE51F6">
              <w:rPr>
                <w:noProof/>
                <w:webHidden/>
              </w:rPr>
              <w:fldChar w:fldCharType="begin"/>
            </w:r>
            <w:r w:rsidR="00EE51F6">
              <w:rPr>
                <w:noProof/>
                <w:webHidden/>
              </w:rPr>
              <w:instrText xml:space="preserve"> PAGEREF _Toc451087773 \h </w:instrText>
            </w:r>
            <w:r w:rsidR="00EE51F6">
              <w:rPr>
                <w:noProof/>
                <w:webHidden/>
              </w:rPr>
            </w:r>
            <w:r w:rsidR="00EE51F6">
              <w:rPr>
                <w:noProof/>
                <w:webHidden/>
              </w:rPr>
              <w:fldChar w:fldCharType="separate"/>
            </w:r>
            <w:r w:rsidR="00EE51F6">
              <w:rPr>
                <w:noProof/>
                <w:webHidden/>
              </w:rPr>
              <w:t>28</w:t>
            </w:r>
            <w:r w:rsidR="00EE51F6">
              <w:rPr>
                <w:noProof/>
                <w:webHidden/>
              </w:rPr>
              <w:fldChar w:fldCharType="end"/>
            </w:r>
          </w:hyperlink>
        </w:p>
        <w:p w14:paraId="4FE43C0B" w14:textId="73F17C8E" w:rsidR="00EE51F6" w:rsidRDefault="008D5D81">
          <w:pPr>
            <w:pStyle w:val="TOC1"/>
            <w:tabs>
              <w:tab w:val="left" w:pos="480"/>
              <w:tab w:val="right" w:leader="dot" w:pos="8733"/>
            </w:tabs>
            <w:rPr>
              <w:rFonts w:asciiTheme="minorHAnsi" w:eastAsiaTheme="minorEastAsia" w:hAnsiTheme="minorHAnsi"/>
              <w:noProof/>
              <w:sz w:val="22"/>
              <w:szCs w:val="22"/>
              <w:lang w:val="en-US" w:eastAsia="en-US"/>
            </w:rPr>
          </w:pPr>
          <w:hyperlink w:anchor="_Toc451087774" w:history="1">
            <w:r w:rsidR="00EE51F6" w:rsidRPr="00001259">
              <w:rPr>
                <w:rStyle w:val="Hyperlink"/>
                <w:noProof/>
                <w:snapToGrid w:val="0"/>
                <w:w w:val="0"/>
              </w:rPr>
              <w:t>6</w:t>
            </w:r>
            <w:r w:rsidR="00EE51F6">
              <w:rPr>
                <w:rFonts w:asciiTheme="minorHAnsi" w:eastAsiaTheme="minorEastAsia" w:hAnsiTheme="minorHAnsi"/>
                <w:noProof/>
                <w:sz w:val="22"/>
                <w:szCs w:val="22"/>
                <w:lang w:val="en-US" w:eastAsia="en-US"/>
              </w:rPr>
              <w:tab/>
            </w:r>
            <w:r w:rsidR="00EE51F6" w:rsidRPr="00001259">
              <w:rPr>
                <w:rStyle w:val="Hyperlink"/>
                <w:noProof/>
              </w:rPr>
              <w:t>Validation</w:t>
            </w:r>
            <w:r w:rsidR="00EE51F6">
              <w:rPr>
                <w:noProof/>
                <w:webHidden/>
              </w:rPr>
              <w:tab/>
            </w:r>
            <w:r w:rsidR="00EE51F6">
              <w:rPr>
                <w:noProof/>
                <w:webHidden/>
              </w:rPr>
              <w:fldChar w:fldCharType="begin"/>
            </w:r>
            <w:r w:rsidR="00EE51F6">
              <w:rPr>
                <w:noProof/>
                <w:webHidden/>
              </w:rPr>
              <w:instrText xml:space="preserve"> PAGEREF _Toc451087774 \h </w:instrText>
            </w:r>
            <w:r w:rsidR="00EE51F6">
              <w:rPr>
                <w:noProof/>
                <w:webHidden/>
              </w:rPr>
            </w:r>
            <w:r w:rsidR="00EE51F6">
              <w:rPr>
                <w:noProof/>
                <w:webHidden/>
              </w:rPr>
              <w:fldChar w:fldCharType="separate"/>
            </w:r>
            <w:r w:rsidR="00EE51F6">
              <w:rPr>
                <w:noProof/>
                <w:webHidden/>
              </w:rPr>
              <w:t>30</w:t>
            </w:r>
            <w:r w:rsidR="00EE51F6">
              <w:rPr>
                <w:noProof/>
                <w:webHidden/>
              </w:rPr>
              <w:fldChar w:fldCharType="end"/>
            </w:r>
          </w:hyperlink>
        </w:p>
        <w:p w14:paraId="01E043E6" w14:textId="27AD1908" w:rsidR="00EE51F6" w:rsidRDefault="008D5D81">
          <w:pPr>
            <w:pStyle w:val="TOC2"/>
            <w:tabs>
              <w:tab w:val="left" w:pos="880"/>
              <w:tab w:val="right" w:leader="dot" w:pos="8733"/>
            </w:tabs>
            <w:rPr>
              <w:rFonts w:asciiTheme="minorHAnsi" w:eastAsiaTheme="minorEastAsia" w:hAnsiTheme="minorHAnsi"/>
              <w:noProof/>
              <w:sz w:val="22"/>
              <w:szCs w:val="22"/>
              <w:lang w:val="en-US" w:eastAsia="en-US"/>
            </w:rPr>
          </w:pPr>
          <w:hyperlink w:anchor="_Toc451087775" w:history="1">
            <w:r w:rsidR="00EE51F6" w:rsidRPr="00001259">
              <w:rPr>
                <w:rStyle w:val="Hyperlink"/>
                <w:noProof/>
              </w:rPr>
              <w:t>6.1</w:t>
            </w:r>
            <w:r w:rsidR="00EE51F6">
              <w:rPr>
                <w:rFonts w:asciiTheme="minorHAnsi" w:eastAsiaTheme="minorEastAsia" w:hAnsiTheme="minorHAnsi"/>
                <w:noProof/>
                <w:sz w:val="22"/>
                <w:szCs w:val="22"/>
                <w:lang w:val="en-US" w:eastAsia="en-US"/>
              </w:rPr>
              <w:tab/>
            </w:r>
            <w:r w:rsidR="00EE51F6" w:rsidRPr="00001259">
              <w:rPr>
                <w:rStyle w:val="Hyperlink"/>
                <w:noProof/>
              </w:rPr>
              <w:t>Visual testing</w:t>
            </w:r>
            <w:r w:rsidR="00EE51F6">
              <w:rPr>
                <w:noProof/>
                <w:webHidden/>
              </w:rPr>
              <w:tab/>
            </w:r>
            <w:r w:rsidR="00EE51F6">
              <w:rPr>
                <w:noProof/>
                <w:webHidden/>
              </w:rPr>
              <w:fldChar w:fldCharType="begin"/>
            </w:r>
            <w:r w:rsidR="00EE51F6">
              <w:rPr>
                <w:noProof/>
                <w:webHidden/>
              </w:rPr>
              <w:instrText xml:space="preserve"> PAGEREF _Toc451087775 \h </w:instrText>
            </w:r>
            <w:r w:rsidR="00EE51F6">
              <w:rPr>
                <w:noProof/>
                <w:webHidden/>
              </w:rPr>
            </w:r>
            <w:r w:rsidR="00EE51F6">
              <w:rPr>
                <w:noProof/>
                <w:webHidden/>
              </w:rPr>
              <w:fldChar w:fldCharType="separate"/>
            </w:r>
            <w:r w:rsidR="00EE51F6">
              <w:rPr>
                <w:noProof/>
                <w:webHidden/>
              </w:rPr>
              <w:t>30</w:t>
            </w:r>
            <w:r w:rsidR="00EE51F6">
              <w:rPr>
                <w:noProof/>
                <w:webHidden/>
              </w:rPr>
              <w:fldChar w:fldCharType="end"/>
            </w:r>
          </w:hyperlink>
        </w:p>
        <w:p w14:paraId="13997020" w14:textId="1B6696FC" w:rsidR="00EE51F6" w:rsidRDefault="008D5D81">
          <w:pPr>
            <w:pStyle w:val="TOC2"/>
            <w:tabs>
              <w:tab w:val="left" w:pos="880"/>
              <w:tab w:val="right" w:leader="dot" w:pos="8733"/>
            </w:tabs>
            <w:rPr>
              <w:rFonts w:asciiTheme="minorHAnsi" w:eastAsiaTheme="minorEastAsia" w:hAnsiTheme="minorHAnsi"/>
              <w:noProof/>
              <w:sz w:val="22"/>
              <w:szCs w:val="22"/>
              <w:lang w:val="en-US" w:eastAsia="en-US"/>
            </w:rPr>
          </w:pPr>
          <w:hyperlink w:anchor="_Toc451087776" w:history="1">
            <w:r w:rsidR="00EE51F6" w:rsidRPr="00001259">
              <w:rPr>
                <w:rStyle w:val="Hyperlink"/>
                <w:noProof/>
              </w:rPr>
              <w:t>6.2</w:t>
            </w:r>
            <w:r w:rsidR="00EE51F6">
              <w:rPr>
                <w:rFonts w:asciiTheme="minorHAnsi" w:eastAsiaTheme="minorEastAsia" w:hAnsiTheme="minorHAnsi"/>
                <w:noProof/>
                <w:sz w:val="22"/>
                <w:szCs w:val="22"/>
                <w:lang w:val="en-US" w:eastAsia="en-US"/>
              </w:rPr>
              <w:tab/>
            </w:r>
            <w:r w:rsidR="00EE51F6" w:rsidRPr="00001259">
              <w:rPr>
                <w:rStyle w:val="Hyperlink"/>
                <w:noProof/>
              </w:rPr>
              <w:t>Efficiency of application</w:t>
            </w:r>
            <w:r w:rsidR="00EE51F6">
              <w:rPr>
                <w:noProof/>
                <w:webHidden/>
              </w:rPr>
              <w:tab/>
            </w:r>
            <w:r w:rsidR="00EE51F6">
              <w:rPr>
                <w:noProof/>
                <w:webHidden/>
              </w:rPr>
              <w:fldChar w:fldCharType="begin"/>
            </w:r>
            <w:r w:rsidR="00EE51F6">
              <w:rPr>
                <w:noProof/>
                <w:webHidden/>
              </w:rPr>
              <w:instrText xml:space="preserve"> PAGEREF _Toc451087776 \h </w:instrText>
            </w:r>
            <w:r w:rsidR="00EE51F6">
              <w:rPr>
                <w:noProof/>
                <w:webHidden/>
              </w:rPr>
            </w:r>
            <w:r w:rsidR="00EE51F6">
              <w:rPr>
                <w:noProof/>
                <w:webHidden/>
              </w:rPr>
              <w:fldChar w:fldCharType="separate"/>
            </w:r>
            <w:r w:rsidR="00EE51F6">
              <w:rPr>
                <w:noProof/>
                <w:webHidden/>
              </w:rPr>
              <w:t>32</w:t>
            </w:r>
            <w:r w:rsidR="00EE51F6">
              <w:rPr>
                <w:noProof/>
                <w:webHidden/>
              </w:rPr>
              <w:fldChar w:fldCharType="end"/>
            </w:r>
          </w:hyperlink>
        </w:p>
        <w:p w14:paraId="006F3D7E" w14:textId="2CEA0BE2" w:rsidR="00EE51F6" w:rsidRDefault="008D5D81">
          <w:pPr>
            <w:pStyle w:val="TOC3"/>
            <w:tabs>
              <w:tab w:val="right" w:leader="dot" w:pos="8733"/>
            </w:tabs>
            <w:rPr>
              <w:rFonts w:asciiTheme="minorHAnsi" w:eastAsiaTheme="minorEastAsia" w:hAnsiTheme="minorHAnsi"/>
              <w:noProof/>
              <w:sz w:val="22"/>
              <w:szCs w:val="22"/>
              <w:lang w:val="en-US" w:eastAsia="en-US"/>
            </w:rPr>
          </w:pPr>
          <w:hyperlink w:anchor="_Toc451087777" w:history="1">
            <w:r w:rsidR="00EE51F6" w:rsidRPr="00001259">
              <w:rPr>
                <w:rStyle w:val="Hyperlink"/>
                <w:noProof/>
                <w:lang w:val="en-GB"/>
              </w:rPr>
              <w:t>Client side efficiency</w:t>
            </w:r>
            <w:r w:rsidR="00EE51F6">
              <w:rPr>
                <w:noProof/>
                <w:webHidden/>
              </w:rPr>
              <w:tab/>
            </w:r>
            <w:r w:rsidR="00EE51F6">
              <w:rPr>
                <w:noProof/>
                <w:webHidden/>
              </w:rPr>
              <w:fldChar w:fldCharType="begin"/>
            </w:r>
            <w:r w:rsidR="00EE51F6">
              <w:rPr>
                <w:noProof/>
                <w:webHidden/>
              </w:rPr>
              <w:instrText xml:space="preserve"> PAGEREF _Toc451087777 \h </w:instrText>
            </w:r>
            <w:r w:rsidR="00EE51F6">
              <w:rPr>
                <w:noProof/>
                <w:webHidden/>
              </w:rPr>
            </w:r>
            <w:r w:rsidR="00EE51F6">
              <w:rPr>
                <w:noProof/>
                <w:webHidden/>
              </w:rPr>
              <w:fldChar w:fldCharType="separate"/>
            </w:r>
            <w:r w:rsidR="00EE51F6">
              <w:rPr>
                <w:noProof/>
                <w:webHidden/>
              </w:rPr>
              <w:t>32</w:t>
            </w:r>
            <w:r w:rsidR="00EE51F6">
              <w:rPr>
                <w:noProof/>
                <w:webHidden/>
              </w:rPr>
              <w:fldChar w:fldCharType="end"/>
            </w:r>
          </w:hyperlink>
        </w:p>
        <w:p w14:paraId="4696C84A" w14:textId="5C8E49B8" w:rsidR="00EE51F6" w:rsidRDefault="008D5D81">
          <w:pPr>
            <w:pStyle w:val="TOC2"/>
            <w:tabs>
              <w:tab w:val="left" w:pos="880"/>
              <w:tab w:val="right" w:leader="dot" w:pos="8733"/>
            </w:tabs>
            <w:rPr>
              <w:rFonts w:asciiTheme="minorHAnsi" w:eastAsiaTheme="minorEastAsia" w:hAnsiTheme="minorHAnsi"/>
              <w:noProof/>
              <w:sz w:val="22"/>
              <w:szCs w:val="22"/>
              <w:lang w:val="en-US" w:eastAsia="en-US"/>
            </w:rPr>
          </w:pPr>
          <w:hyperlink w:anchor="_Toc451087778" w:history="1">
            <w:r w:rsidR="00EE51F6" w:rsidRPr="00001259">
              <w:rPr>
                <w:rStyle w:val="Hyperlink"/>
                <w:noProof/>
              </w:rPr>
              <w:t>6.3</w:t>
            </w:r>
            <w:r w:rsidR="00EE51F6">
              <w:rPr>
                <w:rFonts w:asciiTheme="minorHAnsi" w:eastAsiaTheme="minorEastAsia" w:hAnsiTheme="minorHAnsi"/>
                <w:noProof/>
                <w:sz w:val="22"/>
                <w:szCs w:val="22"/>
                <w:lang w:val="en-US" w:eastAsia="en-US"/>
              </w:rPr>
              <w:tab/>
            </w:r>
            <w:r w:rsidR="00EE51F6" w:rsidRPr="00001259">
              <w:rPr>
                <w:rStyle w:val="Hyperlink"/>
                <w:noProof/>
              </w:rPr>
              <w:t>Integrity</w:t>
            </w:r>
            <w:r w:rsidR="00EE51F6">
              <w:rPr>
                <w:noProof/>
                <w:webHidden/>
              </w:rPr>
              <w:tab/>
            </w:r>
            <w:r w:rsidR="00EE51F6">
              <w:rPr>
                <w:noProof/>
                <w:webHidden/>
              </w:rPr>
              <w:fldChar w:fldCharType="begin"/>
            </w:r>
            <w:r w:rsidR="00EE51F6">
              <w:rPr>
                <w:noProof/>
                <w:webHidden/>
              </w:rPr>
              <w:instrText xml:space="preserve"> PAGEREF _Toc451087778 \h </w:instrText>
            </w:r>
            <w:r w:rsidR="00EE51F6">
              <w:rPr>
                <w:noProof/>
                <w:webHidden/>
              </w:rPr>
            </w:r>
            <w:r w:rsidR="00EE51F6">
              <w:rPr>
                <w:noProof/>
                <w:webHidden/>
              </w:rPr>
              <w:fldChar w:fldCharType="separate"/>
            </w:r>
            <w:r w:rsidR="00EE51F6">
              <w:rPr>
                <w:noProof/>
                <w:webHidden/>
              </w:rPr>
              <w:t>34</w:t>
            </w:r>
            <w:r w:rsidR="00EE51F6">
              <w:rPr>
                <w:noProof/>
                <w:webHidden/>
              </w:rPr>
              <w:fldChar w:fldCharType="end"/>
            </w:r>
          </w:hyperlink>
        </w:p>
        <w:p w14:paraId="218E9D98" w14:textId="512B9AC7" w:rsidR="00EE51F6" w:rsidRDefault="008D5D81">
          <w:pPr>
            <w:pStyle w:val="TOC1"/>
            <w:tabs>
              <w:tab w:val="left" w:pos="480"/>
              <w:tab w:val="right" w:leader="dot" w:pos="8733"/>
            </w:tabs>
            <w:rPr>
              <w:rFonts w:asciiTheme="minorHAnsi" w:eastAsiaTheme="minorEastAsia" w:hAnsiTheme="minorHAnsi"/>
              <w:noProof/>
              <w:sz w:val="22"/>
              <w:szCs w:val="22"/>
              <w:lang w:val="en-US" w:eastAsia="en-US"/>
            </w:rPr>
          </w:pPr>
          <w:hyperlink w:anchor="_Toc451087779" w:history="1">
            <w:r w:rsidR="00EE51F6" w:rsidRPr="00001259">
              <w:rPr>
                <w:rStyle w:val="Hyperlink"/>
                <w:noProof/>
                <w:snapToGrid w:val="0"/>
                <w:w w:val="0"/>
              </w:rPr>
              <w:t>7</w:t>
            </w:r>
            <w:r w:rsidR="00EE51F6">
              <w:rPr>
                <w:rFonts w:asciiTheme="minorHAnsi" w:eastAsiaTheme="minorEastAsia" w:hAnsiTheme="minorHAnsi"/>
                <w:noProof/>
                <w:sz w:val="22"/>
                <w:szCs w:val="22"/>
                <w:lang w:val="en-US" w:eastAsia="en-US"/>
              </w:rPr>
              <w:tab/>
            </w:r>
            <w:r w:rsidR="00EE51F6" w:rsidRPr="00001259">
              <w:rPr>
                <w:rStyle w:val="Hyperlink"/>
                <w:noProof/>
              </w:rPr>
              <w:t>Future opportunities</w:t>
            </w:r>
            <w:r w:rsidR="00EE51F6">
              <w:rPr>
                <w:noProof/>
                <w:webHidden/>
              </w:rPr>
              <w:tab/>
            </w:r>
            <w:r w:rsidR="00EE51F6">
              <w:rPr>
                <w:noProof/>
                <w:webHidden/>
              </w:rPr>
              <w:fldChar w:fldCharType="begin"/>
            </w:r>
            <w:r w:rsidR="00EE51F6">
              <w:rPr>
                <w:noProof/>
                <w:webHidden/>
              </w:rPr>
              <w:instrText xml:space="preserve"> PAGEREF _Toc451087779 \h </w:instrText>
            </w:r>
            <w:r w:rsidR="00EE51F6">
              <w:rPr>
                <w:noProof/>
                <w:webHidden/>
              </w:rPr>
            </w:r>
            <w:r w:rsidR="00EE51F6">
              <w:rPr>
                <w:noProof/>
                <w:webHidden/>
              </w:rPr>
              <w:fldChar w:fldCharType="separate"/>
            </w:r>
            <w:r w:rsidR="00EE51F6">
              <w:rPr>
                <w:noProof/>
                <w:webHidden/>
              </w:rPr>
              <w:t>35</w:t>
            </w:r>
            <w:r w:rsidR="00EE51F6">
              <w:rPr>
                <w:noProof/>
                <w:webHidden/>
              </w:rPr>
              <w:fldChar w:fldCharType="end"/>
            </w:r>
          </w:hyperlink>
        </w:p>
        <w:p w14:paraId="7740A5EF" w14:textId="419BEB12" w:rsidR="00EE51F6" w:rsidRDefault="008D5D81">
          <w:pPr>
            <w:pStyle w:val="TOC1"/>
            <w:tabs>
              <w:tab w:val="left" w:pos="480"/>
              <w:tab w:val="right" w:leader="dot" w:pos="8733"/>
            </w:tabs>
            <w:rPr>
              <w:rFonts w:asciiTheme="minorHAnsi" w:eastAsiaTheme="minorEastAsia" w:hAnsiTheme="minorHAnsi"/>
              <w:noProof/>
              <w:sz w:val="22"/>
              <w:szCs w:val="22"/>
              <w:lang w:val="en-US" w:eastAsia="en-US"/>
            </w:rPr>
          </w:pPr>
          <w:hyperlink w:anchor="_Toc451087780" w:history="1">
            <w:r w:rsidR="00EE51F6" w:rsidRPr="00001259">
              <w:rPr>
                <w:rStyle w:val="Hyperlink"/>
                <w:noProof/>
                <w:snapToGrid w:val="0"/>
                <w:w w:val="0"/>
              </w:rPr>
              <w:t>8</w:t>
            </w:r>
            <w:r w:rsidR="00EE51F6">
              <w:rPr>
                <w:rFonts w:asciiTheme="minorHAnsi" w:eastAsiaTheme="minorEastAsia" w:hAnsiTheme="minorHAnsi"/>
                <w:noProof/>
                <w:sz w:val="22"/>
                <w:szCs w:val="22"/>
                <w:lang w:val="en-US" w:eastAsia="en-US"/>
              </w:rPr>
              <w:tab/>
            </w:r>
            <w:r w:rsidR="00EE51F6" w:rsidRPr="00001259">
              <w:rPr>
                <w:rStyle w:val="Hyperlink"/>
                <w:noProof/>
              </w:rPr>
              <w:t>Conclusions</w:t>
            </w:r>
            <w:r w:rsidR="00EE51F6">
              <w:rPr>
                <w:noProof/>
                <w:webHidden/>
              </w:rPr>
              <w:tab/>
            </w:r>
            <w:r w:rsidR="00EE51F6">
              <w:rPr>
                <w:noProof/>
                <w:webHidden/>
              </w:rPr>
              <w:fldChar w:fldCharType="begin"/>
            </w:r>
            <w:r w:rsidR="00EE51F6">
              <w:rPr>
                <w:noProof/>
                <w:webHidden/>
              </w:rPr>
              <w:instrText xml:space="preserve"> PAGEREF _Toc451087780 \h </w:instrText>
            </w:r>
            <w:r w:rsidR="00EE51F6">
              <w:rPr>
                <w:noProof/>
                <w:webHidden/>
              </w:rPr>
            </w:r>
            <w:r w:rsidR="00EE51F6">
              <w:rPr>
                <w:noProof/>
                <w:webHidden/>
              </w:rPr>
              <w:fldChar w:fldCharType="separate"/>
            </w:r>
            <w:r w:rsidR="00EE51F6">
              <w:rPr>
                <w:noProof/>
                <w:webHidden/>
              </w:rPr>
              <w:t>36</w:t>
            </w:r>
            <w:r w:rsidR="00EE51F6">
              <w:rPr>
                <w:noProof/>
                <w:webHidden/>
              </w:rPr>
              <w:fldChar w:fldCharType="end"/>
            </w:r>
          </w:hyperlink>
        </w:p>
        <w:p w14:paraId="062ABA3D" w14:textId="63CF4E8A" w:rsidR="00EE51F6" w:rsidRDefault="008D5D81">
          <w:pPr>
            <w:pStyle w:val="TOC1"/>
            <w:tabs>
              <w:tab w:val="left" w:pos="480"/>
              <w:tab w:val="right" w:leader="dot" w:pos="8733"/>
            </w:tabs>
            <w:rPr>
              <w:rFonts w:asciiTheme="minorHAnsi" w:eastAsiaTheme="minorEastAsia" w:hAnsiTheme="minorHAnsi"/>
              <w:noProof/>
              <w:sz w:val="22"/>
              <w:szCs w:val="22"/>
              <w:lang w:val="en-US" w:eastAsia="en-US"/>
            </w:rPr>
          </w:pPr>
          <w:hyperlink w:anchor="_Toc451087781" w:history="1">
            <w:r w:rsidR="00EE51F6" w:rsidRPr="00001259">
              <w:rPr>
                <w:rStyle w:val="Hyperlink"/>
                <w:noProof/>
                <w:snapToGrid w:val="0"/>
                <w:w w:val="0"/>
              </w:rPr>
              <w:t>9</w:t>
            </w:r>
            <w:r w:rsidR="00EE51F6">
              <w:rPr>
                <w:rFonts w:asciiTheme="minorHAnsi" w:eastAsiaTheme="minorEastAsia" w:hAnsiTheme="minorHAnsi"/>
                <w:noProof/>
                <w:sz w:val="22"/>
                <w:szCs w:val="22"/>
                <w:lang w:val="en-US" w:eastAsia="en-US"/>
              </w:rPr>
              <w:tab/>
            </w:r>
            <w:r w:rsidR="00EE51F6" w:rsidRPr="00001259">
              <w:rPr>
                <w:rStyle w:val="Hyperlink"/>
                <w:noProof/>
              </w:rPr>
              <w:t>References</w:t>
            </w:r>
            <w:r w:rsidR="00EE51F6">
              <w:rPr>
                <w:noProof/>
                <w:webHidden/>
              </w:rPr>
              <w:tab/>
            </w:r>
            <w:r w:rsidR="00EE51F6">
              <w:rPr>
                <w:noProof/>
                <w:webHidden/>
              </w:rPr>
              <w:fldChar w:fldCharType="begin"/>
            </w:r>
            <w:r w:rsidR="00EE51F6">
              <w:rPr>
                <w:noProof/>
                <w:webHidden/>
              </w:rPr>
              <w:instrText xml:space="preserve"> PAGEREF _Toc451087781 \h </w:instrText>
            </w:r>
            <w:r w:rsidR="00EE51F6">
              <w:rPr>
                <w:noProof/>
                <w:webHidden/>
              </w:rPr>
            </w:r>
            <w:r w:rsidR="00EE51F6">
              <w:rPr>
                <w:noProof/>
                <w:webHidden/>
              </w:rPr>
              <w:fldChar w:fldCharType="separate"/>
            </w:r>
            <w:r w:rsidR="00EE51F6">
              <w:rPr>
                <w:noProof/>
                <w:webHidden/>
              </w:rPr>
              <w:t>37</w:t>
            </w:r>
            <w:r w:rsidR="00EE51F6">
              <w:rPr>
                <w:noProof/>
                <w:webHidden/>
              </w:rPr>
              <w:fldChar w:fldCharType="end"/>
            </w:r>
          </w:hyperlink>
        </w:p>
        <w:p w14:paraId="303765BE" w14:textId="717132A8" w:rsidR="00EE51F6" w:rsidRDefault="008D5D81">
          <w:pPr>
            <w:pStyle w:val="TOC1"/>
            <w:tabs>
              <w:tab w:val="right" w:leader="dot" w:pos="8733"/>
            </w:tabs>
            <w:rPr>
              <w:rFonts w:asciiTheme="minorHAnsi" w:eastAsiaTheme="minorEastAsia" w:hAnsiTheme="minorHAnsi"/>
              <w:noProof/>
              <w:sz w:val="22"/>
              <w:szCs w:val="22"/>
              <w:lang w:val="en-US" w:eastAsia="en-US"/>
            </w:rPr>
          </w:pPr>
          <w:hyperlink w:anchor="_Toc451087782" w:history="1">
            <w:r w:rsidR="00EE51F6" w:rsidRPr="00001259">
              <w:rPr>
                <w:rStyle w:val="Hyperlink"/>
                <w:noProof/>
              </w:rPr>
              <w:t>Appendix</w:t>
            </w:r>
            <w:r w:rsidR="00EE51F6">
              <w:rPr>
                <w:noProof/>
                <w:webHidden/>
              </w:rPr>
              <w:tab/>
            </w:r>
            <w:r w:rsidR="00EE51F6">
              <w:rPr>
                <w:noProof/>
                <w:webHidden/>
              </w:rPr>
              <w:fldChar w:fldCharType="begin"/>
            </w:r>
            <w:r w:rsidR="00EE51F6">
              <w:rPr>
                <w:noProof/>
                <w:webHidden/>
              </w:rPr>
              <w:instrText xml:space="preserve"> PAGEREF _Toc451087782 \h </w:instrText>
            </w:r>
            <w:r w:rsidR="00EE51F6">
              <w:rPr>
                <w:noProof/>
                <w:webHidden/>
              </w:rPr>
            </w:r>
            <w:r w:rsidR="00EE51F6">
              <w:rPr>
                <w:noProof/>
                <w:webHidden/>
              </w:rPr>
              <w:fldChar w:fldCharType="separate"/>
            </w:r>
            <w:r w:rsidR="00EE51F6">
              <w:rPr>
                <w:noProof/>
                <w:webHidden/>
              </w:rPr>
              <w:t>38</w:t>
            </w:r>
            <w:r w:rsidR="00EE51F6">
              <w:rPr>
                <w:noProof/>
                <w:webHidden/>
              </w:rPr>
              <w:fldChar w:fldCharType="end"/>
            </w:r>
          </w:hyperlink>
        </w:p>
        <w:p w14:paraId="5846EA9C" w14:textId="1014F49D" w:rsidR="00EE51F6" w:rsidRDefault="008D5D81">
          <w:pPr>
            <w:pStyle w:val="TOC2"/>
            <w:tabs>
              <w:tab w:val="left" w:pos="660"/>
              <w:tab w:val="right" w:leader="dot" w:pos="8733"/>
            </w:tabs>
            <w:rPr>
              <w:rFonts w:asciiTheme="minorHAnsi" w:eastAsiaTheme="minorEastAsia" w:hAnsiTheme="minorHAnsi"/>
              <w:noProof/>
              <w:sz w:val="22"/>
              <w:szCs w:val="22"/>
              <w:lang w:val="en-US" w:eastAsia="en-US"/>
            </w:rPr>
          </w:pPr>
          <w:hyperlink w:anchor="_Toc451087783" w:history="1">
            <w:r w:rsidR="00EE51F6" w:rsidRPr="00001259">
              <w:rPr>
                <w:rStyle w:val="Hyperlink"/>
                <w:noProof/>
              </w:rPr>
              <w:t>I.</w:t>
            </w:r>
            <w:r w:rsidR="00EE51F6">
              <w:rPr>
                <w:rFonts w:asciiTheme="minorHAnsi" w:eastAsiaTheme="minorEastAsia" w:hAnsiTheme="minorHAnsi"/>
                <w:noProof/>
                <w:sz w:val="22"/>
                <w:szCs w:val="22"/>
                <w:lang w:val="en-US" w:eastAsia="en-US"/>
              </w:rPr>
              <w:tab/>
            </w:r>
            <w:r w:rsidR="00EE51F6" w:rsidRPr="00001259">
              <w:rPr>
                <w:rStyle w:val="Hyperlink"/>
                <w:noProof/>
              </w:rPr>
              <w:t>Glossary</w:t>
            </w:r>
            <w:r w:rsidR="00EE51F6">
              <w:rPr>
                <w:noProof/>
                <w:webHidden/>
              </w:rPr>
              <w:tab/>
            </w:r>
            <w:r w:rsidR="00EE51F6">
              <w:rPr>
                <w:noProof/>
                <w:webHidden/>
              </w:rPr>
              <w:fldChar w:fldCharType="begin"/>
            </w:r>
            <w:r w:rsidR="00EE51F6">
              <w:rPr>
                <w:noProof/>
                <w:webHidden/>
              </w:rPr>
              <w:instrText xml:space="preserve"> PAGEREF _Toc451087783 \h </w:instrText>
            </w:r>
            <w:r w:rsidR="00EE51F6">
              <w:rPr>
                <w:noProof/>
                <w:webHidden/>
              </w:rPr>
            </w:r>
            <w:r w:rsidR="00EE51F6">
              <w:rPr>
                <w:noProof/>
                <w:webHidden/>
              </w:rPr>
              <w:fldChar w:fldCharType="separate"/>
            </w:r>
            <w:r w:rsidR="00EE51F6">
              <w:rPr>
                <w:noProof/>
                <w:webHidden/>
              </w:rPr>
              <w:t>38</w:t>
            </w:r>
            <w:r w:rsidR="00EE51F6">
              <w:rPr>
                <w:noProof/>
                <w:webHidden/>
              </w:rPr>
              <w:fldChar w:fldCharType="end"/>
            </w:r>
          </w:hyperlink>
        </w:p>
        <w:p w14:paraId="33A3528A" w14:textId="423773AC" w:rsidR="00EE51F6" w:rsidRDefault="008D5D81">
          <w:pPr>
            <w:pStyle w:val="TOC2"/>
            <w:tabs>
              <w:tab w:val="left" w:pos="880"/>
              <w:tab w:val="right" w:leader="dot" w:pos="8733"/>
            </w:tabs>
            <w:rPr>
              <w:rFonts w:asciiTheme="minorHAnsi" w:eastAsiaTheme="minorEastAsia" w:hAnsiTheme="minorHAnsi"/>
              <w:noProof/>
              <w:sz w:val="22"/>
              <w:szCs w:val="22"/>
              <w:lang w:val="en-US" w:eastAsia="en-US"/>
            </w:rPr>
          </w:pPr>
          <w:hyperlink w:anchor="_Toc451087784" w:history="1">
            <w:r w:rsidR="00EE51F6" w:rsidRPr="00001259">
              <w:rPr>
                <w:rStyle w:val="Hyperlink"/>
                <w:noProof/>
              </w:rPr>
              <w:t>II.</w:t>
            </w:r>
            <w:r w:rsidR="00EE51F6">
              <w:rPr>
                <w:rFonts w:asciiTheme="minorHAnsi" w:eastAsiaTheme="minorEastAsia" w:hAnsiTheme="minorHAnsi"/>
                <w:noProof/>
                <w:sz w:val="22"/>
                <w:szCs w:val="22"/>
                <w:lang w:val="en-US" w:eastAsia="en-US"/>
              </w:rPr>
              <w:tab/>
            </w:r>
            <w:r w:rsidR="00EE51F6" w:rsidRPr="00001259">
              <w:rPr>
                <w:rStyle w:val="Hyperlink"/>
                <w:noProof/>
              </w:rPr>
              <w:t>Installation guide</w:t>
            </w:r>
            <w:r w:rsidR="00EE51F6">
              <w:rPr>
                <w:noProof/>
                <w:webHidden/>
              </w:rPr>
              <w:tab/>
            </w:r>
            <w:r w:rsidR="00EE51F6">
              <w:rPr>
                <w:noProof/>
                <w:webHidden/>
              </w:rPr>
              <w:fldChar w:fldCharType="begin"/>
            </w:r>
            <w:r w:rsidR="00EE51F6">
              <w:rPr>
                <w:noProof/>
                <w:webHidden/>
              </w:rPr>
              <w:instrText xml:space="preserve"> PAGEREF _Toc451087784 \h </w:instrText>
            </w:r>
            <w:r w:rsidR="00EE51F6">
              <w:rPr>
                <w:noProof/>
                <w:webHidden/>
              </w:rPr>
            </w:r>
            <w:r w:rsidR="00EE51F6">
              <w:rPr>
                <w:noProof/>
                <w:webHidden/>
              </w:rPr>
              <w:fldChar w:fldCharType="separate"/>
            </w:r>
            <w:r w:rsidR="00EE51F6">
              <w:rPr>
                <w:noProof/>
                <w:webHidden/>
              </w:rPr>
              <w:t>39</w:t>
            </w:r>
            <w:r w:rsidR="00EE51F6">
              <w:rPr>
                <w:noProof/>
                <w:webHidden/>
              </w:rPr>
              <w:fldChar w:fldCharType="end"/>
            </w:r>
          </w:hyperlink>
        </w:p>
        <w:p w14:paraId="1BA2593E" w14:textId="4DA08C18" w:rsidR="00EE51F6" w:rsidRDefault="008D5D81">
          <w:pPr>
            <w:pStyle w:val="TOC2"/>
            <w:tabs>
              <w:tab w:val="left" w:pos="880"/>
              <w:tab w:val="right" w:leader="dot" w:pos="8733"/>
            </w:tabs>
            <w:rPr>
              <w:rFonts w:asciiTheme="minorHAnsi" w:eastAsiaTheme="minorEastAsia" w:hAnsiTheme="minorHAnsi"/>
              <w:noProof/>
              <w:sz w:val="22"/>
              <w:szCs w:val="22"/>
              <w:lang w:val="en-US" w:eastAsia="en-US"/>
            </w:rPr>
          </w:pPr>
          <w:hyperlink w:anchor="_Toc451087785" w:history="1">
            <w:r w:rsidR="00EE51F6" w:rsidRPr="00001259">
              <w:rPr>
                <w:rStyle w:val="Hyperlink"/>
                <w:noProof/>
              </w:rPr>
              <w:t>III.</w:t>
            </w:r>
            <w:r w:rsidR="00EE51F6">
              <w:rPr>
                <w:rFonts w:asciiTheme="minorHAnsi" w:eastAsiaTheme="minorEastAsia" w:hAnsiTheme="minorHAnsi"/>
                <w:noProof/>
                <w:sz w:val="22"/>
                <w:szCs w:val="22"/>
                <w:lang w:val="en-US" w:eastAsia="en-US"/>
              </w:rPr>
              <w:tab/>
            </w:r>
            <w:r w:rsidR="00EE51F6" w:rsidRPr="00001259">
              <w:rPr>
                <w:rStyle w:val="Hyperlink"/>
                <w:noProof/>
              </w:rPr>
              <w:t>User guide</w:t>
            </w:r>
            <w:r w:rsidR="00EE51F6">
              <w:rPr>
                <w:noProof/>
                <w:webHidden/>
              </w:rPr>
              <w:tab/>
            </w:r>
            <w:r w:rsidR="00EE51F6">
              <w:rPr>
                <w:noProof/>
                <w:webHidden/>
              </w:rPr>
              <w:fldChar w:fldCharType="begin"/>
            </w:r>
            <w:r w:rsidR="00EE51F6">
              <w:rPr>
                <w:noProof/>
                <w:webHidden/>
              </w:rPr>
              <w:instrText xml:space="preserve"> PAGEREF _Toc451087785 \h </w:instrText>
            </w:r>
            <w:r w:rsidR="00EE51F6">
              <w:rPr>
                <w:noProof/>
                <w:webHidden/>
              </w:rPr>
            </w:r>
            <w:r w:rsidR="00EE51F6">
              <w:rPr>
                <w:noProof/>
                <w:webHidden/>
              </w:rPr>
              <w:fldChar w:fldCharType="separate"/>
            </w:r>
            <w:r w:rsidR="00EE51F6">
              <w:rPr>
                <w:noProof/>
                <w:webHidden/>
              </w:rPr>
              <w:t>40</w:t>
            </w:r>
            <w:r w:rsidR="00EE51F6">
              <w:rPr>
                <w:noProof/>
                <w:webHidden/>
              </w:rPr>
              <w:fldChar w:fldCharType="end"/>
            </w:r>
          </w:hyperlink>
        </w:p>
        <w:p w14:paraId="3E466296" w14:textId="26E92BF2" w:rsidR="00EE51F6" w:rsidRDefault="008D5D81">
          <w:pPr>
            <w:pStyle w:val="TOC2"/>
            <w:tabs>
              <w:tab w:val="left" w:pos="880"/>
              <w:tab w:val="right" w:leader="dot" w:pos="8733"/>
            </w:tabs>
            <w:rPr>
              <w:rFonts w:asciiTheme="minorHAnsi" w:eastAsiaTheme="minorEastAsia" w:hAnsiTheme="minorHAnsi"/>
              <w:noProof/>
              <w:sz w:val="22"/>
              <w:szCs w:val="22"/>
              <w:lang w:val="en-US" w:eastAsia="en-US"/>
            </w:rPr>
          </w:pPr>
          <w:hyperlink w:anchor="_Toc451087786" w:history="1">
            <w:r w:rsidR="00EE51F6" w:rsidRPr="00001259">
              <w:rPr>
                <w:rStyle w:val="Hyperlink"/>
                <w:noProof/>
              </w:rPr>
              <w:t>IV.</w:t>
            </w:r>
            <w:r w:rsidR="00EE51F6">
              <w:rPr>
                <w:rFonts w:asciiTheme="minorHAnsi" w:eastAsiaTheme="minorEastAsia" w:hAnsiTheme="minorHAnsi"/>
                <w:noProof/>
                <w:sz w:val="22"/>
                <w:szCs w:val="22"/>
                <w:lang w:val="en-US" w:eastAsia="en-US"/>
              </w:rPr>
              <w:tab/>
            </w:r>
            <w:r w:rsidR="00EE51F6" w:rsidRPr="00001259">
              <w:rPr>
                <w:rStyle w:val="Hyperlink"/>
                <w:noProof/>
              </w:rPr>
              <w:t>License</w:t>
            </w:r>
            <w:r w:rsidR="00EE51F6">
              <w:rPr>
                <w:noProof/>
                <w:webHidden/>
              </w:rPr>
              <w:tab/>
            </w:r>
            <w:r w:rsidR="00EE51F6">
              <w:rPr>
                <w:noProof/>
                <w:webHidden/>
              </w:rPr>
              <w:fldChar w:fldCharType="begin"/>
            </w:r>
            <w:r w:rsidR="00EE51F6">
              <w:rPr>
                <w:noProof/>
                <w:webHidden/>
              </w:rPr>
              <w:instrText xml:space="preserve"> PAGEREF _Toc451087786 \h </w:instrText>
            </w:r>
            <w:r w:rsidR="00EE51F6">
              <w:rPr>
                <w:noProof/>
                <w:webHidden/>
              </w:rPr>
            </w:r>
            <w:r w:rsidR="00EE51F6">
              <w:rPr>
                <w:noProof/>
                <w:webHidden/>
              </w:rPr>
              <w:fldChar w:fldCharType="separate"/>
            </w:r>
            <w:r w:rsidR="00EE51F6">
              <w:rPr>
                <w:noProof/>
                <w:webHidden/>
              </w:rPr>
              <w:t>41</w:t>
            </w:r>
            <w:r w:rsidR="00EE51F6">
              <w:rPr>
                <w:noProof/>
                <w:webHidden/>
              </w:rPr>
              <w:fldChar w:fldCharType="end"/>
            </w:r>
          </w:hyperlink>
        </w:p>
        <w:p w14:paraId="6E2B641C" w14:textId="2A365F04" w:rsidR="005268D3" w:rsidRPr="00B27115" w:rsidRDefault="00156940">
          <w:pPr>
            <w:rPr>
              <w:lang w:val="en-GB"/>
            </w:rPr>
          </w:pPr>
          <w:r w:rsidRPr="002065CD">
            <w:rPr>
              <w:lang w:val="en-GB"/>
            </w:rPr>
            <w:fldChar w:fldCharType="end"/>
          </w:r>
        </w:p>
      </w:sdtContent>
    </w:sdt>
    <w:p w14:paraId="11AC6B7A" w14:textId="77777777" w:rsidR="005268D3" w:rsidRPr="00B27115" w:rsidRDefault="002065CD">
      <w:pPr>
        <w:autoSpaceDE/>
        <w:spacing w:after="200" w:line="276" w:lineRule="auto"/>
        <w:rPr>
          <w:lang w:val="en-GB"/>
        </w:rPr>
      </w:pPr>
      <w:r w:rsidRPr="002065CD">
        <w:rPr>
          <w:lang w:val="en-GB"/>
        </w:rPr>
        <w:br w:type="page"/>
      </w:r>
    </w:p>
    <w:p w14:paraId="1EA3F0FA" w14:textId="343D5E62" w:rsidR="005268D3" w:rsidRDefault="002065CD">
      <w:pPr>
        <w:pStyle w:val="Heading1"/>
      </w:pPr>
      <w:bookmarkStart w:id="3" w:name="_Toc451087731"/>
      <w:r w:rsidRPr="002065CD">
        <w:lastRenderedPageBreak/>
        <w:t>Introduction</w:t>
      </w:r>
      <w:bookmarkEnd w:id="3"/>
    </w:p>
    <w:p w14:paraId="2FAD2E4A" w14:textId="795C9ABE" w:rsidR="000E197B" w:rsidRDefault="00111976" w:rsidP="000E197B">
      <w:pPr>
        <w:rPr>
          <w:lang w:val="en-GB"/>
        </w:rPr>
      </w:pPr>
      <w:r>
        <w:rPr>
          <w:lang w:val="en-GB"/>
        </w:rPr>
        <w:t xml:space="preserve">In this thesis a new web application is introduce to visualize the simulation of robot operated car park system. The car movement algorithm is developed by Algorithms &amp; Theory group, a sub-group of Theoretical Computer Science at the University of Tartu led by Dirk Oliver Theis. The objective of the thesis is to find out the best way to present the workings of the mentioned algorithm to </w:t>
      </w:r>
      <w:r w:rsidR="000E197B">
        <w:rPr>
          <w:lang w:val="en-GB"/>
        </w:rPr>
        <w:t>potential clients of the robot car park system. From this objective, two research questions are formed:</w:t>
      </w:r>
    </w:p>
    <w:p w14:paraId="70A956B1" w14:textId="33377628" w:rsidR="000E197B" w:rsidRDefault="000E197B" w:rsidP="000E197B">
      <w:pPr>
        <w:pStyle w:val="ListParagraph"/>
        <w:numPr>
          <w:ilvl w:val="0"/>
          <w:numId w:val="17"/>
        </w:numPr>
        <w:rPr>
          <w:lang w:val="en-GB"/>
        </w:rPr>
      </w:pPr>
      <w:r>
        <w:rPr>
          <w:lang w:val="en-GB"/>
        </w:rPr>
        <w:t>What tools and approach to use considering the business needs of the project?</w:t>
      </w:r>
    </w:p>
    <w:p w14:paraId="006C36FF" w14:textId="33EBE7D8" w:rsidR="000E197B" w:rsidRDefault="000E197B" w:rsidP="000E197B">
      <w:pPr>
        <w:pStyle w:val="ListParagraph"/>
        <w:numPr>
          <w:ilvl w:val="0"/>
          <w:numId w:val="17"/>
        </w:numPr>
        <w:rPr>
          <w:lang w:val="en-GB"/>
        </w:rPr>
      </w:pPr>
      <w:r>
        <w:rPr>
          <w:lang w:val="en-GB"/>
        </w:rPr>
        <w:t>What is the best way to visualize the car parking system to show the difference in efficiency of robot car parking over human car parking?</w:t>
      </w:r>
    </w:p>
    <w:p w14:paraId="455B7B43" w14:textId="77777777" w:rsidR="00EA639A" w:rsidRDefault="000E197B" w:rsidP="000E197B">
      <w:pPr>
        <w:rPr>
          <w:lang w:val="en-GB"/>
        </w:rPr>
      </w:pPr>
      <w:r>
        <w:rPr>
          <w:lang w:val="en-GB"/>
        </w:rPr>
        <w:t xml:space="preserve">As the research questions suggest, the main obstacles to overcome are to find the best tool stack and </w:t>
      </w:r>
      <w:r w:rsidR="00EA639A">
        <w:rPr>
          <w:lang w:val="en-GB"/>
        </w:rPr>
        <w:t>approach that satisfy the business needs. Business needs of this project are to have a good way to present the effectiveness of the algorithm to potential enterprise customers. The research description and results for finding the best approach and tools can be found in chapter 4, System architecture.</w:t>
      </w:r>
    </w:p>
    <w:p w14:paraId="18A262AF" w14:textId="351C3E18" w:rsidR="00CE1497" w:rsidRDefault="00CE1497" w:rsidP="00CE1497">
      <w:r>
        <w:t>In addition, the thesis tries to answer to the question how to visualize these kind of algorithms the best for interactivity and understandability. This thesis covers the research of finding the most efficient and understandable way to visualize the simulation o</w:t>
      </w:r>
      <w:r w:rsidR="00EA639A">
        <w:t>f robotized car parking system.</w:t>
      </w:r>
    </w:p>
    <w:p w14:paraId="28B09D9B" w14:textId="1F88C56E" w:rsidR="00CE1497" w:rsidRDefault="00EA639A" w:rsidP="00CE1497">
      <w:r>
        <w:t>Thesis also</w:t>
      </w:r>
      <w:r w:rsidR="00CE1497">
        <w:t xml:space="preserve"> covers the extensive practical work during the development of the web application. This includes the client part of the application, part of server that interfaces with the client and finally, part of server that interfaces with algorithm library. As the library is stateless, the application also has to hold the state of the parking lot in its memory. </w:t>
      </w:r>
    </w:p>
    <w:p w14:paraId="1A9B0878" w14:textId="77777777" w:rsidR="00CE1497" w:rsidRPr="00CE1497" w:rsidRDefault="00CE1497" w:rsidP="00CE1497">
      <w:pPr>
        <w:rPr>
          <w:lang w:val="en-GB"/>
        </w:rPr>
      </w:pPr>
      <w:r>
        <w:t>The findings of the thesis are demonstrated in developing the aforementioned visualization application.</w:t>
      </w:r>
    </w:p>
    <w:p w14:paraId="48A0B02C" w14:textId="24B37603" w:rsidR="005268D3" w:rsidRDefault="00264FE5">
      <w:pPr>
        <w:pStyle w:val="Heading1"/>
      </w:pPr>
      <w:bookmarkStart w:id="4" w:name="_Toc451087732"/>
      <w:r>
        <w:lastRenderedPageBreak/>
        <w:t>Overview</w:t>
      </w:r>
      <w:bookmarkEnd w:id="4"/>
    </w:p>
    <w:p w14:paraId="13C316DA" w14:textId="28F3DF31" w:rsidR="00131B90" w:rsidRDefault="00C135B4" w:rsidP="00131B90">
      <w:pPr>
        <w:rPr>
          <w:lang w:val="en-GB"/>
        </w:rPr>
      </w:pPr>
      <w:r>
        <w:rPr>
          <w:lang w:val="en-GB"/>
        </w:rPr>
        <w:t>In the following chapter the background of the application is described and compared to the similar solutions. In addition, it is explained why the proposed solution fits the best for the needs of the project.</w:t>
      </w:r>
    </w:p>
    <w:p w14:paraId="13392504" w14:textId="2C92DBC9" w:rsidR="00C135B4" w:rsidRDefault="00C135B4" w:rsidP="00C135B4">
      <w:pPr>
        <w:pStyle w:val="Heading2"/>
      </w:pPr>
      <w:bookmarkStart w:id="5" w:name="_Toc451087733"/>
      <w:r>
        <w:t>Robot car park system</w:t>
      </w:r>
      <w:bookmarkEnd w:id="5"/>
    </w:p>
    <w:p w14:paraId="19066E3C" w14:textId="48E93527" w:rsidR="00C135B4" w:rsidRDefault="00C135B4" w:rsidP="00C135B4">
      <w:pPr>
        <w:rPr>
          <w:lang w:val="en-GB"/>
        </w:rPr>
      </w:pPr>
      <w:r>
        <w:rPr>
          <w:lang w:val="en-GB"/>
        </w:rPr>
        <w:t xml:space="preserve">Nowadays parking a car is more and more challenging task – especially in metropolitan areas. The problem is that the cities are getting denser, there are more people in the centre of the cities than there has ever been – but the area for parking spaces is not changing correlatively. </w:t>
      </w:r>
    </w:p>
    <w:p w14:paraId="35A8EFF0" w14:textId="6C1C0E79" w:rsidR="00C135B4" w:rsidRDefault="00C135B4" w:rsidP="00C135B4">
      <w:pPr>
        <w:rPr>
          <w:lang w:val="en-GB"/>
        </w:rPr>
      </w:pPr>
      <w:r>
        <w:rPr>
          <w:lang w:val="en-GB"/>
        </w:rPr>
        <w:t>To overcome that problem, cars have to be fitted to the parking lot more densely than it is possible in regular parking lots. There are options in the market to do that, for example F</w:t>
      </w:r>
      <w:r w:rsidR="00861E69">
        <w:rPr>
          <w:lang w:val="en-GB"/>
        </w:rPr>
        <w:t>erris wheel-like</w:t>
      </w:r>
      <w:r>
        <w:rPr>
          <w:lang w:val="en-GB"/>
        </w:rPr>
        <w:t xml:space="preserve"> parking systems</w:t>
      </w:r>
      <w:r w:rsidR="00861E69">
        <w:rPr>
          <w:lang w:val="en-GB"/>
        </w:rPr>
        <w:t xml:space="preserve">, also known as paternoster systems </w:t>
      </w:r>
      <w:sdt>
        <w:sdtPr>
          <w:rPr>
            <w:lang w:val="en-GB"/>
          </w:rPr>
          <w:id w:val="-2098090634"/>
          <w:citation/>
        </w:sdtPr>
        <w:sdtEndPr/>
        <w:sdtContent>
          <w:r w:rsidR="00861E69">
            <w:rPr>
              <w:lang w:val="en-GB"/>
            </w:rPr>
            <w:fldChar w:fldCharType="begin"/>
          </w:r>
          <w:r w:rsidR="00861E69">
            <w:instrText xml:space="preserve"> CITATION McD12 \l 1061 </w:instrText>
          </w:r>
          <w:r w:rsidR="00861E69">
            <w:rPr>
              <w:lang w:val="en-GB"/>
            </w:rPr>
            <w:fldChar w:fldCharType="separate"/>
          </w:r>
          <w:r w:rsidR="00861E69" w:rsidRPr="00861E69">
            <w:rPr>
              <w:noProof/>
            </w:rPr>
            <w:t>[1]</w:t>
          </w:r>
          <w:r w:rsidR="00861E69">
            <w:rPr>
              <w:lang w:val="en-GB"/>
            </w:rPr>
            <w:fldChar w:fldCharType="end"/>
          </w:r>
        </w:sdtContent>
      </w:sdt>
      <w:r w:rsidR="00861E69">
        <w:rPr>
          <w:lang w:val="en-GB"/>
        </w:rPr>
        <w:t xml:space="preserve">. These systems have been around from 1920’s and are starting to make now comeback in Europe and USA. The problem of paternoster system is the high cost of construction and need to overlook and usually demolish the existing </w:t>
      </w:r>
      <w:r w:rsidR="003A1AAB">
        <w:rPr>
          <w:lang w:val="en-GB"/>
        </w:rPr>
        <w:t>infrastructure.</w:t>
      </w:r>
    </w:p>
    <w:p w14:paraId="30BD45A0" w14:textId="1E0B6CDD" w:rsidR="003A1AAB" w:rsidRDefault="003A1AAB" w:rsidP="00C135B4">
      <w:pPr>
        <w:rPr>
          <w:lang w:val="en-GB"/>
        </w:rPr>
      </w:pPr>
      <w:r>
        <w:rPr>
          <w:lang w:val="en-GB"/>
        </w:rPr>
        <w:t xml:space="preserve">The other problem that can be seen usually in bigger or multi-story car parking lots is the time it takes to park and later to retrieve the car. It can take very long time, especially when the parking lot is operating almost in full capacity. Finding a place can be really arduous. </w:t>
      </w:r>
    </w:p>
    <w:p w14:paraId="0BAA8D34" w14:textId="2D1388AE" w:rsidR="003A1AAB" w:rsidRDefault="003A1AAB" w:rsidP="00C135B4">
      <w:pPr>
        <w:rPr>
          <w:lang w:val="en-GB"/>
        </w:rPr>
      </w:pPr>
      <w:r>
        <w:rPr>
          <w:lang w:val="en-GB"/>
        </w:rPr>
        <w:t xml:space="preserve">Newer parking lots and parking houses have got smarter. They have sensors that can see if the parking space is occupied or not. This information can be shown as aggregated data before entering the parking lot or parking house by how many free spaces, if any, are left. In addition, it is possible to show with green or red lights in front of every parking space if it is free or not. </w:t>
      </w:r>
    </w:p>
    <w:p w14:paraId="616F33DB" w14:textId="7A8EAEBA" w:rsidR="003A1AAB" w:rsidRDefault="003A1AAB" w:rsidP="00C135B4">
      <w:pPr>
        <w:rPr>
          <w:lang w:val="en-GB"/>
        </w:rPr>
      </w:pPr>
      <w:r>
        <w:rPr>
          <w:lang w:val="en-GB"/>
        </w:rPr>
        <w:t>Although these systems have made it parking the car more convenient, the capacity of a parking lot or parking house can be improved even more. So can the parking / retrieval time for the ca</w:t>
      </w:r>
      <w:r w:rsidR="000E31C2">
        <w:rPr>
          <w:lang w:val="en-GB"/>
        </w:rPr>
        <w:t>r owner be reduced dramatically.</w:t>
      </w:r>
    </w:p>
    <w:p w14:paraId="6E28B4A5" w14:textId="43A67911" w:rsidR="004601A9" w:rsidRDefault="003A1AAB" w:rsidP="00C135B4">
      <w:pPr>
        <w:rPr>
          <w:lang w:val="en-GB"/>
        </w:rPr>
      </w:pPr>
      <w:r>
        <w:rPr>
          <w:lang w:val="en-GB"/>
        </w:rPr>
        <w:t xml:space="preserve">This can be done by using an automated </w:t>
      </w:r>
      <w:r w:rsidR="004601A9">
        <w:rPr>
          <w:lang w:val="en-GB"/>
        </w:rPr>
        <w:t>parking system that can use existing infrastructure with minimal changes needed. Suggested system (RCPS for short) is using a specified amount of small robots to park the cars.</w:t>
      </w:r>
    </w:p>
    <w:p w14:paraId="647F68BA" w14:textId="7BFF7F8C" w:rsidR="004601A9" w:rsidRDefault="004601A9" w:rsidP="00C135B4">
      <w:pPr>
        <w:rPr>
          <w:lang w:val="en-GB"/>
        </w:rPr>
      </w:pPr>
      <w:r>
        <w:rPr>
          <w:lang w:val="en-GB"/>
        </w:rPr>
        <w:t>The simplified flow of parking in RCPS parking lot from driver’s perspective is described:</w:t>
      </w:r>
    </w:p>
    <w:p w14:paraId="78F14859" w14:textId="3D3E1560" w:rsidR="004601A9" w:rsidRDefault="004601A9" w:rsidP="00AD09D0">
      <w:pPr>
        <w:pStyle w:val="ListParagraph"/>
        <w:numPr>
          <w:ilvl w:val="0"/>
          <w:numId w:val="10"/>
        </w:numPr>
        <w:rPr>
          <w:lang w:val="en-GB"/>
        </w:rPr>
      </w:pPr>
      <w:r>
        <w:rPr>
          <w:lang w:val="en-GB"/>
        </w:rPr>
        <w:t>Driver drives the car to the designated marked area just outside the parking lot.</w:t>
      </w:r>
    </w:p>
    <w:p w14:paraId="6EC76913" w14:textId="1259AEA5" w:rsidR="004601A9" w:rsidRDefault="004601A9" w:rsidP="00AD09D0">
      <w:pPr>
        <w:pStyle w:val="ListParagraph"/>
        <w:numPr>
          <w:ilvl w:val="0"/>
          <w:numId w:val="10"/>
        </w:numPr>
        <w:rPr>
          <w:lang w:val="en-GB"/>
        </w:rPr>
      </w:pPr>
      <w:r>
        <w:rPr>
          <w:lang w:val="en-GB"/>
        </w:rPr>
        <w:t>Driver and all the passengers get out of the car.</w:t>
      </w:r>
    </w:p>
    <w:p w14:paraId="158D9C60" w14:textId="58A808D3" w:rsidR="004601A9" w:rsidRDefault="004601A9" w:rsidP="00AD09D0">
      <w:pPr>
        <w:pStyle w:val="ListParagraph"/>
        <w:numPr>
          <w:ilvl w:val="0"/>
          <w:numId w:val="10"/>
        </w:numPr>
        <w:rPr>
          <w:lang w:val="en-GB"/>
        </w:rPr>
      </w:pPr>
      <w:r>
        <w:rPr>
          <w:lang w:val="en-GB"/>
        </w:rPr>
        <w:t>Driver locks the car and takes a ticket from the parking lot printer or uses a mobile application to park the car.</w:t>
      </w:r>
    </w:p>
    <w:p w14:paraId="5CE7F9B2" w14:textId="14163341" w:rsidR="004601A9" w:rsidRDefault="004601A9" w:rsidP="00AD09D0">
      <w:pPr>
        <w:pStyle w:val="ListParagraph"/>
        <w:numPr>
          <w:ilvl w:val="0"/>
          <w:numId w:val="10"/>
        </w:numPr>
        <w:rPr>
          <w:lang w:val="en-GB"/>
        </w:rPr>
      </w:pPr>
      <w:r>
        <w:rPr>
          <w:lang w:val="en-GB"/>
        </w:rPr>
        <w:t>Robot retrieves the car from the area driver left it.</w:t>
      </w:r>
    </w:p>
    <w:p w14:paraId="14D995C0" w14:textId="461F4FF7" w:rsidR="004601A9" w:rsidRDefault="004601A9" w:rsidP="00AD09D0">
      <w:pPr>
        <w:pStyle w:val="ListParagraph"/>
        <w:numPr>
          <w:ilvl w:val="0"/>
          <w:numId w:val="10"/>
        </w:numPr>
        <w:rPr>
          <w:lang w:val="en-GB"/>
        </w:rPr>
      </w:pPr>
      <w:r>
        <w:rPr>
          <w:lang w:val="en-GB"/>
        </w:rPr>
        <w:t>Robot takes the car into the parking lot and parks it.</w:t>
      </w:r>
    </w:p>
    <w:p w14:paraId="6F983EEA" w14:textId="6FC298BF" w:rsidR="004601A9" w:rsidRDefault="004601A9" w:rsidP="004601A9">
      <w:pPr>
        <w:rPr>
          <w:lang w:val="en-GB"/>
        </w:rPr>
      </w:pPr>
      <w:r>
        <w:rPr>
          <w:lang w:val="en-GB"/>
        </w:rPr>
        <w:t xml:space="preserve">As one can see, the process of a driver finding a parking space in a parking lot is eliminated from the parking process by RCPS. </w:t>
      </w:r>
    </w:p>
    <w:p w14:paraId="176ADBDD" w14:textId="3421D258" w:rsidR="004601A9" w:rsidRDefault="004601A9" w:rsidP="004601A9">
      <w:pPr>
        <w:rPr>
          <w:lang w:val="en-GB"/>
        </w:rPr>
      </w:pPr>
      <w:r>
        <w:rPr>
          <w:lang w:val="en-GB"/>
        </w:rPr>
        <w:t>The simplified flow of retrieving the car in RCPS parking lot from driver’s perspective is described:</w:t>
      </w:r>
    </w:p>
    <w:p w14:paraId="0F2B021B" w14:textId="77777777" w:rsidR="004601A9" w:rsidRDefault="004601A9" w:rsidP="00AD09D0">
      <w:pPr>
        <w:pStyle w:val="ListParagraph"/>
        <w:numPr>
          <w:ilvl w:val="0"/>
          <w:numId w:val="11"/>
        </w:numPr>
        <w:rPr>
          <w:lang w:val="en-GB"/>
        </w:rPr>
      </w:pPr>
      <w:r>
        <w:rPr>
          <w:lang w:val="en-GB"/>
        </w:rPr>
        <w:t>Driver inserts the ticket received from the parking lot printer to the parking lot information system or driver uses mobile application to send an order to the parking lot for car retrieval.</w:t>
      </w:r>
    </w:p>
    <w:p w14:paraId="428A66AB" w14:textId="77777777" w:rsidR="004601A9" w:rsidRDefault="004601A9" w:rsidP="00AD09D0">
      <w:pPr>
        <w:pStyle w:val="ListParagraph"/>
        <w:numPr>
          <w:ilvl w:val="0"/>
          <w:numId w:val="11"/>
        </w:numPr>
        <w:rPr>
          <w:lang w:val="en-GB"/>
        </w:rPr>
      </w:pPr>
      <w:r>
        <w:rPr>
          <w:lang w:val="en-GB"/>
        </w:rPr>
        <w:lastRenderedPageBreak/>
        <w:t>Robot retrieves the car from parking lot and parks it outside the parking lot in designated retrieval area.</w:t>
      </w:r>
    </w:p>
    <w:p w14:paraId="5F1EE1BC" w14:textId="77777777" w:rsidR="004601A9" w:rsidRDefault="004601A9" w:rsidP="00AD09D0">
      <w:pPr>
        <w:pStyle w:val="ListParagraph"/>
        <w:numPr>
          <w:ilvl w:val="0"/>
          <w:numId w:val="11"/>
        </w:numPr>
        <w:rPr>
          <w:lang w:val="en-GB"/>
        </w:rPr>
      </w:pPr>
      <w:r>
        <w:rPr>
          <w:lang w:val="en-GB"/>
        </w:rPr>
        <w:t>Driver and passengers enter the car and drive away.</w:t>
      </w:r>
    </w:p>
    <w:p w14:paraId="6C85C93C" w14:textId="5CAED0FA" w:rsidR="00371C4F" w:rsidRDefault="00371C4F" w:rsidP="004601A9">
      <w:pPr>
        <w:rPr>
          <w:lang w:val="en-GB"/>
        </w:rPr>
      </w:pPr>
      <w:r>
        <w:rPr>
          <w:lang w:val="en-GB"/>
        </w:rPr>
        <w:t>In conclusion, advantages of RCPS compared to usual parking lots are:</w:t>
      </w:r>
    </w:p>
    <w:p w14:paraId="108F3C6F" w14:textId="4AE25409" w:rsidR="004601A9" w:rsidRDefault="00371C4F" w:rsidP="00AD09D0">
      <w:pPr>
        <w:pStyle w:val="ListParagraph"/>
        <w:numPr>
          <w:ilvl w:val="0"/>
          <w:numId w:val="12"/>
        </w:numPr>
        <w:rPr>
          <w:lang w:val="en-GB"/>
        </w:rPr>
      </w:pPr>
      <w:r>
        <w:rPr>
          <w:lang w:val="en-GB"/>
        </w:rPr>
        <w:t>Bigger car density</w:t>
      </w:r>
    </w:p>
    <w:p w14:paraId="67BEB156" w14:textId="6BE8472E" w:rsidR="00371C4F" w:rsidRDefault="00371C4F" w:rsidP="00AD09D0">
      <w:pPr>
        <w:pStyle w:val="ListParagraph"/>
        <w:numPr>
          <w:ilvl w:val="0"/>
          <w:numId w:val="12"/>
        </w:numPr>
        <w:rPr>
          <w:lang w:val="en-GB"/>
        </w:rPr>
      </w:pPr>
      <w:r>
        <w:rPr>
          <w:lang w:val="en-GB"/>
        </w:rPr>
        <w:t>No car damage (paint scratches by other people parking etc.)</w:t>
      </w:r>
    </w:p>
    <w:p w14:paraId="48FFA918" w14:textId="5B99ECFE" w:rsidR="00371C4F" w:rsidRDefault="00371C4F" w:rsidP="00AD09D0">
      <w:pPr>
        <w:pStyle w:val="ListParagraph"/>
        <w:numPr>
          <w:ilvl w:val="0"/>
          <w:numId w:val="12"/>
        </w:numPr>
        <w:rPr>
          <w:lang w:val="en-GB"/>
        </w:rPr>
      </w:pPr>
      <w:r>
        <w:rPr>
          <w:lang w:val="en-GB"/>
        </w:rPr>
        <w:t>No exhaust fumes (robots are working with electrical motors)</w:t>
      </w:r>
    </w:p>
    <w:p w14:paraId="7FB46F2C" w14:textId="5F1945AF" w:rsidR="00371C4F" w:rsidRDefault="00371C4F" w:rsidP="00AD09D0">
      <w:pPr>
        <w:pStyle w:val="ListParagraph"/>
        <w:numPr>
          <w:ilvl w:val="0"/>
          <w:numId w:val="12"/>
        </w:numPr>
        <w:rPr>
          <w:lang w:val="en-GB"/>
        </w:rPr>
      </w:pPr>
      <w:r>
        <w:rPr>
          <w:lang w:val="en-GB"/>
        </w:rPr>
        <w:t>Dramatically reduced noise reduction (no combustion engines and people talking)</w:t>
      </w:r>
    </w:p>
    <w:p w14:paraId="0869C241" w14:textId="30C8649F" w:rsidR="00371C4F" w:rsidRDefault="00371C4F" w:rsidP="00AD09D0">
      <w:pPr>
        <w:pStyle w:val="ListParagraph"/>
        <w:numPr>
          <w:ilvl w:val="0"/>
          <w:numId w:val="12"/>
        </w:numPr>
        <w:rPr>
          <w:lang w:val="en-GB"/>
        </w:rPr>
      </w:pPr>
      <w:r>
        <w:rPr>
          <w:lang w:val="en-GB"/>
        </w:rPr>
        <w:t>Quicker car parking and retrieval for clients</w:t>
      </w:r>
    </w:p>
    <w:p w14:paraId="12C8F098" w14:textId="27309930" w:rsidR="00371C4F" w:rsidRDefault="00371C4F" w:rsidP="00371C4F">
      <w:pPr>
        <w:rPr>
          <w:lang w:val="en-GB"/>
        </w:rPr>
      </w:pPr>
      <w:r>
        <w:rPr>
          <w:lang w:val="en-GB"/>
        </w:rPr>
        <w:t xml:space="preserve">These advantages, usually not all of them at once, are also the advantages of other automated parking systems compared to the usual parking lot. One of the main advantages compared to other automated parking systems of RCPS is the relative cheapness of it. </w:t>
      </w:r>
    </w:p>
    <w:p w14:paraId="0E719437" w14:textId="78AE74F4" w:rsidR="00371C4F" w:rsidRDefault="00F90070" w:rsidP="00371C4F">
      <w:pPr>
        <w:rPr>
          <w:lang w:val="en-GB"/>
        </w:rPr>
      </w:pPr>
      <w:r>
        <w:rPr>
          <w:lang w:val="en-GB"/>
        </w:rPr>
        <w:t xml:space="preserve">As said before, the basic infrastructure of the already existing parking lot or parking lot does not need to be demolished and can be used as a basis of RCPS. There is only need to install sensors, robot’s charging ports, new parking terminal and other relatively cheap things. Also the designated parking and retrieval spots have to be marked – they can take the place of entrance and exit of existing parking space. And, of course, the robots and installation has to be purchased. </w:t>
      </w:r>
    </w:p>
    <w:p w14:paraId="57C9AB8D" w14:textId="2C79001F" w:rsidR="00F90070" w:rsidRDefault="00F90070" w:rsidP="00371C4F">
      <w:pPr>
        <w:rPr>
          <w:lang w:val="en-GB"/>
        </w:rPr>
      </w:pPr>
      <w:r>
        <w:rPr>
          <w:lang w:val="en-GB"/>
        </w:rPr>
        <w:t>The robots themselves look a lot like robotic vacuum cleaners – they are</w:t>
      </w:r>
      <w:r w:rsidR="006B702C">
        <w:rPr>
          <w:lang w:val="en-GB"/>
        </w:rPr>
        <w:t xml:space="preserve"> small and flat. Robots move cars by driving underneath one and then lifting the car up by that much that the tyres of the car do not touch the ground, move it to the parking space meant for the car and drop it.</w:t>
      </w:r>
    </w:p>
    <w:p w14:paraId="390660E8" w14:textId="6B91C504" w:rsidR="006B702C" w:rsidRDefault="006B702C" w:rsidP="00371C4F">
      <w:pPr>
        <w:rPr>
          <w:lang w:val="en-GB"/>
        </w:rPr>
      </w:pPr>
      <w:r>
        <w:rPr>
          <w:lang w:val="en-GB"/>
        </w:rPr>
        <w:t>The movement of cars and robots is controlled by the main controller, that gives instructions to the robots what to do at what timeframe. The algorithm for the said controller is being developed in University of Tartu and is part of an enterprise project ordered by external client.</w:t>
      </w:r>
    </w:p>
    <w:p w14:paraId="5240154D" w14:textId="78A599C6" w:rsidR="006B702C" w:rsidRPr="00371C4F" w:rsidRDefault="006B702C" w:rsidP="00371C4F">
      <w:pPr>
        <w:rPr>
          <w:lang w:val="en-GB"/>
        </w:rPr>
      </w:pPr>
      <w:r>
        <w:rPr>
          <w:lang w:val="en-GB"/>
        </w:rPr>
        <w:t>To show the efficiency of the RCPS and algorithm beneath it, an application is to be made to visualize the effectiveness of RCPS compared to the usual parking lot.</w:t>
      </w:r>
    </w:p>
    <w:p w14:paraId="220BD612" w14:textId="32B86D28" w:rsidR="00131B90" w:rsidRPr="00131B90" w:rsidRDefault="00131B90" w:rsidP="00131B90">
      <w:pPr>
        <w:ind w:left="720" w:hanging="720"/>
        <w:rPr>
          <w:lang w:val="en-GB"/>
        </w:rPr>
      </w:pPr>
    </w:p>
    <w:p w14:paraId="0D382ABA" w14:textId="07B05117" w:rsidR="00264FE5" w:rsidRDefault="00264FE5" w:rsidP="00264FE5">
      <w:pPr>
        <w:pStyle w:val="Heading2"/>
      </w:pPr>
      <w:bookmarkStart w:id="6" w:name="_Toc451087734"/>
      <w:r>
        <w:t>Similar solutions</w:t>
      </w:r>
      <w:bookmarkEnd w:id="6"/>
    </w:p>
    <w:p w14:paraId="508208B6" w14:textId="20B6656D" w:rsidR="00022B3F" w:rsidRDefault="00D37497" w:rsidP="00D37497">
      <w:pPr>
        <w:rPr>
          <w:lang w:val="en-GB"/>
        </w:rPr>
      </w:pPr>
      <w:r>
        <w:rPr>
          <w:lang w:val="en-GB"/>
        </w:rPr>
        <w:t>The main objective the RCPS application tries to accomplish is to show potential customers that RCPS is more efficient with the parking space than the</w:t>
      </w:r>
      <w:r w:rsidR="00887921">
        <w:rPr>
          <w:lang w:val="en-GB"/>
        </w:rPr>
        <w:t xml:space="preserve"> usual parking lot and the customers of parking lot will have better </w:t>
      </w:r>
      <w:r w:rsidR="00022B3F">
        <w:rPr>
          <w:lang w:val="en-GB"/>
        </w:rPr>
        <w:t>user experience.</w:t>
      </w:r>
      <w:r w:rsidR="00887921">
        <w:rPr>
          <w:lang w:val="en-GB"/>
        </w:rPr>
        <w:t xml:space="preserve"> </w:t>
      </w:r>
    </w:p>
    <w:p w14:paraId="7628EF86" w14:textId="77777777" w:rsidR="00022B3F" w:rsidRDefault="00022B3F" w:rsidP="00D37497">
      <w:pPr>
        <w:rPr>
          <w:lang w:val="en-GB"/>
        </w:rPr>
      </w:pPr>
      <w:r>
        <w:rPr>
          <w:lang w:val="en-GB"/>
        </w:rPr>
        <w:t>The user experience consists of, amongst other indicators, the time it is needed to park the car and retrieve the car. These two indicators are directly correlated to how effectively the parking spaces in the parking lot are used. In busy days, there can be times that all of the spaces of a parking spaces are full. Now, the question is how does the RCPS handle these busy days and does it handle them better than people in usual parking lots would do that.</w:t>
      </w:r>
    </w:p>
    <w:p w14:paraId="161809B2" w14:textId="2A62AA87" w:rsidR="00D37497" w:rsidRDefault="005C3649" w:rsidP="00D37497">
      <w:pPr>
        <w:rPr>
          <w:lang w:val="en-GB"/>
        </w:rPr>
      </w:pPr>
      <w:r>
        <w:rPr>
          <w:lang w:val="en-GB"/>
        </w:rPr>
        <w:t xml:space="preserve">To present the RCPS to a customer, two different paths can be taken – the RCPS can be either presented on a big screen by the RCPS provider’s company to the customer, or customer can interact himself or herself with the virtual RCPS parking lot. The objective is to build an application that can be used for both options. </w:t>
      </w:r>
    </w:p>
    <w:p w14:paraId="694A1B9A" w14:textId="219C8BF1" w:rsidR="00984E3F" w:rsidRDefault="00984E3F" w:rsidP="00D37497">
      <w:pPr>
        <w:rPr>
          <w:lang w:val="en-GB"/>
        </w:rPr>
      </w:pPr>
    </w:p>
    <w:p w14:paraId="0DB1683B" w14:textId="1DD394E3" w:rsidR="00984E3F" w:rsidRDefault="00984E3F" w:rsidP="00D37497">
      <w:pPr>
        <w:rPr>
          <w:lang w:val="en-GB"/>
        </w:rPr>
      </w:pPr>
      <w:r>
        <w:rPr>
          <w:lang w:val="en-GB"/>
        </w:rPr>
        <w:lastRenderedPageBreak/>
        <w:t xml:space="preserve">RCPS presentation is, in essence, nothing more than showing the movement of cars and robots in time. </w:t>
      </w:r>
    </w:p>
    <w:p w14:paraId="4ED20B48" w14:textId="77777777" w:rsidR="000E31C2" w:rsidRDefault="000E31C2" w:rsidP="00D37497">
      <w:pPr>
        <w:rPr>
          <w:lang w:val="en-GB"/>
        </w:rPr>
      </w:pPr>
    </w:p>
    <w:p w14:paraId="6B07B0C8" w14:textId="61523BA7" w:rsidR="000E31C2" w:rsidRDefault="00165030" w:rsidP="00D37497">
      <w:pPr>
        <w:rPr>
          <w:lang w:val="en-GB"/>
        </w:rPr>
      </w:pPr>
      <w:r>
        <w:rPr>
          <w:lang w:val="en-GB"/>
        </w:rPr>
        <w:t>In essence RCPS is an application that takes a parking lot as an input and will start executing movements on the screen relative of time. Also, it is visualizing the work of an algorithm. Taken those two approaches into account, similar solution can be found in algorithm visualization and time-based graphical movement. In some cases, they overlap.</w:t>
      </w:r>
    </w:p>
    <w:p w14:paraId="553EB27D" w14:textId="77777777" w:rsidR="00165030" w:rsidRDefault="00165030" w:rsidP="00D37497">
      <w:pPr>
        <w:rPr>
          <w:lang w:val="en-GB"/>
        </w:rPr>
      </w:pPr>
    </w:p>
    <w:p w14:paraId="2AC75222" w14:textId="463B90FB" w:rsidR="00165030" w:rsidRDefault="00165030" w:rsidP="00165030">
      <w:pPr>
        <w:pStyle w:val="Heading3"/>
        <w:rPr>
          <w:lang w:val="en-GB"/>
        </w:rPr>
      </w:pPr>
      <w:bookmarkStart w:id="7" w:name="_Toc451087735"/>
      <w:r>
        <w:rPr>
          <w:lang w:val="en-GB"/>
        </w:rPr>
        <w:t>PathFinding.js</w:t>
      </w:r>
      <w:bookmarkEnd w:id="7"/>
    </w:p>
    <w:p w14:paraId="40B04B0A" w14:textId="37AAFCF1" w:rsidR="00165030" w:rsidRDefault="00165030" w:rsidP="00165030">
      <w:pPr>
        <w:rPr>
          <w:lang w:val="en-GB"/>
        </w:rPr>
      </w:pPr>
      <w:r>
        <w:rPr>
          <w:lang w:val="en-GB"/>
        </w:rPr>
        <w:t>PathFinding.js itself is a path-finding library written in JavaScript for tile-based games</w:t>
      </w:r>
      <w:r>
        <w:rPr>
          <w:rStyle w:val="FootnoteReference"/>
          <w:lang w:val="en-GB"/>
        </w:rPr>
        <w:footnoteReference w:id="1"/>
      </w:r>
      <w:r>
        <w:rPr>
          <w:lang w:val="en-GB"/>
        </w:rPr>
        <w:t>. The online demo of the library</w:t>
      </w:r>
      <w:r>
        <w:rPr>
          <w:rStyle w:val="FootnoteReference"/>
          <w:lang w:val="en-GB"/>
        </w:rPr>
        <w:footnoteReference w:id="2"/>
      </w:r>
      <w:r>
        <w:rPr>
          <w:lang w:val="en-GB"/>
        </w:rPr>
        <w:t xml:space="preserve"> is for visualizing the different path finding algorithms implemented in the library. Upon opening the demonstration, client is introduced to a screen with a grid where all but two squares are white. The green square is the start position and red square the end position for path finding. User can add obstacles to the grid by using the mouse and move the start and end positions </w:t>
      </w:r>
      <w:r w:rsidR="00F63CA9">
        <w:rPr>
          <w:lang w:val="en-GB"/>
        </w:rPr>
        <w:t xml:space="preserve">from their original positions. There is possibility to choose from 8 different algorithms and compare how they find the solution for the problem. When the user starts the visualization, every step of algorithm is shown on the screen with grey, green or blue squares, depending on the algorithm. When the algorithm has finished, user can see the length of the path, time it took and how many operations did the algorithm have to do. </w:t>
      </w:r>
    </w:p>
    <w:p w14:paraId="0AB921D2" w14:textId="0C847E60" w:rsidR="00FB2708" w:rsidRDefault="00FB2708" w:rsidP="00165030">
      <w:pPr>
        <w:rPr>
          <w:lang w:val="en-GB"/>
        </w:rPr>
      </w:pPr>
      <w:r>
        <w:rPr>
          <w:lang w:val="en-GB"/>
        </w:rPr>
        <w:t xml:space="preserve">The </w:t>
      </w:r>
      <w:r w:rsidR="00450482">
        <w:rPr>
          <w:lang w:val="en-GB"/>
        </w:rPr>
        <w:t xml:space="preserve">PathFinding.js </w:t>
      </w:r>
      <w:r>
        <w:rPr>
          <w:lang w:val="en-GB"/>
        </w:rPr>
        <w:t xml:space="preserve">demonstration is similar to RCPS in many ways – it visualizes </w:t>
      </w:r>
      <w:r w:rsidR="00450482">
        <w:rPr>
          <w:lang w:val="en-GB"/>
        </w:rPr>
        <w:t xml:space="preserve">the work of an algorithm, is somewhat interactive (user can give the input for the program) and is an application in Web browser. The differences are deal breakers – it is meant for demonstrating one type of algorithms only and is not capable of working with parking lots. Furthermore, the movement of the grids is not smooth – something that is a requirement to make the visualization of machine’s movement resemble real life situations as much as possible. </w:t>
      </w:r>
    </w:p>
    <w:p w14:paraId="62B673C7" w14:textId="77777777" w:rsidR="00450482" w:rsidRDefault="00450482" w:rsidP="00165030">
      <w:pPr>
        <w:rPr>
          <w:lang w:val="en-GB"/>
        </w:rPr>
      </w:pPr>
    </w:p>
    <w:p w14:paraId="0E7D2F24" w14:textId="27DF00F5" w:rsidR="00ED1418" w:rsidRDefault="00ED1418" w:rsidP="00ED1418">
      <w:pPr>
        <w:pStyle w:val="Heading3"/>
        <w:rPr>
          <w:lang w:val="en-GB"/>
        </w:rPr>
      </w:pPr>
      <w:bookmarkStart w:id="8" w:name="_Toc451087736"/>
      <w:r>
        <w:rPr>
          <w:lang w:val="en-GB"/>
        </w:rPr>
        <w:t>VisuAlgo</w:t>
      </w:r>
      <w:bookmarkEnd w:id="8"/>
    </w:p>
    <w:p w14:paraId="2BE5BF0C" w14:textId="7339B259" w:rsidR="00ED1418" w:rsidRDefault="00ED1418" w:rsidP="00ED1418">
      <w:pPr>
        <w:rPr>
          <w:lang w:val="en-GB"/>
        </w:rPr>
      </w:pPr>
      <w:r>
        <w:rPr>
          <w:lang w:val="en-GB"/>
        </w:rPr>
        <w:t>VisuAlgo is an application that visualizes data structures and algorithms through animation</w:t>
      </w:r>
      <w:r>
        <w:rPr>
          <w:rStyle w:val="FootnoteReference"/>
          <w:lang w:val="en-GB"/>
        </w:rPr>
        <w:footnoteReference w:id="3"/>
      </w:r>
      <w:r w:rsidR="00AB37AE">
        <w:rPr>
          <w:lang w:val="en-GB"/>
        </w:rPr>
        <w:t>. User has a big choice of different data structures to choose from where each of the data structures has its own algorithms that can be visualized. The visualization can be shown automatically or step-by-step. In addition, pseudocode of the algorithm</w:t>
      </w:r>
      <w:r w:rsidR="00B760B2">
        <w:rPr>
          <w:lang w:val="en-GB"/>
        </w:rPr>
        <w:t xml:space="preserve"> with highlighted step</w:t>
      </w:r>
      <w:r w:rsidR="00AB37AE">
        <w:rPr>
          <w:lang w:val="en-GB"/>
        </w:rPr>
        <w:t xml:space="preserve"> is shown on the screen for better understanding of inner workings of the algorithm. </w:t>
      </w:r>
      <w:r w:rsidR="00B760B2">
        <w:rPr>
          <w:lang w:val="en-GB"/>
        </w:rPr>
        <w:t>VisuAlgo has two modes, exploration mode where a user can simply discover the data structures and algorithms that go with them him/herself and e-Lecture mode, where the user will first learn about the data structure and has a tutorial of how to animate the algorithms before actually using them.</w:t>
      </w:r>
    </w:p>
    <w:p w14:paraId="058FA857" w14:textId="67B693BC" w:rsidR="00B760B2" w:rsidRDefault="00B760B2" w:rsidP="00ED1418">
      <w:pPr>
        <w:rPr>
          <w:lang w:val="en-GB"/>
        </w:rPr>
      </w:pPr>
      <w:r>
        <w:rPr>
          <w:lang w:val="en-GB"/>
        </w:rPr>
        <w:t xml:space="preserve">The overlapping of RCPS and VisuAlgo functionality is quite small – the only similarity is the abstract algorithm visualization. VisuAlgo is showing the algorithms quite differently from what RCPS has to. The purpose of VisuAlgo is to educate people on how different data structures and algorithm works. The </w:t>
      </w:r>
      <w:r w:rsidR="00B230D3">
        <w:rPr>
          <w:lang w:val="en-GB"/>
        </w:rPr>
        <w:t xml:space="preserve">aim of RCPS is to show that the algorithm used </w:t>
      </w:r>
      <w:r w:rsidR="00B230D3">
        <w:rPr>
          <w:lang w:val="en-GB"/>
        </w:rPr>
        <w:lastRenderedPageBreak/>
        <w:t xml:space="preserve">for car parking robots is more efficient than the contemporary manual parking system. The algorithm beneath it is a trade secret and the inner workings of it are not meant to be public. </w:t>
      </w:r>
    </w:p>
    <w:p w14:paraId="4BF9CB29" w14:textId="77777777" w:rsidR="003452AC" w:rsidRDefault="003452AC" w:rsidP="00ED1418">
      <w:pPr>
        <w:rPr>
          <w:lang w:val="en-GB"/>
        </w:rPr>
      </w:pPr>
    </w:p>
    <w:p w14:paraId="5FA48760" w14:textId="4F5056BE" w:rsidR="001C7477" w:rsidRDefault="00264FE5">
      <w:pPr>
        <w:pStyle w:val="Heading1"/>
      </w:pPr>
      <w:bookmarkStart w:id="9" w:name="_Toc164946306"/>
      <w:bookmarkStart w:id="10" w:name="_Toc164946393"/>
      <w:bookmarkStart w:id="11" w:name="_Toc164947852"/>
      <w:bookmarkStart w:id="12" w:name="_Toc164949068"/>
      <w:bookmarkStart w:id="13" w:name="_Toc162980680"/>
      <w:bookmarkStart w:id="14" w:name="_Toc164446291"/>
      <w:bookmarkStart w:id="15" w:name="_Toc164946307"/>
      <w:bookmarkStart w:id="16" w:name="_Toc164946394"/>
      <w:bookmarkStart w:id="17" w:name="_Toc164947853"/>
      <w:bookmarkStart w:id="18" w:name="_Toc164949069"/>
      <w:bookmarkStart w:id="19" w:name="_Toc451087737"/>
      <w:bookmarkEnd w:id="9"/>
      <w:bookmarkEnd w:id="10"/>
      <w:bookmarkEnd w:id="11"/>
      <w:bookmarkEnd w:id="12"/>
      <w:bookmarkEnd w:id="13"/>
      <w:bookmarkEnd w:id="14"/>
      <w:bookmarkEnd w:id="15"/>
      <w:bookmarkEnd w:id="16"/>
      <w:bookmarkEnd w:id="17"/>
      <w:bookmarkEnd w:id="18"/>
      <w:r>
        <w:lastRenderedPageBreak/>
        <w:t>Application requirements</w:t>
      </w:r>
      <w:bookmarkEnd w:id="19"/>
    </w:p>
    <w:p w14:paraId="5AEDE4FE" w14:textId="5C818964" w:rsidR="00264FE5" w:rsidRDefault="00264FE5" w:rsidP="00264FE5">
      <w:pPr>
        <w:pStyle w:val="Heading2"/>
      </w:pPr>
      <w:bookmarkStart w:id="20" w:name="_Toc451087738"/>
      <w:r>
        <w:t>Non-functional requirements</w:t>
      </w:r>
      <w:bookmarkEnd w:id="20"/>
    </w:p>
    <w:p w14:paraId="7080A5BB" w14:textId="68851E1D" w:rsidR="00984E3F" w:rsidRDefault="00984E3F" w:rsidP="00984E3F">
      <w:pPr>
        <w:rPr>
          <w:lang w:val="en-GB"/>
        </w:rPr>
      </w:pPr>
      <w:r>
        <w:rPr>
          <w:lang w:val="en-GB"/>
        </w:rPr>
        <w:t>In the following subchapter, the non-functional requirements of the RCPS</w:t>
      </w:r>
      <w:r w:rsidR="00E055FA">
        <w:rPr>
          <w:lang w:val="en-GB"/>
        </w:rPr>
        <w:t>’s</w:t>
      </w:r>
      <w:r>
        <w:rPr>
          <w:lang w:val="en-GB"/>
        </w:rPr>
        <w:t xml:space="preserve"> application are defined. </w:t>
      </w:r>
    </w:p>
    <w:p w14:paraId="4CB866F4" w14:textId="70EFC2AB" w:rsidR="00E055FA" w:rsidRDefault="00AE51B1" w:rsidP="00AE51B1">
      <w:pPr>
        <w:pStyle w:val="Heading3"/>
        <w:rPr>
          <w:lang w:val="en-GB"/>
        </w:rPr>
      </w:pPr>
      <w:bookmarkStart w:id="21" w:name="_Toc451087739"/>
      <w:r>
        <w:rPr>
          <w:lang w:val="en-GB"/>
        </w:rPr>
        <w:t>Appearance</w:t>
      </w:r>
      <w:bookmarkEnd w:id="21"/>
    </w:p>
    <w:p w14:paraId="390C1F6B" w14:textId="06ACDE0F" w:rsidR="00AE51B1" w:rsidRPr="00AE51B1" w:rsidRDefault="00AE51B1" w:rsidP="00AE51B1">
      <w:pPr>
        <w:rPr>
          <w:lang w:val="en-GB"/>
        </w:rPr>
      </w:pPr>
      <w:r>
        <w:rPr>
          <w:lang w:val="en-GB"/>
        </w:rPr>
        <w:t>The application has to look appealing and pleasant to the customer.</w:t>
      </w:r>
    </w:p>
    <w:p w14:paraId="0698E9F0" w14:textId="2B5DD5A9" w:rsidR="00E055FA" w:rsidRDefault="00E055FA" w:rsidP="00E055FA">
      <w:pPr>
        <w:pStyle w:val="Heading3"/>
        <w:rPr>
          <w:lang w:val="en-GB"/>
        </w:rPr>
      </w:pPr>
      <w:bookmarkStart w:id="22" w:name="_Toc451087740"/>
      <w:r>
        <w:rPr>
          <w:lang w:val="en-GB"/>
        </w:rPr>
        <w:t>Scalability</w:t>
      </w:r>
      <w:bookmarkEnd w:id="22"/>
    </w:p>
    <w:p w14:paraId="3B5DCD16" w14:textId="7D559CB9" w:rsidR="00E055FA" w:rsidRDefault="00E055FA" w:rsidP="00E055FA">
      <w:pPr>
        <w:rPr>
          <w:lang w:val="en-GB"/>
        </w:rPr>
      </w:pPr>
      <w:r>
        <w:rPr>
          <w:lang w:val="en-GB"/>
        </w:rPr>
        <w:t>The application can be used with up to 50 x 50 size parking lots and have instruction set of 1000.</w:t>
      </w:r>
    </w:p>
    <w:p w14:paraId="586A59A5" w14:textId="0175AA2F" w:rsidR="00AE51B1" w:rsidRPr="00E055FA" w:rsidRDefault="00AE51B1" w:rsidP="00E055FA">
      <w:pPr>
        <w:rPr>
          <w:lang w:val="en-GB"/>
        </w:rPr>
      </w:pPr>
      <w:r>
        <w:rPr>
          <w:lang w:val="en-GB"/>
        </w:rPr>
        <w:t>Up to 200 users can use the application concurrently.</w:t>
      </w:r>
    </w:p>
    <w:p w14:paraId="747F06DC" w14:textId="4D30BB38" w:rsidR="00E055FA" w:rsidRDefault="00E055FA" w:rsidP="00E055FA">
      <w:pPr>
        <w:pStyle w:val="Heading3"/>
        <w:rPr>
          <w:lang w:val="en-GB"/>
        </w:rPr>
      </w:pPr>
      <w:bookmarkStart w:id="23" w:name="_Toc451087741"/>
      <w:r>
        <w:rPr>
          <w:lang w:val="en-GB"/>
        </w:rPr>
        <w:t>Usability</w:t>
      </w:r>
      <w:bookmarkEnd w:id="23"/>
    </w:p>
    <w:p w14:paraId="618B3580" w14:textId="370D5BE1" w:rsidR="00E055FA" w:rsidRPr="00E055FA" w:rsidRDefault="00E055FA" w:rsidP="00E055FA">
      <w:pPr>
        <w:rPr>
          <w:lang w:val="en-GB"/>
        </w:rPr>
      </w:pPr>
      <w:r>
        <w:rPr>
          <w:lang w:val="en-GB"/>
        </w:rPr>
        <w:t>The application can be used without extra manual by an English speaking person with medium computer usage skills.</w:t>
      </w:r>
    </w:p>
    <w:p w14:paraId="4CF00874" w14:textId="13123FC5" w:rsidR="00E055FA" w:rsidRDefault="00E055FA" w:rsidP="00E055FA">
      <w:pPr>
        <w:pStyle w:val="Heading3"/>
        <w:rPr>
          <w:lang w:val="en-GB"/>
        </w:rPr>
      </w:pPr>
      <w:bookmarkStart w:id="24" w:name="_Toc451087742"/>
      <w:r>
        <w:rPr>
          <w:lang w:val="en-GB"/>
        </w:rPr>
        <w:t>Reliability</w:t>
      </w:r>
      <w:bookmarkEnd w:id="24"/>
    </w:p>
    <w:p w14:paraId="3E25118D" w14:textId="1C742A39" w:rsidR="00E055FA" w:rsidRDefault="00E055FA" w:rsidP="00E055FA">
      <w:pPr>
        <w:rPr>
          <w:lang w:val="en-GB"/>
        </w:rPr>
      </w:pPr>
      <w:r>
        <w:rPr>
          <w:lang w:val="en-GB"/>
        </w:rPr>
        <w:t>The application works without any fatal problems 99% of the uptime.</w:t>
      </w:r>
    </w:p>
    <w:p w14:paraId="3A2A8819" w14:textId="58ECC0DD" w:rsidR="00E055FA" w:rsidRDefault="00E055FA" w:rsidP="00E055FA">
      <w:pPr>
        <w:pStyle w:val="Heading3"/>
        <w:rPr>
          <w:lang w:val="en-GB"/>
        </w:rPr>
      </w:pPr>
      <w:bookmarkStart w:id="25" w:name="_Toc451087743"/>
      <w:r>
        <w:rPr>
          <w:lang w:val="en-GB"/>
        </w:rPr>
        <w:t>Correctness</w:t>
      </w:r>
      <w:bookmarkEnd w:id="25"/>
    </w:p>
    <w:p w14:paraId="0DAFBF9F" w14:textId="033B8ACF" w:rsidR="00E055FA" w:rsidRDefault="00E055FA" w:rsidP="00E055FA">
      <w:pPr>
        <w:rPr>
          <w:lang w:val="en-GB"/>
        </w:rPr>
      </w:pPr>
      <w:r>
        <w:rPr>
          <w:lang w:val="en-GB"/>
        </w:rPr>
        <w:t>The application shows the correct movement o</w:t>
      </w:r>
      <w:r w:rsidR="00C1548A">
        <w:rPr>
          <w:lang w:val="en-GB"/>
        </w:rPr>
        <w:t>f the machines on the screen 99</w:t>
      </w:r>
      <w:r>
        <w:rPr>
          <w:lang w:val="en-GB"/>
        </w:rPr>
        <w:t>% of execution times.</w:t>
      </w:r>
    </w:p>
    <w:p w14:paraId="6333B0C7" w14:textId="3F049706" w:rsidR="00E055FA" w:rsidRDefault="00E055FA" w:rsidP="00E055FA">
      <w:pPr>
        <w:pStyle w:val="Heading3"/>
        <w:rPr>
          <w:lang w:val="en-GB"/>
        </w:rPr>
      </w:pPr>
      <w:bookmarkStart w:id="26" w:name="_Toc451087744"/>
      <w:r>
        <w:rPr>
          <w:lang w:val="en-GB"/>
        </w:rPr>
        <w:t>Durability</w:t>
      </w:r>
      <w:bookmarkEnd w:id="26"/>
    </w:p>
    <w:p w14:paraId="08BCF8E7" w14:textId="68BCC270" w:rsidR="00E055FA" w:rsidRDefault="00E055FA" w:rsidP="00E055FA">
      <w:pPr>
        <w:rPr>
          <w:lang w:val="en-GB"/>
        </w:rPr>
      </w:pPr>
      <w:r>
        <w:rPr>
          <w:lang w:val="en-GB"/>
        </w:rPr>
        <w:t>RCPS application will have an uptime of 23 hours and 30 minutes per day, 6 days, 12 hours per week and 28 days per month without any fatal crashes.</w:t>
      </w:r>
    </w:p>
    <w:p w14:paraId="4D421AA9" w14:textId="263079EF" w:rsidR="00AE51B1" w:rsidRDefault="00AE51B1" w:rsidP="00AE51B1">
      <w:pPr>
        <w:pStyle w:val="Heading3"/>
        <w:rPr>
          <w:lang w:val="en-GB"/>
        </w:rPr>
      </w:pPr>
      <w:bookmarkStart w:id="27" w:name="_Toc451087745"/>
      <w:r>
        <w:rPr>
          <w:lang w:val="en-GB"/>
        </w:rPr>
        <w:t>Efficiency</w:t>
      </w:r>
      <w:bookmarkEnd w:id="27"/>
    </w:p>
    <w:p w14:paraId="2CC27B40" w14:textId="31D2027F" w:rsidR="00AE51B1" w:rsidRDefault="00AE51B1" w:rsidP="00AE51B1">
      <w:pPr>
        <w:rPr>
          <w:lang w:val="en-GB"/>
        </w:rPr>
      </w:pPr>
      <w:r>
        <w:rPr>
          <w:lang w:val="en-GB"/>
        </w:rPr>
        <w:t xml:space="preserve">The application must use less than </w:t>
      </w:r>
      <w:r w:rsidR="005C0ADC">
        <w:rPr>
          <w:lang w:val="en-GB"/>
        </w:rPr>
        <w:t xml:space="preserve">1 MB of network resources to show to load the parking lot with three different models of cars. </w:t>
      </w:r>
    </w:p>
    <w:p w14:paraId="60B6906F" w14:textId="3CBF2F48" w:rsidR="005C0ADC" w:rsidRDefault="005C0ADC" w:rsidP="005C0ADC">
      <w:pPr>
        <w:pStyle w:val="Heading3"/>
        <w:rPr>
          <w:lang w:val="en-GB"/>
        </w:rPr>
      </w:pPr>
      <w:bookmarkStart w:id="28" w:name="_Toc451087746"/>
      <w:r>
        <w:rPr>
          <w:lang w:val="en-GB"/>
        </w:rPr>
        <w:t>Reusability</w:t>
      </w:r>
      <w:bookmarkEnd w:id="28"/>
    </w:p>
    <w:p w14:paraId="0D85C0E4" w14:textId="1642677B" w:rsidR="005C0ADC" w:rsidRDefault="005C0ADC" w:rsidP="005C0ADC">
      <w:pPr>
        <w:rPr>
          <w:lang w:val="en-GB"/>
        </w:rPr>
      </w:pPr>
      <w:r>
        <w:rPr>
          <w:lang w:val="en-GB"/>
        </w:rPr>
        <w:t>The application has to have the ability to be rewritten in minimal effort to visualize any other parking lot simulation with either implicit or explicit instruction set.</w:t>
      </w:r>
    </w:p>
    <w:p w14:paraId="0C889076" w14:textId="7D4C718E" w:rsidR="005C0ADC" w:rsidRDefault="005C0ADC" w:rsidP="005C0ADC">
      <w:pPr>
        <w:rPr>
          <w:lang w:val="en-GB"/>
        </w:rPr>
      </w:pPr>
      <w:r>
        <w:rPr>
          <w:lang w:val="en-GB"/>
        </w:rPr>
        <w:t>In case of implicit instruction set, an instruction set where the whole parking layout and every parking space’s state is written out for every instruction step. It is necessary for the RCPS application to convert these instructions to explicit instructions.</w:t>
      </w:r>
    </w:p>
    <w:p w14:paraId="78AD3E4E" w14:textId="015F892E" w:rsidR="005C0ADC" w:rsidRDefault="00A520CD" w:rsidP="005C0ADC">
      <w:pPr>
        <w:rPr>
          <w:lang w:val="en-GB"/>
        </w:rPr>
      </w:pPr>
      <w:r>
        <w:rPr>
          <w:lang w:val="en-GB"/>
        </w:rPr>
        <w:t xml:space="preserve">Explicit instruction set has explicit orders for every machine on the lot for every instruction step. For example, </w:t>
      </w:r>
      <w:r w:rsidRPr="00A520CD">
        <w:rPr>
          <w:rStyle w:val="KoodinideChar"/>
        </w:rPr>
        <w:t>“R0”, “E”</w:t>
      </w:r>
      <w:r>
        <w:rPr>
          <w:lang w:val="en-GB"/>
        </w:rPr>
        <w:t xml:space="preserve"> would mean that at that time, robot with ID R0 should move one step east. </w:t>
      </w:r>
    </w:p>
    <w:p w14:paraId="491E4D9A" w14:textId="36FA3678" w:rsidR="0049208B" w:rsidRDefault="0049208B" w:rsidP="005C0ADC">
      <w:pPr>
        <w:rPr>
          <w:lang w:val="en-GB"/>
        </w:rPr>
      </w:pPr>
    </w:p>
    <w:p w14:paraId="38086246" w14:textId="601076E4" w:rsidR="0049208B" w:rsidRDefault="0049208B" w:rsidP="0049208B">
      <w:pPr>
        <w:pStyle w:val="Heading3"/>
        <w:rPr>
          <w:lang w:val="en-GB"/>
        </w:rPr>
      </w:pPr>
      <w:bookmarkStart w:id="29" w:name="_Toc451087747"/>
      <w:r>
        <w:rPr>
          <w:lang w:val="en-GB"/>
        </w:rPr>
        <w:t>Extendibility</w:t>
      </w:r>
      <w:bookmarkEnd w:id="29"/>
    </w:p>
    <w:p w14:paraId="72ADFC84" w14:textId="5CB2ECF9" w:rsidR="0049208B" w:rsidRPr="0049208B" w:rsidRDefault="0049208B" w:rsidP="0049208B">
      <w:pPr>
        <w:rPr>
          <w:lang w:val="en-GB"/>
        </w:rPr>
      </w:pPr>
      <w:r>
        <w:rPr>
          <w:lang w:val="en-GB"/>
        </w:rPr>
        <w:t>Event handler what takes the ID of machine, can be extended to be interactive simulation.</w:t>
      </w:r>
    </w:p>
    <w:p w14:paraId="6C66DF1A" w14:textId="77777777" w:rsidR="0049208B" w:rsidRPr="0049208B" w:rsidRDefault="0049208B" w:rsidP="0049208B">
      <w:pPr>
        <w:rPr>
          <w:lang w:val="en-GB"/>
        </w:rPr>
      </w:pPr>
    </w:p>
    <w:p w14:paraId="30E34C32" w14:textId="3830C702" w:rsidR="00D22C0B" w:rsidRDefault="00D22C0B" w:rsidP="00D22C0B">
      <w:pPr>
        <w:pStyle w:val="Heading3"/>
        <w:rPr>
          <w:lang w:val="en-GB"/>
        </w:rPr>
      </w:pPr>
      <w:bookmarkStart w:id="30" w:name="_Toc451087748"/>
      <w:r>
        <w:rPr>
          <w:lang w:val="en-GB"/>
        </w:rPr>
        <w:t>Portability</w:t>
      </w:r>
      <w:bookmarkEnd w:id="30"/>
    </w:p>
    <w:p w14:paraId="424F5DB6" w14:textId="45A0870E" w:rsidR="00D22C0B" w:rsidRDefault="00D22C0B" w:rsidP="00D22C0B">
      <w:pPr>
        <w:rPr>
          <w:lang w:val="en-GB"/>
        </w:rPr>
      </w:pPr>
      <w:r>
        <w:rPr>
          <w:lang w:val="en-GB"/>
        </w:rPr>
        <w:t>The client application has to be usable from Linux, OS X and Windows operating systems when using Mozilla Firefox, Safari or Chrome web browsers. In addition, the client application has to be usable from Android and iOS mobile devices using respective native web browsers.</w:t>
      </w:r>
    </w:p>
    <w:p w14:paraId="54896337" w14:textId="2B59F10F" w:rsidR="00D22C0B" w:rsidRDefault="00D22C0B" w:rsidP="00D22C0B">
      <w:pPr>
        <w:rPr>
          <w:lang w:val="en-GB"/>
        </w:rPr>
      </w:pPr>
      <w:r>
        <w:rPr>
          <w:lang w:val="en-GB"/>
        </w:rPr>
        <w:t>The server application has to run on Linux and Windows operating systems with Python 3.5+, bottle and Jinja2 installed.</w:t>
      </w:r>
    </w:p>
    <w:p w14:paraId="44C97C1A" w14:textId="38C86964" w:rsidR="00D22C0B" w:rsidRDefault="00D22C0B" w:rsidP="00D22C0B">
      <w:pPr>
        <w:pStyle w:val="Heading3"/>
        <w:rPr>
          <w:lang w:val="en-GB"/>
        </w:rPr>
      </w:pPr>
      <w:bookmarkStart w:id="31" w:name="_Toc451087749"/>
      <w:r>
        <w:rPr>
          <w:lang w:val="en-GB"/>
        </w:rPr>
        <w:t>Documentation</w:t>
      </w:r>
      <w:bookmarkEnd w:id="31"/>
    </w:p>
    <w:p w14:paraId="5C5AE44D" w14:textId="77777777" w:rsidR="00D64402" w:rsidRDefault="00D22C0B" w:rsidP="00D22C0B">
      <w:pPr>
        <w:rPr>
          <w:lang w:val="en-GB"/>
        </w:rPr>
      </w:pPr>
      <w:r>
        <w:rPr>
          <w:lang w:val="en-GB"/>
        </w:rPr>
        <w:t>The application has to have clear installation and usage instructions. The source code has to commit to the standards of the programming or mark-up language used and be thoroughly commented.</w:t>
      </w:r>
    </w:p>
    <w:p w14:paraId="7CA54E07" w14:textId="77777777" w:rsidR="00D64402" w:rsidRDefault="00D64402" w:rsidP="00D64402">
      <w:pPr>
        <w:pStyle w:val="Heading3"/>
        <w:rPr>
          <w:lang w:val="en-GB"/>
        </w:rPr>
      </w:pPr>
      <w:bookmarkStart w:id="32" w:name="_Toc451087750"/>
      <w:r>
        <w:rPr>
          <w:lang w:val="en-GB"/>
        </w:rPr>
        <w:t>Installation</w:t>
      </w:r>
      <w:bookmarkEnd w:id="32"/>
    </w:p>
    <w:p w14:paraId="7B7FE7FB" w14:textId="4A4DD7EA" w:rsidR="00D22C0B" w:rsidRDefault="00FF3E86" w:rsidP="00D64402">
      <w:pPr>
        <w:rPr>
          <w:lang w:val="en-GB"/>
        </w:rPr>
      </w:pPr>
      <w:r>
        <w:rPr>
          <w:lang w:val="en-GB"/>
        </w:rPr>
        <w:t>The application can be installed to a server by a system administrator and run without any extra requirements than specified in the documentation. The client application does not need any installation.</w:t>
      </w:r>
      <w:r w:rsidR="00D22C0B">
        <w:rPr>
          <w:lang w:val="en-GB"/>
        </w:rPr>
        <w:t xml:space="preserve"> </w:t>
      </w:r>
    </w:p>
    <w:p w14:paraId="2760F98F" w14:textId="0312AF02" w:rsidR="0049208B" w:rsidRDefault="0049208B" w:rsidP="00D64402">
      <w:pPr>
        <w:rPr>
          <w:lang w:val="en-GB"/>
        </w:rPr>
      </w:pPr>
    </w:p>
    <w:p w14:paraId="7ED09AEB" w14:textId="77777777" w:rsidR="0049208B" w:rsidRPr="00D22C0B" w:rsidRDefault="0049208B" w:rsidP="0049208B">
      <w:pPr>
        <w:pStyle w:val="Heading3"/>
        <w:rPr>
          <w:lang w:val="en-GB"/>
        </w:rPr>
      </w:pPr>
    </w:p>
    <w:p w14:paraId="1EC25F0C" w14:textId="6B18E48D" w:rsidR="00264FE5" w:rsidRDefault="00264FE5" w:rsidP="00264FE5">
      <w:pPr>
        <w:pStyle w:val="Heading2"/>
      </w:pPr>
      <w:bookmarkStart w:id="33" w:name="_Toc451087751"/>
      <w:r>
        <w:t>Functional requirements</w:t>
      </w:r>
      <w:bookmarkEnd w:id="33"/>
    </w:p>
    <w:p w14:paraId="73B189D2" w14:textId="32170E50" w:rsidR="008F5D0D" w:rsidRDefault="008F5D0D" w:rsidP="008F5D0D">
      <w:pPr>
        <w:rPr>
          <w:lang w:val="en-GB"/>
        </w:rPr>
      </w:pPr>
      <w:r>
        <w:rPr>
          <w:lang w:val="en-GB"/>
        </w:rPr>
        <w:t>Following requirements describe the functionality of the application to be created</w:t>
      </w:r>
    </w:p>
    <w:p w14:paraId="7D013339" w14:textId="70E4F25E" w:rsidR="008F5D0D" w:rsidRDefault="005A3AD2" w:rsidP="00AD09D0">
      <w:pPr>
        <w:pStyle w:val="ListParagraph"/>
        <w:numPr>
          <w:ilvl w:val="0"/>
          <w:numId w:val="4"/>
        </w:numPr>
        <w:rPr>
          <w:lang w:val="en-GB"/>
        </w:rPr>
      </w:pPr>
      <w:r>
        <w:rPr>
          <w:lang w:val="en-GB"/>
        </w:rPr>
        <w:t>Application is</w:t>
      </w:r>
      <w:r w:rsidR="008F5D0D">
        <w:rPr>
          <w:lang w:val="en-GB"/>
        </w:rPr>
        <w:t xml:space="preserve"> able to read the robroute file format</w:t>
      </w:r>
    </w:p>
    <w:p w14:paraId="5EAD134C" w14:textId="2D0103BA" w:rsidR="008F5D0D" w:rsidRDefault="008F5D0D" w:rsidP="00AD09D0">
      <w:pPr>
        <w:pStyle w:val="ListParagraph"/>
        <w:numPr>
          <w:ilvl w:val="0"/>
          <w:numId w:val="4"/>
        </w:numPr>
        <w:rPr>
          <w:lang w:val="en-GB"/>
        </w:rPr>
      </w:pPr>
      <w:r>
        <w:rPr>
          <w:lang w:val="en-GB"/>
        </w:rPr>
        <w:t xml:space="preserve">Application </w:t>
      </w:r>
      <w:r w:rsidR="005A3AD2">
        <w:rPr>
          <w:lang w:val="en-GB"/>
        </w:rPr>
        <w:t xml:space="preserve">is </w:t>
      </w:r>
      <w:r>
        <w:rPr>
          <w:lang w:val="en-GB"/>
        </w:rPr>
        <w:t>able to construct parking lot and machines’ instruction from a robroute instruction file.</w:t>
      </w:r>
    </w:p>
    <w:p w14:paraId="1CC37FB3" w14:textId="52A42A07" w:rsidR="008F5D0D" w:rsidRDefault="005A3AD2" w:rsidP="00AD09D0">
      <w:pPr>
        <w:pStyle w:val="ListParagraph"/>
        <w:numPr>
          <w:ilvl w:val="0"/>
          <w:numId w:val="4"/>
        </w:numPr>
        <w:rPr>
          <w:lang w:val="en-GB"/>
        </w:rPr>
      </w:pPr>
      <w:r>
        <w:rPr>
          <w:lang w:val="en-GB"/>
        </w:rPr>
        <w:t>Application is showing static images of the start and end s</w:t>
      </w:r>
      <w:r w:rsidR="0050620A">
        <w:rPr>
          <w:lang w:val="en-GB"/>
        </w:rPr>
        <w:t>tate of the simulation</w:t>
      </w:r>
    </w:p>
    <w:p w14:paraId="5315E3B5" w14:textId="44DA344E" w:rsidR="005A3AD2" w:rsidRDefault="005A3AD2" w:rsidP="00AD09D0">
      <w:pPr>
        <w:pStyle w:val="ListParagraph"/>
        <w:numPr>
          <w:ilvl w:val="0"/>
          <w:numId w:val="4"/>
        </w:numPr>
        <w:rPr>
          <w:lang w:val="en-GB"/>
        </w:rPr>
      </w:pPr>
      <w:r>
        <w:rPr>
          <w:lang w:val="en-GB"/>
        </w:rPr>
        <w:t>Application is visualizing the simulation of the algorithm</w:t>
      </w:r>
    </w:p>
    <w:p w14:paraId="2C0E8A3E" w14:textId="0B41C53F" w:rsidR="005A3AD2" w:rsidRDefault="005A3AD2" w:rsidP="00AD09D0">
      <w:pPr>
        <w:pStyle w:val="ListParagraph"/>
        <w:numPr>
          <w:ilvl w:val="0"/>
          <w:numId w:val="4"/>
        </w:numPr>
        <w:rPr>
          <w:lang w:val="en-GB"/>
        </w:rPr>
      </w:pPr>
      <w:r>
        <w:rPr>
          <w:lang w:val="en-GB"/>
        </w:rPr>
        <w:t>Application is able to scale accordingly to parking lot size and viewport size</w:t>
      </w:r>
    </w:p>
    <w:p w14:paraId="02156EA1" w14:textId="1D8C82B1" w:rsidR="005A3AD2" w:rsidRDefault="005A3AD2" w:rsidP="00AD09D0">
      <w:pPr>
        <w:pStyle w:val="ListParagraph"/>
        <w:numPr>
          <w:ilvl w:val="0"/>
          <w:numId w:val="4"/>
        </w:numPr>
        <w:rPr>
          <w:lang w:val="en-GB"/>
        </w:rPr>
      </w:pPr>
      <w:r>
        <w:rPr>
          <w:lang w:val="en-GB"/>
        </w:rPr>
        <w:t>User is able to choose the parking lot layout from the application to visualize</w:t>
      </w:r>
    </w:p>
    <w:p w14:paraId="327E8503" w14:textId="369F720B" w:rsidR="005A3AD2" w:rsidRDefault="005A3AD2" w:rsidP="005A3AD2">
      <w:pPr>
        <w:rPr>
          <w:lang w:val="en-GB"/>
        </w:rPr>
      </w:pPr>
      <w:r>
        <w:rPr>
          <w:lang w:val="en-GB"/>
        </w:rPr>
        <w:t>In the following subchapters the requirements are explained in detail.</w:t>
      </w:r>
    </w:p>
    <w:p w14:paraId="2745AA35" w14:textId="3FE1BA30" w:rsidR="005A3AD2" w:rsidRDefault="005A3AD2" w:rsidP="005A3AD2">
      <w:pPr>
        <w:pStyle w:val="Heading3"/>
        <w:rPr>
          <w:lang w:val="en-GB"/>
        </w:rPr>
      </w:pPr>
      <w:bookmarkStart w:id="34" w:name="_Toc451087752"/>
      <w:r>
        <w:rPr>
          <w:lang w:val="en-GB"/>
        </w:rPr>
        <w:t>Application is able to read the robroute file format</w:t>
      </w:r>
      <w:bookmarkEnd w:id="34"/>
    </w:p>
    <w:p w14:paraId="1DE6F214" w14:textId="468C9389" w:rsidR="005A3AD2" w:rsidRDefault="005A3AD2" w:rsidP="005A3AD2">
      <w:pPr>
        <w:rPr>
          <w:lang w:val="en-GB"/>
        </w:rPr>
      </w:pPr>
      <w:r>
        <w:rPr>
          <w:lang w:val="en-GB"/>
        </w:rPr>
        <w:t>Robroute file format is the outcome of the robot car park system algorithm. It consists largely of four parts:</w:t>
      </w:r>
    </w:p>
    <w:p w14:paraId="008B7317" w14:textId="4340897A" w:rsidR="005A3AD2" w:rsidRDefault="005A3AD2" w:rsidP="00AD09D0">
      <w:pPr>
        <w:pStyle w:val="ListParagraph"/>
        <w:numPr>
          <w:ilvl w:val="0"/>
          <w:numId w:val="5"/>
        </w:numPr>
        <w:rPr>
          <w:lang w:val="en-GB"/>
        </w:rPr>
      </w:pPr>
      <w:r>
        <w:rPr>
          <w:lang w:val="en-GB"/>
        </w:rPr>
        <w:t>The width and height of the parking lot</w:t>
      </w:r>
    </w:p>
    <w:p w14:paraId="1A04BFD8" w14:textId="4120EC39" w:rsidR="005A3AD2" w:rsidRDefault="005A3AD2" w:rsidP="00AD09D0">
      <w:pPr>
        <w:pStyle w:val="ListParagraph"/>
        <w:numPr>
          <w:ilvl w:val="0"/>
          <w:numId w:val="5"/>
        </w:numPr>
        <w:rPr>
          <w:lang w:val="en-GB"/>
        </w:rPr>
      </w:pPr>
      <w:r>
        <w:rPr>
          <w:lang w:val="en-GB"/>
        </w:rPr>
        <w:t>The layout of parking lot</w:t>
      </w:r>
    </w:p>
    <w:p w14:paraId="1DE6D627" w14:textId="5667A95F" w:rsidR="005A3AD2" w:rsidRDefault="005A3AD2" w:rsidP="00AD09D0">
      <w:pPr>
        <w:pStyle w:val="ListParagraph"/>
        <w:numPr>
          <w:ilvl w:val="0"/>
          <w:numId w:val="5"/>
        </w:numPr>
        <w:rPr>
          <w:lang w:val="en-GB"/>
        </w:rPr>
      </w:pPr>
      <w:r>
        <w:rPr>
          <w:lang w:val="en-GB"/>
        </w:rPr>
        <w:t>Number of movement steps</w:t>
      </w:r>
    </w:p>
    <w:p w14:paraId="4070231E" w14:textId="00ADD37F" w:rsidR="005A3AD2" w:rsidRDefault="005A3AD2" w:rsidP="00AD09D0">
      <w:pPr>
        <w:pStyle w:val="ListParagraph"/>
        <w:numPr>
          <w:ilvl w:val="0"/>
          <w:numId w:val="5"/>
        </w:numPr>
        <w:rPr>
          <w:lang w:val="en-GB"/>
        </w:rPr>
      </w:pPr>
      <w:r w:rsidRPr="005706C5">
        <w:rPr>
          <w:lang w:val="en-GB"/>
        </w:rPr>
        <w:t>Movement steps</w:t>
      </w:r>
    </w:p>
    <w:p w14:paraId="60DFC440" w14:textId="77777777" w:rsidR="005706C5" w:rsidRPr="005706C5" w:rsidRDefault="005706C5" w:rsidP="005706C5">
      <w:pPr>
        <w:rPr>
          <w:lang w:val="en-GB"/>
        </w:rPr>
      </w:pPr>
    </w:p>
    <w:p w14:paraId="61D98D68" w14:textId="5FBD3845" w:rsidR="005A3AD2" w:rsidRDefault="005A3AD2" w:rsidP="005A3AD2">
      <w:pPr>
        <w:pStyle w:val="ListParagraph"/>
        <w:ind w:left="0"/>
        <w:rPr>
          <w:lang w:val="en-GB"/>
        </w:rPr>
      </w:pPr>
      <w:r>
        <w:rPr>
          <w:lang w:val="en-GB"/>
        </w:rPr>
        <w:t>Width and height of the parking lot are two integers that describe will be the size of the parking lot.</w:t>
      </w:r>
    </w:p>
    <w:p w14:paraId="27132BCA" w14:textId="77777777" w:rsidR="005A3AD2" w:rsidRDefault="005A3AD2" w:rsidP="005A3AD2">
      <w:pPr>
        <w:pStyle w:val="ListParagraph"/>
        <w:ind w:left="0"/>
        <w:rPr>
          <w:lang w:val="en-GB"/>
        </w:rPr>
      </w:pPr>
    </w:p>
    <w:p w14:paraId="25839922" w14:textId="1160B35A" w:rsidR="005A3AD2" w:rsidRDefault="005A3AD2" w:rsidP="005A3AD2">
      <w:pPr>
        <w:pStyle w:val="ListParagraph"/>
        <w:ind w:left="0"/>
        <w:rPr>
          <w:lang w:val="en-GB"/>
        </w:rPr>
      </w:pPr>
      <w:r>
        <w:rPr>
          <w:lang w:val="en-GB"/>
        </w:rPr>
        <w:lastRenderedPageBreak/>
        <w:t>The layout of the parking</w:t>
      </w:r>
      <w:r w:rsidR="000947C8">
        <w:rPr>
          <w:lang w:val="en-GB"/>
        </w:rPr>
        <w:t xml:space="preserve"> lot describes for each parking lot’s space to where it is possible to move from that parking space.</w:t>
      </w:r>
    </w:p>
    <w:p w14:paraId="7D932789" w14:textId="77777777" w:rsidR="000947C8" w:rsidRDefault="000947C8" w:rsidP="005A3AD2">
      <w:pPr>
        <w:pStyle w:val="ListParagraph"/>
        <w:ind w:left="0"/>
        <w:rPr>
          <w:lang w:val="en-GB"/>
        </w:rPr>
      </w:pPr>
    </w:p>
    <w:p w14:paraId="45CD2B7B" w14:textId="789BD379" w:rsidR="000947C8" w:rsidRDefault="000947C8" w:rsidP="005A3AD2">
      <w:pPr>
        <w:pStyle w:val="ListParagraph"/>
        <w:ind w:left="0"/>
        <w:rPr>
          <w:lang w:val="en-GB"/>
        </w:rPr>
      </w:pPr>
      <w:r>
        <w:rPr>
          <w:lang w:val="en-GB"/>
        </w:rPr>
        <w:t>Number of movement steps shows how many movement instructions will follow in the file.</w:t>
      </w:r>
    </w:p>
    <w:p w14:paraId="6B09F8D4" w14:textId="77777777" w:rsidR="000947C8" w:rsidRDefault="000947C8" w:rsidP="005A3AD2">
      <w:pPr>
        <w:pStyle w:val="ListParagraph"/>
        <w:ind w:left="0"/>
        <w:rPr>
          <w:lang w:val="en-GB"/>
        </w:rPr>
      </w:pPr>
    </w:p>
    <w:p w14:paraId="0D0CCFE8" w14:textId="2CBCDD19" w:rsidR="000947C8" w:rsidRDefault="000947C8" w:rsidP="005A3AD2">
      <w:pPr>
        <w:pStyle w:val="ListParagraph"/>
        <w:ind w:left="0"/>
        <w:rPr>
          <w:lang w:val="en-GB"/>
        </w:rPr>
      </w:pPr>
      <w:r>
        <w:rPr>
          <w:lang w:val="en-GB"/>
        </w:rPr>
        <w:t>Movement steps show the state of every parking space in given step. Every parking space has four state variables.</w:t>
      </w:r>
    </w:p>
    <w:p w14:paraId="3F90B001" w14:textId="4CDD8399" w:rsidR="000947C8" w:rsidRDefault="000947C8" w:rsidP="00AD09D0">
      <w:pPr>
        <w:pStyle w:val="ListParagraph"/>
        <w:numPr>
          <w:ilvl w:val="0"/>
          <w:numId w:val="6"/>
        </w:numPr>
        <w:rPr>
          <w:lang w:val="en-GB"/>
        </w:rPr>
      </w:pPr>
      <w:r>
        <w:rPr>
          <w:lang w:val="en-GB"/>
        </w:rPr>
        <w:t>onNode state shows what type of car is in the space at this step or if the space is empty.</w:t>
      </w:r>
    </w:p>
    <w:p w14:paraId="0A49D0D7" w14:textId="3DC48A92" w:rsidR="000947C8" w:rsidRDefault="000947C8" w:rsidP="00AD09D0">
      <w:pPr>
        <w:pStyle w:val="ListParagraph"/>
        <w:numPr>
          <w:ilvl w:val="0"/>
          <w:numId w:val="6"/>
        </w:numPr>
        <w:rPr>
          <w:lang w:val="en-GB"/>
        </w:rPr>
      </w:pPr>
      <w:r>
        <w:rPr>
          <w:lang w:val="en-GB"/>
        </w:rPr>
        <w:t xml:space="preserve">ndStat shows </w:t>
      </w:r>
      <w:r w:rsidR="005706C5">
        <w:rPr>
          <w:lang w:val="en-GB"/>
        </w:rPr>
        <w:t>the robot state in the space at the step. There can either be no robot or the robot can be ready, moving or lifting/dropping a car. Also, on the state it is shown either the robot is there with some type of car or alone.</w:t>
      </w:r>
    </w:p>
    <w:p w14:paraId="03430933" w14:textId="2E32E58F" w:rsidR="005706C5" w:rsidRDefault="005706C5" w:rsidP="00AD09D0">
      <w:pPr>
        <w:pStyle w:val="ListParagraph"/>
        <w:numPr>
          <w:ilvl w:val="0"/>
          <w:numId w:val="6"/>
        </w:numPr>
        <w:rPr>
          <w:lang w:val="en-GB"/>
        </w:rPr>
      </w:pPr>
      <w:r>
        <w:rPr>
          <w:lang w:val="en-GB"/>
        </w:rPr>
        <w:t>rVertical state describes the vertical movement of the robot. It can either lift the car (there are 5 different levels of lifting), drop the car or there might be no vertical movement.</w:t>
      </w:r>
    </w:p>
    <w:p w14:paraId="3804E0DA" w14:textId="58FAFDB1" w:rsidR="005706C5" w:rsidRDefault="005706C5" w:rsidP="00AD09D0">
      <w:pPr>
        <w:pStyle w:val="ListParagraph"/>
        <w:numPr>
          <w:ilvl w:val="0"/>
          <w:numId w:val="6"/>
        </w:numPr>
        <w:rPr>
          <w:lang w:val="en-GB"/>
        </w:rPr>
      </w:pPr>
      <w:r>
        <w:rPr>
          <w:lang w:val="en-GB"/>
        </w:rPr>
        <w:t>rMove state describes the horizontal movement of the robot. It describes the movement in all four possible directions (North, South, East or West), if the robot is moving with or without the car and is it accelerating or already moving.</w:t>
      </w:r>
    </w:p>
    <w:p w14:paraId="2FE36637" w14:textId="2C8B8AED" w:rsidR="0050620A" w:rsidRDefault="0050620A" w:rsidP="0050620A">
      <w:pPr>
        <w:pStyle w:val="Heading3"/>
        <w:rPr>
          <w:lang w:val="en-GB"/>
        </w:rPr>
      </w:pPr>
      <w:bookmarkStart w:id="35" w:name="_Toc451087753"/>
      <w:r>
        <w:rPr>
          <w:lang w:val="en-GB"/>
        </w:rPr>
        <w:t>Application is able to construct parking lot and machines’ instructions from a robroute instruction file</w:t>
      </w:r>
      <w:bookmarkEnd w:id="35"/>
    </w:p>
    <w:p w14:paraId="005D62B8" w14:textId="6F0E9E53" w:rsidR="0050620A" w:rsidRDefault="0050620A" w:rsidP="0050620A">
      <w:pPr>
        <w:rPr>
          <w:lang w:val="en-GB"/>
        </w:rPr>
      </w:pPr>
      <w:r>
        <w:rPr>
          <w:lang w:val="en-GB"/>
        </w:rPr>
        <w:t>As mentioned before, the robroute file includes the width and height of the parking lot and the layout of parking lot. The parking spaces have to be given coordinates in a grid (x and y coordinates). Also, the different types of parking spaces have to be considered as there might be cases where the parking lot is not perfect rectangle without any obstructions in the middle.</w:t>
      </w:r>
    </w:p>
    <w:p w14:paraId="1EDCC413" w14:textId="34D6BC22" w:rsidR="0050620A" w:rsidRDefault="0050620A" w:rsidP="0050620A">
      <w:pPr>
        <w:rPr>
          <w:lang w:val="en-GB"/>
        </w:rPr>
      </w:pPr>
      <w:r>
        <w:rPr>
          <w:lang w:val="en-GB"/>
        </w:rPr>
        <w:t xml:space="preserve">The instructions in robroute file are generated by C++ algorithm which uses bitwise addition to characters for differentiating the states. The states need to be converted back from characters to meaningful state enumeration. </w:t>
      </w:r>
    </w:p>
    <w:p w14:paraId="2CFC2F0E" w14:textId="6307F573" w:rsidR="0050620A" w:rsidRDefault="0050620A" w:rsidP="0050620A">
      <w:pPr>
        <w:rPr>
          <w:lang w:val="en-GB"/>
        </w:rPr>
      </w:pPr>
      <w:r>
        <w:rPr>
          <w:lang w:val="en-GB"/>
        </w:rPr>
        <w:t>Furthermore, the instructions are not explicit as in they do not give an ID to the machine. For visualization purposes they have to be converted to explicit instructions.</w:t>
      </w:r>
    </w:p>
    <w:p w14:paraId="436017BE" w14:textId="4AD57A3D" w:rsidR="0050620A" w:rsidRDefault="0050620A" w:rsidP="0050620A">
      <w:pPr>
        <w:rPr>
          <w:lang w:val="en-GB"/>
        </w:rPr>
      </w:pPr>
    </w:p>
    <w:p w14:paraId="7ABF5910" w14:textId="7D15F1EE" w:rsidR="0050620A" w:rsidRPr="0050620A" w:rsidRDefault="0050620A" w:rsidP="0050620A">
      <w:pPr>
        <w:pStyle w:val="Heading3"/>
        <w:rPr>
          <w:lang w:val="en-GB"/>
        </w:rPr>
      </w:pPr>
      <w:bookmarkStart w:id="36" w:name="_Toc451087754"/>
      <w:r>
        <w:rPr>
          <w:lang w:val="en-GB"/>
        </w:rPr>
        <w:t xml:space="preserve">Application is showing static images of start and end </w:t>
      </w:r>
      <w:r w:rsidR="00563E35">
        <w:rPr>
          <w:lang w:val="en-GB"/>
        </w:rPr>
        <w:t>st</w:t>
      </w:r>
      <w:r>
        <w:rPr>
          <w:lang w:val="en-GB"/>
        </w:rPr>
        <w:t>ate of the simulation</w:t>
      </w:r>
      <w:bookmarkEnd w:id="36"/>
    </w:p>
    <w:p w14:paraId="6FD88041" w14:textId="60688C3B" w:rsidR="005A3AD2" w:rsidRDefault="00563E35" w:rsidP="005A3AD2">
      <w:pPr>
        <w:pStyle w:val="ListParagraph"/>
        <w:ind w:left="0"/>
        <w:rPr>
          <w:lang w:val="en-GB"/>
        </w:rPr>
      </w:pPr>
      <w:r>
        <w:rPr>
          <w:lang w:val="en-GB"/>
        </w:rPr>
        <w:t>In order to grasp the simulation fully, start and end state of the simulation has to be seen on the screen.</w:t>
      </w:r>
    </w:p>
    <w:p w14:paraId="25D89332" w14:textId="54F460E4" w:rsidR="00563E35" w:rsidRDefault="00563E35" w:rsidP="005A3AD2">
      <w:pPr>
        <w:pStyle w:val="ListParagraph"/>
        <w:ind w:left="0"/>
        <w:rPr>
          <w:lang w:val="en-GB"/>
        </w:rPr>
      </w:pPr>
    </w:p>
    <w:p w14:paraId="3E35F441" w14:textId="41A71B4E" w:rsidR="00563E35" w:rsidRDefault="00563E35" w:rsidP="00563E35">
      <w:pPr>
        <w:pStyle w:val="Heading3"/>
        <w:rPr>
          <w:lang w:val="en-GB"/>
        </w:rPr>
      </w:pPr>
      <w:bookmarkStart w:id="37" w:name="_Toc451087755"/>
      <w:r>
        <w:rPr>
          <w:lang w:val="en-GB"/>
        </w:rPr>
        <w:t>Application is visualizing the simulation of the algorithm</w:t>
      </w:r>
      <w:bookmarkEnd w:id="37"/>
    </w:p>
    <w:p w14:paraId="42CF5ECC" w14:textId="0759B7FA" w:rsidR="00563E35" w:rsidRDefault="00563E35" w:rsidP="00563E35">
      <w:pPr>
        <w:rPr>
          <w:lang w:val="en-GB"/>
        </w:rPr>
      </w:pPr>
      <w:r>
        <w:rPr>
          <w:lang w:val="en-GB"/>
        </w:rPr>
        <w:t>User has to be able to see all of the steps of algorithm simulation on screen. The simulation has to be visualized continuously – it cannot be step-by-step static images.</w:t>
      </w:r>
    </w:p>
    <w:p w14:paraId="17F39650" w14:textId="539D10BB" w:rsidR="00563E35" w:rsidRDefault="00563E35" w:rsidP="00563E35">
      <w:pPr>
        <w:rPr>
          <w:lang w:val="en-GB"/>
        </w:rPr>
      </w:pPr>
    </w:p>
    <w:p w14:paraId="4B97AA87" w14:textId="1CA2E1AF" w:rsidR="00563E35" w:rsidRDefault="00563E35" w:rsidP="00563E35">
      <w:pPr>
        <w:pStyle w:val="Heading3"/>
        <w:rPr>
          <w:lang w:val="en-GB"/>
        </w:rPr>
      </w:pPr>
      <w:bookmarkStart w:id="38" w:name="_Toc451087756"/>
      <w:r>
        <w:rPr>
          <w:lang w:val="en-GB"/>
        </w:rPr>
        <w:t>Application is able to scale accordingly to parking lot and viewport size</w:t>
      </w:r>
      <w:bookmarkEnd w:id="38"/>
    </w:p>
    <w:p w14:paraId="2FB8A987" w14:textId="350BCD4F" w:rsidR="00563E35" w:rsidRDefault="00563E35" w:rsidP="00563E35">
      <w:pPr>
        <w:rPr>
          <w:lang w:val="en-GB"/>
        </w:rPr>
      </w:pPr>
      <w:r>
        <w:rPr>
          <w:lang w:val="en-GB"/>
        </w:rPr>
        <w:t xml:space="preserve">As the application can be used from variety of devices with different screen resolutions and the parking lot sizes can vary vastly, the application has to be able to scale accordingly. </w:t>
      </w:r>
    </w:p>
    <w:p w14:paraId="20D029B1" w14:textId="3D9FCF26" w:rsidR="00563E35" w:rsidRDefault="00563E35" w:rsidP="00563E35">
      <w:pPr>
        <w:rPr>
          <w:lang w:val="en-GB"/>
        </w:rPr>
      </w:pPr>
    </w:p>
    <w:p w14:paraId="36DAAA1E" w14:textId="3D13D288" w:rsidR="00563E35" w:rsidRDefault="00563E35" w:rsidP="00563E35">
      <w:pPr>
        <w:pStyle w:val="Heading3"/>
        <w:rPr>
          <w:lang w:val="en-GB"/>
        </w:rPr>
      </w:pPr>
      <w:bookmarkStart w:id="39" w:name="_Toc451087757"/>
      <w:r>
        <w:rPr>
          <w:lang w:val="en-GB"/>
        </w:rPr>
        <w:lastRenderedPageBreak/>
        <w:t>User is able to choose the parking lot layout to visualize from application</w:t>
      </w:r>
      <w:bookmarkEnd w:id="39"/>
    </w:p>
    <w:p w14:paraId="3C806DB8" w14:textId="0C43CDAC" w:rsidR="00563E35" w:rsidRPr="00563E35" w:rsidRDefault="00517BD3" w:rsidP="00563E35">
      <w:pPr>
        <w:rPr>
          <w:lang w:val="en-GB"/>
        </w:rPr>
      </w:pPr>
      <w:r>
        <w:rPr>
          <w:lang w:val="en-GB"/>
        </w:rPr>
        <w:t>There are different parking lot simulations that can be visualized. User has to be able to choose between them before the simulation and also change the layout during the visualization.</w:t>
      </w:r>
    </w:p>
    <w:p w14:paraId="22C1DCC0" w14:textId="15E7E659" w:rsidR="00A85940" w:rsidRDefault="00264FE5">
      <w:pPr>
        <w:pStyle w:val="Heading1"/>
      </w:pPr>
      <w:bookmarkStart w:id="40" w:name="_Toc451087758"/>
      <w:r>
        <w:lastRenderedPageBreak/>
        <w:t>System architecture</w:t>
      </w:r>
      <w:bookmarkEnd w:id="40"/>
    </w:p>
    <w:p w14:paraId="2D9F876F" w14:textId="1F588CFA" w:rsidR="00517BD3" w:rsidRDefault="00264FE5" w:rsidP="00264FE5">
      <w:r>
        <w:t xml:space="preserve">Technologies used are state-of-art and work for the best result. Web application approach was chosen as in recent years, the browser support for HTML5 technology stack standards has improved drastically, which makes web application developed for HTML5 truly crossbrowser and cross-device experience. The other advantage is the ability to access the application from </w:t>
      </w:r>
      <w:r w:rsidR="00517BD3">
        <w:t>any location</w:t>
      </w:r>
      <w:r>
        <w:t xml:space="preserve">. </w:t>
      </w:r>
    </w:p>
    <w:p w14:paraId="7AE33D2D" w14:textId="462982B3" w:rsidR="00264FE5" w:rsidRDefault="00517BD3" w:rsidP="00264FE5">
      <w:r>
        <w:t xml:space="preserve">Originally, </w:t>
      </w:r>
      <w:r w:rsidR="00264FE5">
        <w:t xml:space="preserve">Phaser was chosen as a JavaScript library supporting the visualization part of the development as it has the right support for the requirements of the application. This includes scalability in screen sizes and JSON support. JSON is used as data object transmitting standard as it is quicker to parse and transmit, but also because of its integration in JavaScript language. </w:t>
      </w:r>
      <w:r>
        <w:t>In the early stages of development process, where the architecture of the application came more apparent, Phaser was ditched from the technology stack as it did not support the core methodologies used in the application.</w:t>
      </w:r>
    </w:p>
    <w:p w14:paraId="7C7CB267" w14:textId="2945F90B" w:rsidR="00264FE5" w:rsidRDefault="008929DA" w:rsidP="00264FE5">
      <w:pPr>
        <w:rPr>
          <w:lang w:val="en-GB"/>
        </w:rPr>
      </w:pPr>
      <w:r>
        <w:t xml:space="preserve">Python is used as a server side language for its easy to read </w:t>
      </w:r>
      <w:r w:rsidR="00826295">
        <w:t xml:space="preserve">syntax and possibility to implement new features quickly. Bottle is used as a web framework for it’s lightweightness and simplicity. It has the ability for function-call mapping for clean and dynamic URLs. </w:t>
      </w:r>
    </w:p>
    <w:p w14:paraId="7C2F371E" w14:textId="77777777" w:rsidR="00264FE5" w:rsidRPr="00264FE5" w:rsidRDefault="00264FE5" w:rsidP="00264FE5">
      <w:pPr>
        <w:rPr>
          <w:lang w:val="en-GB"/>
        </w:rPr>
      </w:pPr>
    </w:p>
    <w:p w14:paraId="4CB4EFB4" w14:textId="3BCDC849" w:rsidR="001546FE" w:rsidRDefault="00264FE5" w:rsidP="001546FE">
      <w:pPr>
        <w:pStyle w:val="Heading2"/>
      </w:pPr>
      <w:bookmarkStart w:id="41" w:name="_Toc451087759"/>
      <w:r>
        <w:t>Architecture overview</w:t>
      </w:r>
      <w:bookmarkEnd w:id="41"/>
    </w:p>
    <w:p w14:paraId="0E7D68EB" w14:textId="5E1A07D1" w:rsidR="001546FE" w:rsidRDefault="00264FE5" w:rsidP="001546FE">
      <w:pPr>
        <w:pStyle w:val="Heading2"/>
      </w:pPr>
      <w:bookmarkStart w:id="42" w:name="_Toc451087760"/>
      <w:r>
        <w:t>Server side platform selection</w:t>
      </w:r>
      <w:bookmarkEnd w:id="42"/>
    </w:p>
    <w:p w14:paraId="11DD3A71" w14:textId="4A009F44" w:rsidR="00264FE5" w:rsidRDefault="00264FE5" w:rsidP="00264FE5">
      <w:r>
        <w:t xml:space="preserve">Nowadays server side programming can be made by many different languages that have different approaches on the web server design patterns. These language include Java, ASP.NET, Python, PHP, Ruby on Rails et cetera. For this project </w:t>
      </w:r>
      <w:r w:rsidR="00201A1A">
        <w:t>four</w:t>
      </w:r>
      <w:r>
        <w:t xml:space="preserve"> languages were taken under review that could fill the requirements set by the client side application and the comfortableness of the author in the languages. These languages are </w:t>
      </w:r>
      <w:r w:rsidR="00201A1A">
        <w:t xml:space="preserve">Python, </w:t>
      </w:r>
      <w:r>
        <w:t>PHP, Java and ASP.NET, which builds on C#.</w:t>
      </w:r>
    </w:p>
    <w:p w14:paraId="6F17CB27" w14:textId="595D42AB" w:rsidR="00264FE5" w:rsidRDefault="00264FE5" w:rsidP="00264FE5">
      <w:r>
        <w:t xml:space="preserve">Java is a general-purpose programming languages. The approach in Java is to let developers “write once, run anywhere” </w:t>
      </w:r>
      <w:sdt>
        <w:sdtPr>
          <w:id w:val="767431855"/>
          <w:citation/>
        </w:sdtPr>
        <w:sdtEndPr/>
        <w:sdtContent>
          <w:r>
            <w:fldChar w:fldCharType="begin"/>
          </w:r>
          <w:r>
            <w:rPr>
              <w:lang w:val="en-US"/>
            </w:rPr>
            <w:instrText xml:space="preserve"> CITATION Lan02 \l 1033 </w:instrText>
          </w:r>
          <w:r>
            <w:fldChar w:fldCharType="separate"/>
          </w:r>
          <w:r w:rsidR="00F43F6B" w:rsidRPr="00F43F6B">
            <w:rPr>
              <w:noProof/>
              <w:lang w:val="en-US"/>
            </w:rPr>
            <w:t>[1]</w:t>
          </w:r>
          <w:r>
            <w:fldChar w:fldCharType="end"/>
          </w:r>
        </w:sdtContent>
      </w:sdt>
      <w:r>
        <w:t xml:space="preserve">. Java is used in a huge variety of use cases, including desktop applications, mobile applications and web applications, client and server side. </w:t>
      </w:r>
    </w:p>
    <w:p w14:paraId="7ED989A8" w14:textId="77777777" w:rsidR="00264FE5" w:rsidRDefault="00264FE5" w:rsidP="00264FE5">
      <w:r>
        <w:t xml:space="preserve">PHP is a server-side scripting language which is designed for web development. It can also be used as a general-purpose programming language. PHP is still one of the popular choices of web developers, known for huge community, big variety of frameworks and good documentation. ASP.NET is Microsoft’s open-source web application framework designed to produce dynamic Web pages. </w:t>
      </w:r>
    </w:p>
    <w:p w14:paraId="42FCB480" w14:textId="36724890" w:rsidR="00201A1A" w:rsidRDefault="00264FE5" w:rsidP="00264FE5">
      <w:r>
        <w:t xml:space="preserve">ASP.NET uses C# programming language. A comparative study </w:t>
      </w:r>
      <w:sdt>
        <w:sdtPr>
          <w:id w:val="2032059615"/>
          <w:citation/>
        </w:sdtPr>
        <w:sdtEndPr/>
        <w:sdtContent>
          <w:r>
            <w:fldChar w:fldCharType="begin"/>
          </w:r>
          <w:r>
            <w:rPr>
              <w:lang w:val="en-US"/>
            </w:rPr>
            <w:instrText xml:space="preserve"> CITATION Bot15 \l 1033 </w:instrText>
          </w:r>
          <w:r>
            <w:fldChar w:fldCharType="separate"/>
          </w:r>
          <w:r w:rsidR="00F43F6B" w:rsidRPr="00F43F6B">
            <w:rPr>
              <w:noProof/>
              <w:lang w:val="en-US"/>
            </w:rPr>
            <w:t>[2]</w:t>
          </w:r>
          <w:r>
            <w:fldChar w:fldCharType="end"/>
          </w:r>
        </w:sdtContent>
      </w:sdt>
      <w:r>
        <w:t xml:space="preserve"> compares the three aforementioned web technologies using MVC (Model-View-Controller) design pattern on all of the cases to build a web application. In Java that means using JSP web pages (*.jsp) as views, the controllers are developed using Java servlets and the models are developed using Enterprise Java Beans and Java Persistence API. In ASP.NET, views were developed using Active Server Pages. The controllers are in C# code and views can be developed by either razor or aspx. As PHP does not have its own MVC design pattern, PHP system was implemented using CakePHP framework.</w:t>
      </w:r>
    </w:p>
    <w:p w14:paraId="3B32DFE0" w14:textId="7295FBA7" w:rsidR="00201A1A" w:rsidRDefault="00201A1A" w:rsidP="00264FE5"/>
    <w:p w14:paraId="4ACB24DD" w14:textId="77777777" w:rsidR="00832726" w:rsidRDefault="00832726" w:rsidP="00832726">
      <w:r>
        <w:t xml:space="preserve">The study concluded that Java processes Login HTTP requests faster than two other systems. The study also shows that Java is the quickest to process GET method requests, </w:t>
      </w:r>
      <w:r>
        <w:lastRenderedPageBreak/>
        <w:t xml:space="preserve">but ASP.NET is the quickest in processing POST method requests. All in all, Java and PHP were found to be cheaper to implement compared to ASP.NET. The downside of Java is the difficulty of using it compared to CakePHP and ASP.NET. </w:t>
      </w:r>
    </w:p>
    <w:p w14:paraId="7EE42190" w14:textId="77777777" w:rsidR="00832726" w:rsidRDefault="00832726" w:rsidP="00264FE5"/>
    <w:p w14:paraId="1B67F45B" w14:textId="77777777" w:rsidR="00201A1A" w:rsidRDefault="00201A1A" w:rsidP="00264FE5">
      <w:r>
        <w:t>Python is a general-purpose dynamic programming language first appeared on 20 February 1991. Amongst others, these are the guiding principles of Python’s design:</w:t>
      </w:r>
    </w:p>
    <w:p w14:paraId="7A82E0D9" w14:textId="4E06EDEC" w:rsidR="00264FE5" w:rsidRDefault="00201A1A" w:rsidP="00AD09D0">
      <w:pPr>
        <w:pStyle w:val="ListParagraph"/>
        <w:numPr>
          <w:ilvl w:val="0"/>
          <w:numId w:val="7"/>
        </w:numPr>
      </w:pPr>
      <w:r>
        <w:t>Beatiful is better than ugly</w:t>
      </w:r>
    </w:p>
    <w:p w14:paraId="7AE26434" w14:textId="37BC81E5" w:rsidR="00201A1A" w:rsidRDefault="00201A1A" w:rsidP="00AD09D0">
      <w:pPr>
        <w:pStyle w:val="ListParagraph"/>
        <w:numPr>
          <w:ilvl w:val="0"/>
          <w:numId w:val="7"/>
        </w:numPr>
      </w:pPr>
      <w:r>
        <w:t>Explicit is better than implicit</w:t>
      </w:r>
    </w:p>
    <w:p w14:paraId="55CFFB98" w14:textId="028AF0E9" w:rsidR="00201A1A" w:rsidRDefault="00201A1A" w:rsidP="00AD09D0">
      <w:pPr>
        <w:pStyle w:val="ListParagraph"/>
        <w:numPr>
          <w:ilvl w:val="0"/>
          <w:numId w:val="7"/>
        </w:numPr>
      </w:pPr>
      <w:r>
        <w:t xml:space="preserve">Simple is better than complex </w:t>
      </w:r>
      <w:sdt>
        <w:sdtPr>
          <w:id w:val="2068760787"/>
          <w:citation/>
        </w:sdtPr>
        <w:sdtEndPr/>
        <w:sdtContent>
          <w:r>
            <w:fldChar w:fldCharType="begin"/>
          </w:r>
          <w:r>
            <w:instrText xml:space="preserve"> CITATION Pet04 \l 1061 </w:instrText>
          </w:r>
          <w:r>
            <w:fldChar w:fldCharType="separate"/>
          </w:r>
          <w:r w:rsidR="00F43F6B" w:rsidRPr="00F43F6B">
            <w:rPr>
              <w:noProof/>
            </w:rPr>
            <w:t>[3]</w:t>
          </w:r>
          <w:r>
            <w:fldChar w:fldCharType="end"/>
          </w:r>
        </w:sdtContent>
      </w:sdt>
    </w:p>
    <w:p w14:paraId="012F8006" w14:textId="37E4F552" w:rsidR="00EF75F9" w:rsidRDefault="00EF75F9" w:rsidP="00EF75F9">
      <w:r>
        <w:t xml:space="preserve">For web serving purposes, Python uses Python Web Server Gateway Interface (WSGI) </w:t>
      </w:r>
      <w:r w:rsidR="00DF092B">
        <w:t xml:space="preserve">as a standard interface between web servers and Python web applications or frameworks </w:t>
      </w:r>
      <w:sdt>
        <w:sdtPr>
          <w:id w:val="107171608"/>
          <w:citation/>
        </w:sdtPr>
        <w:sdtEndPr/>
        <w:sdtContent>
          <w:r w:rsidR="00DF092B">
            <w:fldChar w:fldCharType="begin"/>
          </w:r>
          <w:r w:rsidR="00DF092B">
            <w:instrText xml:space="preserve"> CITATION Eby03 \l 1061 </w:instrText>
          </w:r>
          <w:r w:rsidR="00DF092B">
            <w:fldChar w:fldCharType="separate"/>
          </w:r>
          <w:r w:rsidR="00F43F6B" w:rsidRPr="00F43F6B">
            <w:rPr>
              <w:noProof/>
            </w:rPr>
            <w:t>[4]</w:t>
          </w:r>
          <w:r w:rsidR="00DF092B">
            <w:fldChar w:fldCharType="end"/>
          </w:r>
        </w:sdtContent>
      </w:sdt>
      <w:r w:rsidR="00DF092B">
        <w:t>.</w:t>
      </w:r>
      <w:r w:rsidR="00832726">
        <w:t xml:space="preserve"> In addition of Python having clean, simple syntax, it also has a wide variety of WSGI frameworks to choose from.</w:t>
      </w:r>
    </w:p>
    <w:p w14:paraId="2A71F34C" w14:textId="024C3120" w:rsidR="00264FE5" w:rsidRDefault="00264FE5" w:rsidP="00264FE5">
      <w:r>
        <w:t xml:space="preserve">Taking into account the findings in the study, </w:t>
      </w:r>
      <w:r w:rsidR="00832726">
        <w:t>Python</w:t>
      </w:r>
      <w:r>
        <w:t xml:space="preserve"> is used in the development of server side application for robot car parking system visualization. </w:t>
      </w:r>
      <w:r w:rsidR="00832726">
        <w:t>The reasoning is the advantages over other mentioned programming languages – cleaner syntax without much broilerplate (compared to ASP.NET and Java) and clearer function naming (compared to PHP).</w:t>
      </w:r>
    </w:p>
    <w:p w14:paraId="4005431C" w14:textId="1ECE562A" w:rsidR="00832726" w:rsidRDefault="00832726" w:rsidP="00264FE5"/>
    <w:p w14:paraId="6CCC53F5" w14:textId="37609E3E" w:rsidR="00832726" w:rsidRDefault="00CE6A50" w:rsidP="00CE6A50">
      <w:pPr>
        <w:pStyle w:val="Heading3"/>
      </w:pPr>
      <w:bookmarkStart w:id="43" w:name="_Toc451087761"/>
      <w:r>
        <w:t>Python web framework selection</w:t>
      </w:r>
      <w:bookmarkEnd w:id="43"/>
    </w:p>
    <w:p w14:paraId="42151FAF" w14:textId="77777777" w:rsidR="00CE6A50" w:rsidRDefault="00CE6A50" w:rsidP="00264FE5">
      <w:pPr>
        <w:rPr>
          <w:lang w:val="en-GB"/>
        </w:rPr>
      </w:pPr>
      <w:r>
        <w:rPr>
          <w:lang w:val="en-GB"/>
        </w:rPr>
        <w:t>Choosing the right web framework for the application can be troublesome as there are so many different frameworks available. As the application does not need much in terms of web server capabilities itself, the non full-stack frameworks will suit the best. Three of most popular ones are compared: Bottle, CherryPy and Flask.</w:t>
      </w:r>
    </w:p>
    <w:p w14:paraId="4CC93125" w14:textId="77777777" w:rsidR="00CE6A50" w:rsidRDefault="00CE6A50" w:rsidP="00264FE5">
      <w:pPr>
        <w:rPr>
          <w:lang w:val="en-GB"/>
        </w:rPr>
      </w:pPr>
    </w:p>
    <w:p w14:paraId="3A3ACB33" w14:textId="77777777" w:rsidR="00CE6A50" w:rsidRDefault="00CE6A50" w:rsidP="00CE6A50">
      <w:pPr>
        <w:pStyle w:val="Heading4"/>
        <w:rPr>
          <w:lang w:val="en-GB"/>
        </w:rPr>
      </w:pPr>
      <w:r>
        <w:rPr>
          <w:lang w:val="en-GB"/>
        </w:rPr>
        <w:t>Bottle</w:t>
      </w:r>
    </w:p>
    <w:p w14:paraId="36A75B89" w14:textId="6146291B" w:rsidR="002926E2" w:rsidRDefault="00CE6A50" w:rsidP="00CE6A50">
      <w:pPr>
        <w:rPr>
          <w:lang w:val="en-GB"/>
        </w:rPr>
      </w:pPr>
      <w:r>
        <w:rPr>
          <w:lang w:val="en-GB"/>
        </w:rPr>
        <w:t xml:space="preserve">Bottle is a lightweight Python micro web framework. It was first released on July </w:t>
      </w:r>
      <w:r w:rsidR="002926E2">
        <w:rPr>
          <w:lang w:val="en-GB"/>
        </w:rPr>
        <w:t xml:space="preserve">1 2009 by Marcel Hellkamp. It is easy to use, has built-in template engine, Support for JSON client data and can be extended with different plugins. </w:t>
      </w:r>
      <w:sdt>
        <w:sdtPr>
          <w:rPr>
            <w:lang w:val="en-GB"/>
          </w:rPr>
          <w:id w:val="971867976"/>
          <w:citation/>
        </w:sdtPr>
        <w:sdtEndPr/>
        <w:sdtContent>
          <w:r w:rsidR="002926E2">
            <w:rPr>
              <w:lang w:val="en-GB"/>
            </w:rPr>
            <w:fldChar w:fldCharType="begin"/>
          </w:r>
          <w:r w:rsidR="002926E2">
            <w:instrText xml:space="preserve"> CITATION Hel16 \l 1061 </w:instrText>
          </w:r>
          <w:r w:rsidR="002926E2">
            <w:rPr>
              <w:lang w:val="en-GB"/>
            </w:rPr>
            <w:fldChar w:fldCharType="separate"/>
          </w:r>
          <w:r w:rsidR="00F43F6B" w:rsidRPr="00F43F6B">
            <w:rPr>
              <w:noProof/>
            </w:rPr>
            <w:t>[5]</w:t>
          </w:r>
          <w:r w:rsidR="002926E2">
            <w:rPr>
              <w:lang w:val="en-GB"/>
            </w:rPr>
            <w:fldChar w:fldCharType="end"/>
          </w:r>
        </w:sdtContent>
      </w:sdt>
      <w:r w:rsidR="002926E2">
        <w:rPr>
          <w:lang w:val="en-GB"/>
        </w:rPr>
        <w:t xml:space="preserve"> Furthermore, Bottle has a built-in web development server and supports any WSGI capable HTTP server. Built-in web server makes it easy to develop and test the code.</w:t>
      </w:r>
    </w:p>
    <w:p w14:paraId="615F378F" w14:textId="77777777" w:rsidR="002926E2" w:rsidRDefault="002926E2" w:rsidP="00CE6A50">
      <w:pPr>
        <w:rPr>
          <w:lang w:val="en-GB"/>
        </w:rPr>
      </w:pPr>
    </w:p>
    <w:p w14:paraId="0DB3BBCD" w14:textId="77777777" w:rsidR="002926E2" w:rsidRDefault="002926E2" w:rsidP="002926E2">
      <w:pPr>
        <w:pStyle w:val="Heading4"/>
        <w:rPr>
          <w:lang w:val="en-GB"/>
        </w:rPr>
      </w:pPr>
      <w:r>
        <w:rPr>
          <w:lang w:val="en-GB"/>
        </w:rPr>
        <w:t>CherryPy</w:t>
      </w:r>
    </w:p>
    <w:p w14:paraId="51748290" w14:textId="2C5272EF" w:rsidR="002926E2" w:rsidRDefault="002926E2" w:rsidP="002926E2">
      <w:pPr>
        <w:rPr>
          <w:lang w:val="en-GB"/>
        </w:rPr>
      </w:pPr>
      <w:r>
        <w:rPr>
          <w:lang w:val="en-GB"/>
        </w:rPr>
        <w:t xml:space="preserve">CherryPy is an object-oriented web framework for Python. It has a flexible plugin system, powerful configuration system, reliable WSGI thread-pooled webserver amongst other features. CherryPy has been available over ten years and is open-source project. </w:t>
      </w:r>
      <w:sdt>
        <w:sdtPr>
          <w:rPr>
            <w:lang w:val="en-GB"/>
          </w:rPr>
          <w:id w:val="51352976"/>
          <w:citation/>
        </w:sdtPr>
        <w:sdtEndPr/>
        <w:sdtContent>
          <w:r>
            <w:rPr>
              <w:lang w:val="en-GB"/>
            </w:rPr>
            <w:fldChar w:fldCharType="begin"/>
          </w:r>
          <w:r>
            <w:instrText xml:space="preserve"> CITATION The15 \l 1061 </w:instrText>
          </w:r>
          <w:r>
            <w:rPr>
              <w:lang w:val="en-GB"/>
            </w:rPr>
            <w:fldChar w:fldCharType="separate"/>
          </w:r>
          <w:r w:rsidR="00F43F6B" w:rsidRPr="00F43F6B">
            <w:rPr>
              <w:noProof/>
            </w:rPr>
            <w:t>[6]</w:t>
          </w:r>
          <w:r>
            <w:rPr>
              <w:lang w:val="en-GB"/>
            </w:rPr>
            <w:fldChar w:fldCharType="end"/>
          </w:r>
        </w:sdtContent>
      </w:sdt>
    </w:p>
    <w:p w14:paraId="7BBCC1B1" w14:textId="3E657EBE" w:rsidR="00210F82" w:rsidRDefault="00210F82" w:rsidP="002926E2">
      <w:pPr>
        <w:rPr>
          <w:lang w:val="en-GB"/>
        </w:rPr>
      </w:pPr>
    </w:p>
    <w:p w14:paraId="56BC1783" w14:textId="43074371" w:rsidR="00210F82" w:rsidRDefault="00210F82" w:rsidP="00210F82">
      <w:pPr>
        <w:pStyle w:val="Heading4"/>
        <w:rPr>
          <w:lang w:val="en-GB"/>
        </w:rPr>
      </w:pPr>
      <w:r>
        <w:rPr>
          <w:lang w:val="en-GB"/>
        </w:rPr>
        <w:t>Flask</w:t>
      </w:r>
    </w:p>
    <w:p w14:paraId="5ADACD14" w14:textId="553D105D" w:rsidR="00AE3E06" w:rsidRDefault="00210F82" w:rsidP="00210F82">
      <w:pPr>
        <w:rPr>
          <w:lang w:val="en-GB"/>
        </w:rPr>
      </w:pPr>
      <w:r>
        <w:rPr>
          <w:lang w:val="en-GB"/>
        </w:rPr>
        <w:t xml:space="preserve">Flask is a micro framework for Python that is based on Wekzeug and Jinja 2. </w:t>
      </w:r>
      <w:r w:rsidR="00AE3E06">
        <w:rPr>
          <w:lang w:val="en-GB"/>
        </w:rPr>
        <w:t>Flask’s intention is to keep the framework core simple and at the same time extensible, where an extension can be added to the project when it really is needed. This makes Flask minimal and keeps points of failures low.</w:t>
      </w:r>
      <w:sdt>
        <w:sdtPr>
          <w:rPr>
            <w:lang w:val="en-GB"/>
          </w:rPr>
          <w:id w:val="1959609125"/>
          <w:citation/>
        </w:sdtPr>
        <w:sdtEndPr/>
        <w:sdtContent>
          <w:r w:rsidR="00AE3E06">
            <w:rPr>
              <w:lang w:val="en-GB"/>
            </w:rPr>
            <w:fldChar w:fldCharType="begin"/>
          </w:r>
          <w:r w:rsidR="00AE3E06">
            <w:instrText xml:space="preserve"> CITATION Roa13 \l 1061 </w:instrText>
          </w:r>
          <w:r w:rsidR="00AE3E06">
            <w:rPr>
              <w:lang w:val="en-GB"/>
            </w:rPr>
            <w:fldChar w:fldCharType="separate"/>
          </w:r>
          <w:r w:rsidR="00F43F6B">
            <w:rPr>
              <w:noProof/>
            </w:rPr>
            <w:t xml:space="preserve"> </w:t>
          </w:r>
          <w:r w:rsidR="00F43F6B" w:rsidRPr="00F43F6B">
            <w:rPr>
              <w:noProof/>
            </w:rPr>
            <w:t>[7]</w:t>
          </w:r>
          <w:r w:rsidR="00AE3E06">
            <w:rPr>
              <w:lang w:val="en-GB"/>
            </w:rPr>
            <w:fldChar w:fldCharType="end"/>
          </w:r>
        </w:sdtContent>
      </w:sdt>
    </w:p>
    <w:p w14:paraId="1924A2CD" w14:textId="6A5ED9D0" w:rsidR="00AE3E06" w:rsidRPr="00210F82" w:rsidRDefault="00AE3E06" w:rsidP="00210F82">
      <w:pPr>
        <w:rPr>
          <w:lang w:val="en-GB"/>
        </w:rPr>
      </w:pPr>
      <w:r>
        <w:rPr>
          <w:lang w:val="en-GB"/>
        </w:rPr>
        <w:lastRenderedPageBreak/>
        <w:t xml:space="preserve">All of the three aforementioned web frameworks provide similar functionality keeping the application simple without adding any unnecessary overhead. For the application, Bottle was a framework to be chosen. The reasoning was the subjective ease of starting and clearness of documentation by author. </w:t>
      </w:r>
    </w:p>
    <w:p w14:paraId="5D415620" w14:textId="77777777" w:rsidR="00264FE5" w:rsidRDefault="00264FE5" w:rsidP="00264FE5">
      <w:pPr>
        <w:pStyle w:val="Heading2"/>
      </w:pPr>
      <w:bookmarkStart w:id="44" w:name="_Toc451087762"/>
      <w:r>
        <w:t>Data object transmitting standards</w:t>
      </w:r>
      <w:bookmarkEnd w:id="44"/>
    </w:p>
    <w:p w14:paraId="2E9203AF" w14:textId="2B3D22C2" w:rsidR="00264FE5" w:rsidRDefault="00264FE5" w:rsidP="00264FE5">
      <w:r>
        <w:t xml:space="preserve">The traffic between client and server in the discussed web application in this thesis will, in majority of times, be by asynchronous calls. AJAX </w:t>
      </w:r>
      <w:sdt>
        <w:sdtPr>
          <w:id w:val="-507989767"/>
          <w:citation/>
        </w:sdtPr>
        <w:sdtEndPr/>
        <w:sdtContent>
          <w:r>
            <w:fldChar w:fldCharType="begin"/>
          </w:r>
          <w:r>
            <w:rPr>
              <w:lang w:val="en-US"/>
            </w:rPr>
            <w:instrText xml:space="preserve"> CITATION Gar05 \l 1033 </w:instrText>
          </w:r>
          <w:r>
            <w:fldChar w:fldCharType="separate"/>
          </w:r>
          <w:r w:rsidR="00F43F6B" w:rsidRPr="00F43F6B">
            <w:rPr>
              <w:noProof/>
              <w:lang w:val="en-US"/>
            </w:rPr>
            <w:t>[8]</w:t>
          </w:r>
          <w:r>
            <w:fldChar w:fldCharType="end"/>
          </w:r>
        </w:sdtContent>
      </w:sdt>
      <w:r w:rsidR="00832726">
        <w:t xml:space="preserve"> </w:t>
      </w:r>
      <w:r>
        <w:t>standard will be used to accomplish that. There raises a dilemma, which kind of data object transmitting standard to use in this process. The ones under review are the two most popular, XML and JSON.</w:t>
      </w:r>
    </w:p>
    <w:p w14:paraId="32A4264B" w14:textId="77777777" w:rsidR="00264FE5" w:rsidRDefault="00264FE5" w:rsidP="00264FE5">
      <w:r>
        <w:t>XML (The Extensible Markup Language) is considered the ‘holy grail’ of computing for its universal data representation format. The priorities when designing the languages were simplicity and human readability. It is primarily used for Remote Procedure Calls. XML does not have any pre-defined tag sets – everything can be configured by user. An example of an object in XML is provided in figure 1.</w:t>
      </w:r>
    </w:p>
    <w:p w14:paraId="5E5DDD4B" w14:textId="77777777" w:rsidR="00264FE5" w:rsidRDefault="00264FE5" w:rsidP="00264FE5"/>
    <w:p w14:paraId="51FF5C1D" w14:textId="77777777" w:rsidR="00264FE5" w:rsidRPr="001C7477" w:rsidRDefault="00264FE5" w:rsidP="00264FE5">
      <w:pPr>
        <w:pStyle w:val="Koodinide"/>
        <w:rPr>
          <w:lang w:val="en-GB"/>
        </w:rPr>
      </w:pPr>
      <w:r w:rsidRPr="001C7477">
        <w:rPr>
          <w:lang w:val="en-GB"/>
        </w:rPr>
        <w:t>&lt;person&gt;</w:t>
      </w:r>
    </w:p>
    <w:p w14:paraId="4C7DA485" w14:textId="77777777" w:rsidR="00264FE5" w:rsidRPr="001C7477" w:rsidRDefault="00264FE5" w:rsidP="00264FE5">
      <w:pPr>
        <w:pStyle w:val="Koodinide"/>
        <w:rPr>
          <w:lang w:val="en-GB"/>
        </w:rPr>
      </w:pPr>
      <w:r>
        <w:rPr>
          <w:lang w:val="en-GB"/>
        </w:rPr>
        <w:tab/>
      </w:r>
      <w:r w:rsidRPr="001C7477">
        <w:rPr>
          <w:lang w:val="en-GB"/>
        </w:rPr>
        <w:t>&lt;firstname&gt;Suido&lt;/firstname&gt;</w:t>
      </w:r>
    </w:p>
    <w:p w14:paraId="0B1D4FF2" w14:textId="77777777" w:rsidR="00264FE5" w:rsidRPr="001C7477" w:rsidRDefault="00264FE5" w:rsidP="00264FE5">
      <w:pPr>
        <w:pStyle w:val="Koodinide"/>
        <w:tabs>
          <w:tab w:val="right" w:pos="8743"/>
        </w:tabs>
        <w:rPr>
          <w:lang w:val="en-GB"/>
        </w:rPr>
      </w:pPr>
      <w:r>
        <w:rPr>
          <w:lang w:val="en-GB"/>
        </w:rPr>
        <w:tab/>
      </w:r>
      <w:r w:rsidRPr="001C7477">
        <w:rPr>
          <w:lang w:val="en-GB"/>
        </w:rPr>
        <w:t>&lt;lastname&gt;Valli&lt;/lastname&gt;</w:t>
      </w:r>
      <w:r>
        <w:rPr>
          <w:lang w:val="en-GB"/>
        </w:rPr>
        <w:tab/>
      </w:r>
    </w:p>
    <w:p w14:paraId="7E90B148" w14:textId="77777777" w:rsidR="00264FE5" w:rsidRDefault="00264FE5" w:rsidP="00264FE5">
      <w:pPr>
        <w:pStyle w:val="Koodinide"/>
        <w:rPr>
          <w:lang w:val="en-GB"/>
        </w:rPr>
      </w:pPr>
      <w:r w:rsidRPr="001C7477">
        <w:rPr>
          <w:lang w:val="en-GB"/>
        </w:rPr>
        <w:t>&lt;/person&gt;</w:t>
      </w:r>
    </w:p>
    <w:p w14:paraId="0FEE041B" w14:textId="77777777" w:rsidR="00264FE5" w:rsidRDefault="00264FE5" w:rsidP="00264FE5">
      <w:pPr>
        <w:rPr>
          <w:lang w:val="en-GB" w:eastAsia="en-US"/>
        </w:rPr>
      </w:pPr>
      <w:r>
        <w:rPr>
          <w:b/>
          <w:lang w:val="en-GB" w:eastAsia="en-US"/>
        </w:rPr>
        <w:t xml:space="preserve">Figure 1. </w:t>
      </w:r>
      <w:r>
        <w:rPr>
          <w:lang w:val="en-GB" w:eastAsia="en-US"/>
        </w:rPr>
        <w:t>Example of XML object.</w:t>
      </w:r>
    </w:p>
    <w:p w14:paraId="3920377B" w14:textId="77777777" w:rsidR="00264FE5" w:rsidRDefault="00264FE5" w:rsidP="00264FE5">
      <w:pPr>
        <w:rPr>
          <w:lang w:val="en-GB" w:eastAsia="en-US"/>
        </w:rPr>
      </w:pPr>
    </w:p>
    <w:p w14:paraId="23FD41F3" w14:textId="77777777" w:rsidR="00264FE5" w:rsidRDefault="00264FE5" w:rsidP="00264FE5">
      <w:r>
        <w:t>JSON is designed to be human readable and easily parsed and used by computers. JSON is directly supported inside JavaScript. JSON is estimated to parse up to hundred times faster than XML. The disadvantages over XML include lack of namespace support, lack of input validation and extensibility drawbacks. An example of an object in JSON is provided in figure 2.</w:t>
      </w:r>
    </w:p>
    <w:p w14:paraId="45D7E011" w14:textId="77777777" w:rsidR="00264FE5" w:rsidRPr="001C7477" w:rsidRDefault="00264FE5" w:rsidP="00264FE5">
      <w:pPr>
        <w:pStyle w:val="Koodinide"/>
        <w:rPr>
          <w:lang w:val="en-GB"/>
        </w:rPr>
      </w:pPr>
      <w:r w:rsidRPr="001C7477">
        <w:rPr>
          <w:lang w:val="en-GB"/>
        </w:rPr>
        <w:t>{</w:t>
      </w:r>
    </w:p>
    <w:p w14:paraId="05BBCF62" w14:textId="77777777" w:rsidR="00264FE5" w:rsidRPr="001C7477" w:rsidRDefault="00264FE5" w:rsidP="00264FE5">
      <w:pPr>
        <w:pStyle w:val="Koodinide"/>
        <w:rPr>
          <w:lang w:val="en-GB"/>
        </w:rPr>
      </w:pPr>
      <w:r w:rsidRPr="001C7477">
        <w:rPr>
          <w:lang w:val="en-GB"/>
        </w:rPr>
        <w:t>“firstname”: “Suido”,</w:t>
      </w:r>
    </w:p>
    <w:p w14:paraId="110FA8F6" w14:textId="77777777" w:rsidR="00264FE5" w:rsidRPr="001C7477" w:rsidRDefault="00264FE5" w:rsidP="00264FE5">
      <w:pPr>
        <w:pStyle w:val="Koodinide"/>
        <w:rPr>
          <w:lang w:val="en-GB"/>
        </w:rPr>
      </w:pPr>
      <w:r w:rsidRPr="001C7477">
        <w:rPr>
          <w:lang w:val="en-GB"/>
        </w:rPr>
        <w:t>“lastname”: “Valli”</w:t>
      </w:r>
    </w:p>
    <w:p w14:paraId="20D1AE59" w14:textId="77777777" w:rsidR="00264FE5" w:rsidRPr="001C7477" w:rsidRDefault="00264FE5" w:rsidP="00264FE5">
      <w:pPr>
        <w:pStyle w:val="Koodinide"/>
        <w:rPr>
          <w:lang w:val="en-GB"/>
        </w:rPr>
      </w:pPr>
      <w:r w:rsidRPr="001C7477">
        <w:rPr>
          <w:lang w:val="en-GB"/>
        </w:rPr>
        <w:t>}</w:t>
      </w:r>
      <w:r w:rsidRPr="001C7477">
        <w:rPr>
          <w:lang w:val="en-GB"/>
        </w:rPr>
        <w:cr/>
      </w:r>
    </w:p>
    <w:p w14:paraId="271A6307" w14:textId="77777777" w:rsidR="00264FE5" w:rsidRPr="001C7477" w:rsidRDefault="00264FE5" w:rsidP="00264FE5">
      <w:pPr>
        <w:rPr>
          <w:lang w:val="en-GB" w:eastAsia="en-US"/>
        </w:rPr>
      </w:pPr>
      <w:r>
        <w:rPr>
          <w:b/>
          <w:lang w:val="en-GB" w:eastAsia="en-US"/>
        </w:rPr>
        <w:t xml:space="preserve">Figure 2. </w:t>
      </w:r>
      <w:r>
        <w:rPr>
          <w:lang w:val="en-GB" w:eastAsia="en-US"/>
        </w:rPr>
        <w:t>Example of JSON object.</w:t>
      </w:r>
    </w:p>
    <w:p w14:paraId="3A55BD17" w14:textId="20E876B7" w:rsidR="00264FE5" w:rsidRDefault="00264FE5" w:rsidP="00264FE5">
      <w:r>
        <w:t xml:space="preserve">From the study </w:t>
      </w:r>
      <w:sdt>
        <w:sdtPr>
          <w:id w:val="-1522550143"/>
          <w:citation/>
        </w:sdtPr>
        <w:sdtEndPr/>
        <w:sdtContent>
          <w:r>
            <w:fldChar w:fldCharType="begin"/>
          </w:r>
          <w:r>
            <w:rPr>
              <w:lang w:val="en-US"/>
            </w:rPr>
            <w:instrText xml:space="preserve"> CITATION Nur09 \l 1033 </w:instrText>
          </w:r>
          <w:r>
            <w:fldChar w:fldCharType="separate"/>
          </w:r>
          <w:r w:rsidR="00F43F6B" w:rsidRPr="00F43F6B">
            <w:rPr>
              <w:noProof/>
              <w:lang w:val="en-US"/>
            </w:rPr>
            <w:t>[9]</w:t>
          </w:r>
          <w:r>
            <w:fldChar w:fldCharType="end"/>
          </w:r>
        </w:sdtContent>
      </w:sdt>
      <w:r>
        <w:t xml:space="preserve"> it can be concluded that sending data in JSON encoding is in general faster than sending it in XML encoding. On the other hand, the transmission times of XML are lower when fever objects are transmitted. As for the fact that sending and parsing JSON data is generally faster than doing the same with XML data and that JSON is natively supported in JavaScript, JSON will be used in the thesis project for transmitting data objects between client application and server.</w:t>
      </w:r>
    </w:p>
    <w:p w14:paraId="47897B4A" w14:textId="77777777" w:rsidR="00264FE5" w:rsidRPr="00264FE5" w:rsidRDefault="00264FE5" w:rsidP="00264FE5">
      <w:pPr>
        <w:rPr>
          <w:lang w:val="en-GB"/>
        </w:rPr>
      </w:pPr>
    </w:p>
    <w:p w14:paraId="571A7A55" w14:textId="79327C52" w:rsidR="00264FE5" w:rsidRDefault="00264FE5" w:rsidP="00264FE5">
      <w:pPr>
        <w:pStyle w:val="Heading2"/>
      </w:pPr>
      <w:bookmarkStart w:id="45" w:name="_Toc451087763"/>
      <w:r>
        <w:t>Client side platform selection</w:t>
      </w:r>
      <w:bookmarkEnd w:id="45"/>
    </w:p>
    <w:p w14:paraId="4D1194B5" w14:textId="77777777" w:rsidR="00264FE5" w:rsidRDefault="00264FE5" w:rsidP="00264FE5">
      <w:r>
        <w:t xml:space="preserve">There are quite a lot web technologies in use to make a graphic animation. Three of the biggest are Flash, Java and combination of HTML5, CSS3 and JavaScript. </w:t>
      </w:r>
    </w:p>
    <w:p w14:paraId="3682B8B9" w14:textId="641A93E7" w:rsidR="00264FE5" w:rsidRDefault="00264FE5" w:rsidP="00264FE5">
      <w:r>
        <w:t xml:space="preserve">Adobe Flash, formerly known as Macromedia Flash and Shockwave Flash, is a platform for creating rich Internet applications, usually used for development of Web-based games and interactive tools. Flash Player plugin is required for Flash content to work as it runs as a </w:t>
      </w:r>
      <w:r>
        <w:lastRenderedPageBreak/>
        <w:t xml:space="preserve">client-side sandboxed virtual machine </w:t>
      </w:r>
      <w:sdt>
        <w:sdtPr>
          <w:id w:val="-1452462157"/>
          <w:citation/>
        </w:sdtPr>
        <w:sdtEndPr/>
        <w:sdtContent>
          <w:r>
            <w:fldChar w:fldCharType="begin"/>
          </w:r>
          <w:r>
            <w:rPr>
              <w:lang w:val="en-US"/>
            </w:rPr>
            <w:instrText xml:space="preserve"> CITATION SRe15 \l 1033 </w:instrText>
          </w:r>
          <w:r>
            <w:fldChar w:fldCharType="separate"/>
          </w:r>
          <w:r w:rsidR="00F43F6B" w:rsidRPr="00F43F6B">
            <w:rPr>
              <w:noProof/>
              <w:lang w:val="en-US"/>
            </w:rPr>
            <w:t>[10]</w:t>
          </w:r>
          <w:r>
            <w:fldChar w:fldCharType="end"/>
          </w:r>
        </w:sdtContent>
      </w:sdt>
      <w:r>
        <w:t xml:space="preserve">. Downside of Flash is the fact that it is proprietary technology. </w:t>
      </w:r>
    </w:p>
    <w:p w14:paraId="4FF56A4C" w14:textId="0C29E21A" w:rsidR="00264FE5" w:rsidRDefault="00264FE5" w:rsidP="00264FE5">
      <w:r>
        <w:t xml:space="preserve">Java is a powerful development platform. In Web browsers, Java runs in sandboxed virtual machine. For that fact, Java applets are theoretically platform-independent. The problem with Java is its need for the plugin and the fact that different applications may need different versions of the plugin. Furthermore, the initialization of the applet can be long. Also, there are serious security issues, due to what Java applets are not executed automatically in Web browsers anymore </w:t>
      </w:r>
      <w:sdt>
        <w:sdtPr>
          <w:id w:val="924224726"/>
          <w:citation/>
        </w:sdtPr>
        <w:sdtEndPr/>
        <w:sdtContent>
          <w:r>
            <w:fldChar w:fldCharType="begin"/>
          </w:r>
          <w:r>
            <w:rPr>
              <w:lang w:val="en-US"/>
            </w:rPr>
            <w:instrText xml:space="preserve"> CITATION NGa15 \l 1033 </w:instrText>
          </w:r>
          <w:r>
            <w:fldChar w:fldCharType="separate"/>
          </w:r>
          <w:r w:rsidR="00F43F6B" w:rsidRPr="00F43F6B">
            <w:rPr>
              <w:noProof/>
              <w:lang w:val="en-US"/>
            </w:rPr>
            <w:t>[11]</w:t>
          </w:r>
          <w:r>
            <w:fldChar w:fldCharType="end"/>
          </w:r>
        </w:sdtContent>
      </w:sdt>
      <w:r>
        <w:t>.</w:t>
      </w:r>
    </w:p>
    <w:p w14:paraId="14FBBE54" w14:textId="49764960" w:rsidR="00264FE5" w:rsidRDefault="00264FE5" w:rsidP="00264FE5">
      <w:r>
        <w:t xml:space="preserve"> HTML5, CSS3 and JavaScript (from here on abbreviated to HTML5) provide open source alternative to Java and Flash. HTML5 is used provide static content, CSS3 to style the said content and JavaScript is used to make the content dynamic. As HTML5 is supported by all major browsers without plugin, the users do not have to be worried about security risks. One potential disadvantage of HTML5 would be the different interpretation of the standards by different browsers, but these could be easily overcome with some JavaScript libraries, for example jQuery. The main disadvantage of HTML5 is the relative ease to see the source code. As this thesis is in public domain, this fact is not accounted when choosing the web technologies. As mobile devices have much more interaction channels than traditional network channel, there are new ways for untrusted data to enter mobile devices. When this data is executed, there could be serious consequences. Solutions like PhoneGap are developed to fix the issue. </w:t>
      </w:r>
      <w:sdt>
        <w:sdtPr>
          <w:id w:val="1195883696"/>
          <w:citation/>
        </w:sdtPr>
        <w:sdtEndPr/>
        <w:sdtContent>
          <w:r>
            <w:fldChar w:fldCharType="begin"/>
          </w:r>
          <w:r>
            <w:rPr>
              <w:lang w:val="en-US"/>
            </w:rPr>
            <w:instrText xml:space="preserve"> CITATION Tri14 \l 1033 </w:instrText>
          </w:r>
          <w:r>
            <w:fldChar w:fldCharType="separate"/>
          </w:r>
          <w:r w:rsidR="00F43F6B" w:rsidRPr="00F43F6B">
            <w:rPr>
              <w:noProof/>
              <w:lang w:val="en-US"/>
            </w:rPr>
            <w:t>[12]</w:t>
          </w:r>
          <w:r>
            <w:fldChar w:fldCharType="end"/>
          </w:r>
        </w:sdtContent>
      </w:sdt>
    </w:p>
    <w:p w14:paraId="18C15264" w14:textId="77777777" w:rsidR="00264FE5" w:rsidRDefault="00264FE5" w:rsidP="00264FE5">
      <w:r>
        <w:t>As the main reason the web application approach for visualization was chosen was the application to run seamlessly on any number of devices, Java and Flash are ruled out mostly because of their plugin requirement, but also for the fact that they are morally old technologies and, as use of them decreases steadily, they might not be supported soon. The technology used for making the visualization application is HTML5 technology stack: HTML5, JavaScript and CSS3</w:t>
      </w:r>
    </w:p>
    <w:p w14:paraId="4B8290CE" w14:textId="77777777" w:rsidR="00264FE5" w:rsidRDefault="00264FE5" w:rsidP="00264FE5">
      <w:pPr>
        <w:pStyle w:val="Heading3"/>
        <w:rPr>
          <w:lang w:val="en-GB"/>
        </w:rPr>
      </w:pPr>
      <w:bookmarkStart w:id="46" w:name="_Toc451087764"/>
      <w:r>
        <w:rPr>
          <w:lang w:val="en-GB"/>
        </w:rPr>
        <w:t>JavaScript Libraries</w:t>
      </w:r>
      <w:bookmarkEnd w:id="46"/>
    </w:p>
    <w:p w14:paraId="6AFA1DCD" w14:textId="77777777" w:rsidR="00264FE5" w:rsidRDefault="00264FE5" w:rsidP="00264FE5">
      <w:r>
        <w:t xml:space="preserve">JavaScript as a language is very extensive and right now, the language that web programmers use. For visualization, one could start from scratch and invent the logic behind the animation him/herself. This approach is prone to errors and very time exhausting. As there are plenty of different graphics frameworks written on top of JavaScript, it would be wise to study the options and choose the most suitable one. </w:t>
      </w:r>
    </w:p>
    <w:p w14:paraId="1856420D" w14:textId="70F540A9" w:rsidR="00264FE5" w:rsidRDefault="00264FE5" w:rsidP="00264FE5">
      <w:r>
        <w:t xml:space="preserve">Ten different options will be studied and best suited for the purpose is chosen. </w:t>
      </w:r>
      <w:sdt>
        <w:sdtPr>
          <w:id w:val="560294999"/>
          <w:citation/>
        </w:sdtPr>
        <w:sdtEndPr/>
        <w:sdtContent>
          <w:r>
            <w:fldChar w:fldCharType="begin"/>
          </w:r>
          <w:r>
            <w:rPr>
              <w:lang w:val="en-US"/>
            </w:rPr>
            <w:instrText xml:space="preserve"> CITATION AIR14 \l 1033 </w:instrText>
          </w:r>
          <w:r>
            <w:fldChar w:fldCharType="separate"/>
          </w:r>
          <w:r w:rsidR="00F43F6B" w:rsidRPr="00F43F6B">
            <w:rPr>
              <w:noProof/>
              <w:lang w:val="en-US"/>
            </w:rPr>
            <w:t>[13]</w:t>
          </w:r>
          <w:r>
            <w:fldChar w:fldCharType="end"/>
          </w:r>
        </w:sdtContent>
      </w:sdt>
    </w:p>
    <w:p w14:paraId="4030BAE0" w14:textId="77777777" w:rsidR="00264FE5" w:rsidRDefault="00264FE5" w:rsidP="00264FE5">
      <w:r>
        <w:t xml:space="preserve">CAAT (Canvas Advanced Animation Toolkit) is a 2D director based scene graph renderer. CAAT has a chance to have multiple instances as you can have unlimited number of directors for each web page. It is very diverse toolkit with unlimited number of timelines and actors. CAAT has abstracted input system and it does resource management and preloading. Disadvantages of CAAT is that it was last updated over two years ago and it does not have a community behind it. </w:t>
      </w:r>
    </w:p>
    <w:p w14:paraId="287DE829" w14:textId="77777777" w:rsidR="00264FE5" w:rsidRDefault="00264FE5" w:rsidP="00264FE5">
      <w:r>
        <w:t xml:space="preserve">CakeJS is a scene graph library written in JavaScript meant for HTML5 canvas tags. It has animation timelines and it supports mouse events. It does not support easy resizing of application in different screen sizes and aspect ratios. Furthermore, this project has been archived. </w:t>
      </w:r>
    </w:p>
    <w:p w14:paraId="01403CFF" w14:textId="77777777" w:rsidR="00264FE5" w:rsidRDefault="00264FE5" w:rsidP="00264FE5">
      <w:r>
        <w:t xml:space="preserve">Canvas Engine is a library for easily creating games in HTML5 Canvas. It works on modern browsers and also smartphones. The scenes can be structured and preloaded. In addition, Canvas Engine has a model for handling server-side events to develop a multiplayer game. </w:t>
      </w:r>
      <w:r>
        <w:lastRenderedPageBreak/>
        <w:t xml:space="preserve">Although Canvas Engine is meant for building games, it is also suitable for the purpose of robot car parking system visualization and simulation. The main disadvantage is the smallness of community and the fact that Canvas Engine has not been updated for over a year. </w:t>
      </w:r>
    </w:p>
    <w:p w14:paraId="1870BCC9" w14:textId="77777777" w:rsidR="00264FE5" w:rsidRDefault="00264FE5" w:rsidP="00264FE5">
      <w:r>
        <w:t xml:space="preserve">ChesterGL (Chester Game Library) focuses on ease of use and performance. It supports a simple scene graph. It has time based actions, different shaders (for WebGL) and batched sprites. The disadvantage of ChesterGL is smallness of community and infrequent updates, lastly updated 2 years ago. </w:t>
      </w:r>
    </w:p>
    <w:p w14:paraId="38071CB3" w14:textId="77777777" w:rsidR="00264FE5" w:rsidRDefault="00264FE5" w:rsidP="00264FE5">
      <w:r>
        <w:t xml:space="preserve">Cocos2d-JS is a game engine for web and native games. It has high performance, has modern JavaScript API, full platform without needing plugins. Furthermore, there is a capability to test and debug the developed application on the browsers before pushing them to target device. It has vast API including transitions, events, persistence et cetera. Cocos2d-JS is a good candidate for the JavaScript library to be used in the thesis practical work. </w:t>
      </w:r>
    </w:p>
    <w:p w14:paraId="03E4CE6B" w14:textId="77777777" w:rsidR="00264FE5" w:rsidRDefault="00264FE5" w:rsidP="00264FE5">
      <w:r>
        <w:t>Construct 2 is designed for creating 2D applications rapidly. It is very high level framework. Construct 2 is not open source nor free as majority of other libraries discussed in this thesis. The major difference of Construct 2 is that it does not require any coding – the primary method of programming is through the event sheets. As Construct 2 is not free and there can be issues interfacing with server that cannot be issued inside the event sheets environment, it is not suitable for the purpose of the application developed in thesis.</w:t>
      </w:r>
    </w:p>
    <w:p w14:paraId="7BCF9052" w14:textId="77777777" w:rsidR="00264FE5" w:rsidRDefault="00264FE5" w:rsidP="00264FE5">
      <w:r>
        <w:t xml:space="preserve">Crafty is a flexible 2D framework for JavaScript games. It can either use Canvas or DOM, it has sprite map support and collision detection. It is also lightweight framework and open source. Furthermore, it is actively developed and has active community. All in all, Crafty is a considerable candidate, taking into account the requirements of the application developed. </w:t>
      </w:r>
    </w:p>
    <w:p w14:paraId="64E0957E" w14:textId="77777777" w:rsidR="00264FE5" w:rsidRDefault="00264FE5" w:rsidP="00264FE5">
      <w:r>
        <w:t xml:space="preserve">EaselJS is a 2D graphics engine which supports objects nesting and has mouse interaction model. It uses familiar approach for developers which should make it easy to work with. EaselJS is frequently used in making HTML advertisements. ImpactJS is a 2D and isometric HTML5 graphics engine. Tit supports real time multi user application and implements a scene graph based architecture. It has a built in physics module. </w:t>
      </w:r>
    </w:p>
    <w:p w14:paraId="16D3FEC8" w14:textId="77777777" w:rsidR="00264FE5" w:rsidRDefault="00264FE5" w:rsidP="00264FE5">
      <w:r>
        <w:t xml:space="preserve">ImpactJS is a considerable framework to use for the application, as it allows creating in addition to two-dimensional scenes isometric scenes, which can be beneficial for understandability of algorithm workings. </w:t>
      </w:r>
    </w:p>
    <w:p w14:paraId="5DE209BC" w14:textId="77777777" w:rsidR="00264FE5" w:rsidRDefault="00264FE5" w:rsidP="00264FE5">
      <w:r>
        <w:t xml:space="preserve">Phaser is a free 2D game framework that supports Canvas and WebGL rendering. It uses Pixi.js internally for rendering. Phaser can automatically switch between Canvas and WebGL rendering, according to the available technologies in the device. Phaser can use JSON and XML for asynchronous calls, it supports inputs from mouse, touch screen, keyboard. Furthermore, with Phaser has built-in Scale Manager which allows developer to scale the application to fit any size screen. Phaser is actively developed and has active community. </w:t>
      </w:r>
    </w:p>
    <w:p w14:paraId="20D83F97" w14:textId="26F302F2" w:rsidR="00264FE5" w:rsidRDefault="00264FE5" w:rsidP="00264FE5">
      <w:r>
        <w:t>Although there are plenty of good candidates in the 10 reviewed libraries, the author chose Phaser as it has the most useful features needed for the development of parking system visualization built in. For example, it can use JSON or XML data without any further libraries or development on programmer part</w:t>
      </w:r>
      <w:r w:rsidR="00C96B83">
        <w:t>.</w:t>
      </w:r>
    </w:p>
    <w:p w14:paraId="53C4BA9B" w14:textId="3983C92A" w:rsidR="00C96B83" w:rsidRPr="00264FE5" w:rsidRDefault="00C96B83" w:rsidP="00264FE5">
      <w:pPr>
        <w:rPr>
          <w:lang w:val="en-GB"/>
        </w:rPr>
      </w:pPr>
      <w:r>
        <w:t xml:space="preserve">In the early stages of development it came apparent that </w:t>
      </w:r>
      <w:r w:rsidR="00E33175">
        <w:t xml:space="preserve">the chosen framework is not the best choice for developing an application specified by requirements mentioned in chapter 3.2. The problem is that as Phaser is meant to develop games, there is no way to give instructions where one object has to be on specified frame. After considering alternatives, </w:t>
      </w:r>
      <w:r w:rsidR="00E33175">
        <w:lastRenderedPageBreak/>
        <w:t>author ditched the additional layer of 2D framework and used vanilla JS and jQuery to construct a working visualization on HTML5 canvas element.</w:t>
      </w:r>
    </w:p>
    <w:p w14:paraId="4AA14B3F" w14:textId="7D63B2EC" w:rsidR="005268D3" w:rsidRDefault="00264FE5">
      <w:pPr>
        <w:pStyle w:val="Heading1"/>
      </w:pPr>
      <w:bookmarkStart w:id="47" w:name="_Toc451087765"/>
      <w:r>
        <w:lastRenderedPageBreak/>
        <w:t>Application overview</w:t>
      </w:r>
      <w:bookmarkEnd w:id="47"/>
    </w:p>
    <w:p w14:paraId="74D3FF8B" w14:textId="6564F965" w:rsidR="00086636" w:rsidRDefault="002723B3" w:rsidP="00086636">
      <w:pPr>
        <w:rPr>
          <w:lang w:val="en-GB"/>
        </w:rPr>
      </w:pPr>
      <w:r>
        <w:rPr>
          <w:noProof/>
          <w:lang w:val="en-US" w:eastAsia="en-US"/>
        </w:rPr>
        <w:drawing>
          <wp:inline distT="0" distB="0" distL="0" distR="0" wp14:anchorId="6DC079D8" wp14:editId="007CCCB9">
            <wp:extent cx="5551805" cy="6784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 level sequence.png"/>
                    <pic:cNvPicPr/>
                  </pic:nvPicPr>
                  <pic:blipFill>
                    <a:blip r:embed="rId9">
                      <a:extLst>
                        <a:ext uri="{28A0092B-C50C-407E-A947-70E740481C1C}">
                          <a14:useLocalDpi xmlns:a14="http://schemas.microsoft.com/office/drawing/2010/main" val="0"/>
                        </a:ext>
                      </a:extLst>
                    </a:blip>
                    <a:stretch>
                      <a:fillRect/>
                    </a:stretch>
                  </pic:blipFill>
                  <pic:spPr>
                    <a:xfrm>
                      <a:off x="0" y="0"/>
                      <a:ext cx="5551805" cy="6784975"/>
                    </a:xfrm>
                    <a:prstGeom prst="rect">
                      <a:avLst/>
                    </a:prstGeom>
                  </pic:spPr>
                </pic:pic>
              </a:graphicData>
            </a:graphic>
          </wp:inline>
        </w:drawing>
      </w:r>
    </w:p>
    <w:p w14:paraId="2BE5EBDE" w14:textId="1A628C26" w:rsidR="00086636" w:rsidRDefault="00086636" w:rsidP="00086636">
      <w:pPr>
        <w:rPr>
          <w:lang w:val="en-GB"/>
        </w:rPr>
      </w:pPr>
      <w:r>
        <w:rPr>
          <w:b/>
          <w:lang w:val="en-GB"/>
        </w:rPr>
        <w:t xml:space="preserve">Figure 1. </w:t>
      </w:r>
      <w:r>
        <w:rPr>
          <w:lang w:val="en-GB"/>
        </w:rPr>
        <w:t>Top level sequence diagram of the application</w:t>
      </w:r>
    </w:p>
    <w:p w14:paraId="51A7574F" w14:textId="06E66496" w:rsidR="00086636" w:rsidRDefault="00086636" w:rsidP="00086636">
      <w:pPr>
        <w:rPr>
          <w:lang w:val="en-GB"/>
        </w:rPr>
      </w:pPr>
    </w:p>
    <w:p w14:paraId="1EA8EFE9" w14:textId="77777777" w:rsidR="002723B3" w:rsidRDefault="00086636" w:rsidP="00086636">
      <w:pPr>
        <w:rPr>
          <w:lang w:val="en-GB"/>
        </w:rPr>
      </w:pPr>
      <w:r>
        <w:rPr>
          <w:lang w:val="en-GB"/>
        </w:rPr>
        <w:t>From high level standpoint, the application consists of two separate parts - the client application and server application. Client application is built</w:t>
      </w:r>
      <w:r w:rsidR="002723B3">
        <w:rPr>
          <w:lang w:val="en-GB"/>
        </w:rPr>
        <w:t xml:space="preserve"> using HTML5, vanilla JavaScript and jQuery. Server is built using Python 3.x and uses Bottle web framework with added Jinja2 templating library for building HTML page and serving the web content. </w:t>
      </w:r>
    </w:p>
    <w:p w14:paraId="4FAD89AF" w14:textId="6B12B5B0" w:rsidR="00086636" w:rsidRDefault="002723B3" w:rsidP="00086636">
      <w:pPr>
        <w:rPr>
          <w:lang w:val="en-GB"/>
        </w:rPr>
      </w:pPr>
      <w:r>
        <w:rPr>
          <w:lang w:val="en-GB"/>
        </w:rPr>
        <w:t xml:space="preserve">As seen from Figure 1 which describes the top level program sequence, </w:t>
      </w:r>
      <w:r w:rsidR="00C80549">
        <w:rPr>
          <w:lang w:val="en-GB"/>
        </w:rPr>
        <w:t xml:space="preserve">after user opens the application website, the static page content is returned and shortly after, the list of scenarios </w:t>
      </w:r>
      <w:r w:rsidR="00C80549">
        <w:rPr>
          <w:lang w:val="en-GB"/>
        </w:rPr>
        <w:lastRenderedPageBreak/>
        <w:t xml:space="preserve">is requested from server by client. When client has chosen the scenario, the layout and instructions are requested from server using AJAX calls to RESTful web service. Once the server has sent the responses for aforementioned calls, visualization page is rendered and ready to visualize the scenario. </w:t>
      </w:r>
    </w:p>
    <w:p w14:paraId="47D11766" w14:textId="39EDD9D0" w:rsidR="00C80549" w:rsidRPr="00086636" w:rsidRDefault="00C80549" w:rsidP="00086636">
      <w:pPr>
        <w:rPr>
          <w:lang w:val="en-GB"/>
        </w:rPr>
      </w:pPr>
      <w:r>
        <w:rPr>
          <w:lang w:val="en-GB"/>
        </w:rPr>
        <w:t>In the following subchapters, the detailed flow of the application and application functions are described.</w:t>
      </w:r>
    </w:p>
    <w:p w14:paraId="111D42F0" w14:textId="227E87F0" w:rsidR="001546FE" w:rsidRDefault="00264FE5" w:rsidP="001546FE">
      <w:pPr>
        <w:pStyle w:val="Heading2"/>
      </w:pPr>
      <w:bookmarkStart w:id="48" w:name="_Toc451087766"/>
      <w:r>
        <w:t>Application flow</w:t>
      </w:r>
      <w:bookmarkEnd w:id="48"/>
    </w:p>
    <w:p w14:paraId="6B31C146" w14:textId="07630D9F" w:rsidR="00EC26ED" w:rsidRDefault="00EC26ED" w:rsidP="00EC26ED">
      <w:pPr>
        <w:pStyle w:val="Heading3"/>
        <w:rPr>
          <w:lang w:val="en-GB"/>
        </w:rPr>
      </w:pPr>
      <w:bookmarkStart w:id="49" w:name="_Toc451087767"/>
      <w:r>
        <w:rPr>
          <w:lang w:val="en-GB"/>
        </w:rPr>
        <w:t>Rendering the index page</w:t>
      </w:r>
      <w:bookmarkEnd w:id="49"/>
    </w:p>
    <w:p w14:paraId="7E0E4721" w14:textId="4032AAEA" w:rsidR="00C80549" w:rsidRDefault="00C80549" w:rsidP="00C80549">
      <w:pPr>
        <w:rPr>
          <w:lang w:val="en-GB"/>
        </w:rPr>
      </w:pPr>
      <w:r>
        <w:rPr>
          <w:noProof/>
          <w:lang w:val="en-US" w:eastAsia="en-US"/>
        </w:rPr>
        <w:drawing>
          <wp:inline distT="0" distB="0" distL="0" distR="0" wp14:anchorId="50B8C005" wp14:editId="38C33C8E">
            <wp:extent cx="5551805" cy="4136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render_index page.png"/>
                    <pic:cNvPicPr/>
                  </pic:nvPicPr>
                  <pic:blipFill>
                    <a:blip r:embed="rId10">
                      <a:extLst>
                        <a:ext uri="{28A0092B-C50C-407E-A947-70E740481C1C}">
                          <a14:useLocalDpi xmlns:a14="http://schemas.microsoft.com/office/drawing/2010/main" val="0"/>
                        </a:ext>
                      </a:extLst>
                    </a:blip>
                    <a:stretch>
                      <a:fillRect/>
                    </a:stretch>
                  </pic:blipFill>
                  <pic:spPr>
                    <a:xfrm>
                      <a:off x="0" y="0"/>
                      <a:ext cx="5551805" cy="4136390"/>
                    </a:xfrm>
                    <a:prstGeom prst="rect">
                      <a:avLst/>
                    </a:prstGeom>
                  </pic:spPr>
                </pic:pic>
              </a:graphicData>
            </a:graphic>
          </wp:inline>
        </w:drawing>
      </w:r>
    </w:p>
    <w:p w14:paraId="72D3A714" w14:textId="72825ABE" w:rsidR="00C80549" w:rsidRDefault="00C80549" w:rsidP="00C80549">
      <w:pPr>
        <w:rPr>
          <w:lang w:val="en-GB"/>
        </w:rPr>
      </w:pPr>
      <w:r>
        <w:rPr>
          <w:b/>
          <w:lang w:val="en-GB"/>
        </w:rPr>
        <w:t xml:space="preserve">Figure 2. </w:t>
      </w:r>
      <w:r>
        <w:rPr>
          <w:lang w:val="en-GB"/>
        </w:rPr>
        <w:t>Index page rendering sequence diagram.</w:t>
      </w:r>
    </w:p>
    <w:p w14:paraId="0DE013ED" w14:textId="77777777" w:rsidR="00945126" w:rsidRPr="00C80549" w:rsidRDefault="00945126" w:rsidP="00C80549">
      <w:pPr>
        <w:rPr>
          <w:lang w:val="en-GB"/>
        </w:rPr>
      </w:pPr>
    </w:p>
    <w:p w14:paraId="48B3C878" w14:textId="2B350A7E" w:rsidR="00EC26ED" w:rsidRDefault="00EC26ED" w:rsidP="000F36E7">
      <w:pPr>
        <w:rPr>
          <w:lang w:val="en-GB"/>
        </w:rPr>
      </w:pPr>
      <w:r>
        <w:rPr>
          <w:lang w:val="en-GB"/>
        </w:rPr>
        <w:t xml:space="preserve">Application starts by user going to the index page of application web page. For development process, it is </w:t>
      </w:r>
      <w:hyperlink r:id="rId11" w:history="1">
        <w:r w:rsidRPr="00AF674A">
          <w:rPr>
            <w:rStyle w:val="Hyperlink"/>
            <w:lang w:val="en-GB"/>
          </w:rPr>
          <w:t>http://localhost:8080</w:t>
        </w:r>
      </w:hyperlink>
      <w:r>
        <w:rPr>
          <w:lang w:val="en-GB"/>
        </w:rPr>
        <w:t>. Upon arrival to the page, the web server will return the index page template. Next</w:t>
      </w:r>
      <w:r w:rsidR="0012420D">
        <w:rPr>
          <w:lang w:val="en-GB"/>
        </w:rPr>
        <w:t>,</w:t>
      </w:r>
      <w:r>
        <w:rPr>
          <w:lang w:val="en-GB"/>
        </w:rPr>
        <w:t xml:space="preserve"> AJAX call is made to </w:t>
      </w:r>
      <w:r w:rsidR="005007B3">
        <w:rPr>
          <w:rStyle w:val="KoodinideChar"/>
        </w:rPr>
        <w:t>/Scenarios</w:t>
      </w:r>
      <w:r>
        <w:rPr>
          <w:lang w:val="en-GB"/>
        </w:rPr>
        <w:t xml:space="preserve"> page of server to retrieve the ava</w:t>
      </w:r>
      <w:r w:rsidR="005007B3">
        <w:rPr>
          <w:lang w:val="en-GB"/>
        </w:rPr>
        <w:t xml:space="preserve">ilable parking scenarios. The </w:t>
      </w:r>
      <w:r w:rsidR="000F36E7">
        <w:rPr>
          <w:lang w:val="en-GB"/>
        </w:rPr>
        <w:t xml:space="preserve">scenarios are held in </w:t>
      </w:r>
      <w:r w:rsidR="000F36E7" w:rsidRPr="00CF2EDF">
        <w:rPr>
          <w:rStyle w:val="KoodinideChar"/>
        </w:rPr>
        <w:t>./Examples</w:t>
      </w:r>
      <w:r w:rsidR="000F36E7">
        <w:rPr>
          <w:lang w:val="en-GB"/>
        </w:rPr>
        <w:t xml:space="preserve"> folder on server</w:t>
      </w:r>
      <w:r w:rsidR="00CF2EDF">
        <w:rPr>
          <w:lang w:val="en-GB"/>
        </w:rPr>
        <w:t xml:space="preserve">. When server gets a request on </w:t>
      </w:r>
      <w:r w:rsidR="00CF2EDF" w:rsidRPr="00CF2EDF">
        <w:rPr>
          <w:rStyle w:val="KoodinideChar"/>
        </w:rPr>
        <w:t>/Scenarios</w:t>
      </w:r>
      <w:r w:rsidR="00CF2EDF">
        <w:rPr>
          <w:lang w:val="en-GB"/>
        </w:rPr>
        <w:t xml:space="preserve"> address, </w:t>
      </w:r>
      <w:r w:rsidR="00CF2EDF" w:rsidRPr="00CF2EDF">
        <w:rPr>
          <w:rStyle w:val="KoodinideChar"/>
        </w:rPr>
        <w:t>get_json_route_list()</w:t>
      </w:r>
      <w:r w:rsidR="00CF2EDF">
        <w:rPr>
          <w:lang w:val="en-GB"/>
        </w:rPr>
        <w:t xml:space="preserve"> function is called which finds all the files with </w:t>
      </w:r>
      <w:r w:rsidR="00CF2EDF" w:rsidRPr="00CF2EDF">
        <w:rPr>
          <w:rStyle w:val="KoodinideChar"/>
        </w:rPr>
        <w:t>.robroute</w:t>
      </w:r>
      <w:r w:rsidR="00CF2EDF">
        <w:rPr>
          <w:lang w:val="en-GB"/>
        </w:rPr>
        <w:t xml:space="preserve"> extension in Example folder and returns a JSON array with the names and values of the available scenarios. </w:t>
      </w:r>
    </w:p>
    <w:p w14:paraId="1BDC25E8" w14:textId="4561F32D" w:rsidR="00EC26ED" w:rsidRDefault="00261378" w:rsidP="00EC26ED">
      <w:pPr>
        <w:pStyle w:val="Heading3"/>
        <w:rPr>
          <w:lang w:val="en-GB"/>
        </w:rPr>
      </w:pPr>
      <w:bookmarkStart w:id="50" w:name="_Toc451087768"/>
      <w:r>
        <w:rPr>
          <w:lang w:val="en-GB"/>
        </w:rPr>
        <w:t>Choosing the parking lot and instructions</w:t>
      </w:r>
      <w:bookmarkEnd w:id="50"/>
    </w:p>
    <w:p w14:paraId="355801D0" w14:textId="367A9755" w:rsidR="00EC26ED" w:rsidRDefault="00EC26ED" w:rsidP="00EC26ED">
      <w:pPr>
        <w:rPr>
          <w:lang w:val="en-GB"/>
        </w:rPr>
      </w:pPr>
      <w:r>
        <w:rPr>
          <w:lang w:val="en-GB"/>
        </w:rPr>
        <w:t xml:space="preserve">When the available </w:t>
      </w:r>
      <w:r w:rsidR="00CF2EDF">
        <w:rPr>
          <w:lang w:val="en-GB"/>
        </w:rPr>
        <w:t>scenarios</w:t>
      </w:r>
      <w:r>
        <w:rPr>
          <w:lang w:val="en-GB"/>
        </w:rPr>
        <w:t xml:space="preserve"> have been retrieved, user can choose </w:t>
      </w:r>
      <w:r w:rsidR="00CF2EDF">
        <w:rPr>
          <w:lang w:val="en-GB"/>
        </w:rPr>
        <w:t>scenario</w:t>
      </w:r>
      <w:r>
        <w:rPr>
          <w:lang w:val="en-GB"/>
        </w:rPr>
        <w:t xml:space="preserve"> of what </w:t>
      </w:r>
      <w:r w:rsidR="00CF2EDF">
        <w:rPr>
          <w:lang w:val="en-GB"/>
        </w:rPr>
        <w:t>he or she</w:t>
      </w:r>
      <w:r>
        <w:rPr>
          <w:lang w:val="en-GB"/>
        </w:rPr>
        <w:t xml:space="preserve"> want</w:t>
      </w:r>
      <w:r w:rsidR="00CF2EDF">
        <w:rPr>
          <w:lang w:val="en-GB"/>
        </w:rPr>
        <w:t>s</w:t>
      </w:r>
      <w:r>
        <w:rPr>
          <w:lang w:val="en-GB"/>
        </w:rPr>
        <w:t xml:space="preserve"> to see the </w:t>
      </w:r>
      <w:r w:rsidR="00CF2EDF">
        <w:rPr>
          <w:lang w:val="en-GB"/>
        </w:rPr>
        <w:t>visualization</w:t>
      </w:r>
      <w:r>
        <w:rPr>
          <w:lang w:val="en-GB"/>
        </w:rPr>
        <w:t xml:space="preserve"> of.</w:t>
      </w:r>
      <w:r w:rsidR="00CF2EDF">
        <w:rPr>
          <w:lang w:val="en-GB"/>
        </w:rPr>
        <w:t xml:space="preserve"> Also, user has to specify if realistic visualization or visualization with the ability to choose speed is needed.</w:t>
      </w:r>
      <w:r>
        <w:rPr>
          <w:lang w:val="en-GB"/>
        </w:rPr>
        <w:t xml:space="preserve"> </w:t>
      </w:r>
      <w:r w:rsidR="005F73E8">
        <w:rPr>
          <w:lang w:val="en-GB"/>
        </w:rPr>
        <w:t xml:space="preserve">When </w:t>
      </w:r>
      <w:r w:rsidR="00CF2EDF">
        <w:rPr>
          <w:lang w:val="en-GB"/>
        </w:rPr>
        <w:t>a scenario</w:t>
      </w:r>
      <w:r w:rsidR="005F73E8">
        <w:rPr>
          <w:lang w:val="en-GB"/>
        </w:rPr>
        <w:t xml:space="preserve"> gets chosen, the client makes </w:t>
      </w:r>
      <w:r w:rsidR="00CF2EDF">
        <w:rPr>
          <w:lang w:val="en-GB"/>
        </w:rPr>
        <w:t>three</w:t>
      </w:r>
      <w:r w:rsidR="005F73E8">
        <w:rPr>
          <w:lang w:val="en-GB"/>
        </w:rPr>
        <w:t xml:space="preserve"> AJAX calls to server. Firstly, to </w:t>
      </w:r>
      <w:r w:rsidR="005F73E8" w:rsidRPr="0012420D">
        <w:rPr>
          <w:rStyle w:val="KoodinideChar"/>
        </w:rPr>
        <w:t>/</w:t>
      </w:r>
      <w:r w:rsidR="00CF2EDF">
        <w:rPr>
          <w:rStyle w:val="KoodinideChar"/>
        </w:rPr>
        <w:t>Scenarios</w:t>
      </w:r>
      <w:r w:rsidR="005F73E8" w:rsidRPr="0012420D">
        <w:rPr>
          <w:rStyle w:val="KoodinideChar"/>
        </w:rPr>
        <w:t>/&lt;</w:t>
      </w:r>
      <w:r w:rsidR="00CF2EDF">
        <w:rPr>
          <w:rStyle w:val="KoodinideChar"/>
        </w:rPr>
        <w:t>scenarioNr</w:t>
      </w:r>
      <w:r w:rsidR="005F73E8" w:rsidRPr="0012420D">
        <w:rPr>
          <w:rStyle w:val="KoodinideChar"/>
        </w:rPr>
        <w:t>&gt;/Layout</w:t>
      </w:r>
      <w:r w:rsidR="00CF2EDF">
        <w:rPr>
          <w:rStyle w:val="KoodinideChar"/>
        </w:rPr>
        <w:t>/0</w:t>
      </w:r>
      <w:r w:rsidR="005F73E8">
        <w:rPr>
          <w:lang w:val="en-GB"/>
        </w:rPr>
        <w:t xml:space="preserve"> to </w:t>
      </w:r>
      <w:r w:rsidR="005F73E8">
        <w:rPr>
          <w:lang w:val="en-GB"/>
        </w:rPr>
        <w:lastRenderedPageBreak/>
        <w:t xml:space="preserve">get </w:t>
      </w:r>
      <w:r w:rsidR="00CF2EDF">
        <w:rPr>
          <w:lang w:val="en-GB"/>
        </w:rPr>
        <w:t xml:space="preserve">the end state of the </w:t>
      </w:r>
      <w:r w:rsidR="007A7C7F">
        <w:rPr>
          <w:lang w:val="en-GB"/>
        </w:rPr>
        <w:t xml:space="preserve">visualization and shortly after that </w:t>
      </w:r>
      <w:r w:rsidR="007A7C7F" w:rsidRPr="007A7C7F">
        <w:rPr>
          <w:rStyle w:val="KoodinideChar"/>
        </w:rPr>
        <w:t>/Scenarios&lt;scenarioNr&gt;/Layout/1</w:t>
      </w:r>
      <w:r w:rsidR="007A7C7F">
        <w:rPr>
          <w:lang w:val="en-GB"/>
        </w:rPr>
        <w:t xml:space="preserve"> to get the starting state. The need for two calls is to show the user static images of the parking lot at the beginning and end of visualization at all times.</w:t>
      </w:r>
      <w:r w:rsidR="005F73E8">
        <w:rPr>
          <w:lang w:val="en-GB"/>
        </w:rPr>
        <w:t xml:space="preserve"> </w:t>
      </w:r>
      <w:r w:rsidR="007A7C7F">
        <w:rPr>
          <w:lang w:val="en-GB"/>
        </w:rPr>
        <w:t>Third</w:t>
      </w:r>
      <w:r w:rsidR="005F73E8">
        <w:rPr>
          <w:lang w:val="en-GB"/>
        </w:rPr>
        <w:t xml:space="preserve"> AJAX call is made to </w:t>
      </w:r>
      <w:r w:rsidR="005F73E8" w:rsidRPr="0012420D">
        <w:rPr>
          <w:rStyle w:val="KoodinideChar"/>
        </w:rPr>
        <w:t>/</w:t>
      </w:r>
      <w:r w:rsidR="00CF2EDF">
        <w:rPr>
          <w:rStyle w:val="KoodinideChar"/>
        </w:rPr>
        <w:t>Scenarios</w:t>
      </w:r>
      <w:r w:rsidR="005F73E8" w:rsidRPr="0012420D">
        <w:rPr>
          <w:rStyle w:val="KoodinideChar"/>
        </w:rPr>
        <w:t>/</w:t>
      </w:r>
      <w:r w:rsidR="00CF2EDF">
        <w:rPr>
          <w:rStyle w:val="KoodinideChar"/>
        </w:rPr>
        <w:t>scenarioNr</w:t>
      </w:r>
      <w:r w:rsidR="005F73E8" w:rsidRPr="0012420D">
        <w:rPr>
          <w:rStyle w:val="KoodinideChar"/>
        </w:rPr>
        <w:t>/Instructions</w:t>
      </w:r>
      <w:r w:rsidR="007A7C7F">
        <w:rPr>
          <w:rStyle w:val="KoodinideChar"/>
        </w:rPr>
        <w:t>/Realistic</w:t>
      </w:r>
      <w:r w:rsidR="005F73E8">
        <w:rPr>
          <w:lang w:val="en-GB"/>
        </w:rPr>
        <w:t xml:space="preserve"> to get the instruction steps for the parking lot.</w:t>
      </w:r>
      <w:r w:rsidR="007A7C7F">
        <w:rPr>
          <w:lang w:val="en-GB"/>
        </w:rPr>
        <w:t xml:space="preserve"> </w:t>
      </w:r>
      <w:r w:rsidR="00755291">
        <w:rPr>
          <w:lang w:val="en-GB"/>
        </w:rPr>
        <w:t xml:space="preserve">Instead of keyword </w:t>
      </w:r>
      <w:r w:rsidR="00755291" w:rsidRPr="00755291">
        <w:rPr>
          <w:rStyle w:val="KoodinideChar"/>
        </w:rPr>
        <w:t>Realistic</w:t>
      </w:r>
      <w:r w:rsidR="00755291">
        <w:rPr>
          <w:lang w:val="en-GB"/>
        </w:rPr>
        <w:t xml:space="preserve"> 0 or 1 is used – when user requested realistic visualization, the keyword is 1, otherwise it is 0.</w:t>
      </w:r>
    </w:p>
    <w:p w14:paraId="4A9A9331" w14:textId="52AB0BD7" w:rsidR="005F73E8" w:rsidRDefault="005F73E8" w:rsidP="005F73E8">
      <w:pPr>
        <w:pStyle w:val="Heading4"/>
        <w:rPr>
          <w:lang w:val="en-GB"/>
        </w:rPr>
      </w:pPr>
      <w:r>
        <w:rPr>
          <w:lang w:val="en-GB"/>
        </w:rPr>
        <w:t>Retrieving parking lot layout.</w:t>
      </w:r>
    </w:p>
    <w:p w14:paraId="516C4E67" w14:textId="77777777" w:rsidR="00945126" w:rsidRDefault="00945126" w:rsidP="00945126">
      <w:pPr>
        <w:rPr>
          <w:lang w:val="en-GB"/>
        </w:rPr>
      </w:pPr>
      <w:r>
        <w:rPr>
          <w:noProof/>
          <w:lang w:val="en-US" w:eastAsia="en-US"/>
        </w:rPr>
        <w:drawing>
          <wp:inline distT="0" distB="0" distL="0" distR="0" wp14:anchorId="3F2B3D9F" wp14:editId="78E7C4D7">
            <wp:extent cx="5551805" cy="52311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t_coordinates.png"/>
                    <pic:cNvPicPr/>
                  </pic:nvPicPr>
                  <pic:blipFill>
                    <a:blip r:embed="rId12">
                      <a:extLst>
                        <a:ext uri="{28A0092B-C50C-407E-A947-70E740481C1C}">
                          <a14:useLocalDpi xmlns:a14="http://schemas.microsoft.com/office/drawing/2010/main" val="0"/>
                        </a:ext>
                      </a:extLst>
                    </a:blip>
                    <a:stretch>
                      <a:fillRect/>
                    </a:stretch>
                  </pic:blipFill>
                  <pic:spPr>
                    <a:xfrm>
                      <a:off x="0" y="0"/>
                      <a:ext cx="5551805" cy="5231130"/>
                    </a:xfrm>
                    <a:prstGeom prst="rect">
                      <a:avLst/>
                    </a:prstGeom>
                  </pic:spPr>
                </pic:pic>
              </a:graphicData>
            </a:graphic>
          </wp:inline>
        </w:drawing>
      </w:r>
    </w:p>
    <w:p w14:paraId="4308AEEB" w14:textId="77777777" w:rsidR="00945126" w:rsidRDefault="00945126" w:rsidP="00945126">
      <w:pPr>
        <w:rPr>
          <w:lang w:val="en-GB"/>
        </w:rPr>
      </w:pPr>
      <w:r>
        <w:rPr>
          <w:b/>
          <w:lang w:val="en-GB"/>
        </w:rPr>
        <w:t xml:space="preserve">Figure 3. </w:t>
      </w:r>
      <w:r>
        <w:rPr>
          <w:lang w:val="en-GB"/>
        </w:rPr>
        <w:t>Sequence diagram of server side coordinates retrieval</w:t>
      </w:r>
    </w:p>
    <w:p w14:paraId="06F21179" w14:textId="77777777" w:rsidR="00945126" w:rsidRPr="00945126" w:rsidRDefault="00945126" w:rsidP="00945126">
      <w:pPr>
        <w:rPr>
          <w:lang w:val="en-GB"/>
        </w:rPr>
      </w:pPr>
    </w:p>
    <w:p w14:paraId="1F832C4F" w14:textId="61DF1EB5" w:rsidR="005F73E8" w:rsidRDefault="00755291" w:rsidP="005F73E8">
      <w:pPr>
        <w:rPr>
          <w:lang w:val="en-GB"/>
        </w:rPr>
      </w:pPr>
      <w:r>
        <w:rPr>
          <w:lang w:val="en-GB"/>
        </w:rPr>
        <w:t>S</w:t>
      </w:r>
      <w:r w:rsidR="005F73E8">
        <w:rPr>
          <w:lang w:val="en-GB"/>
        </w:rPr>
        <w:t>erver</w:t>
      </w:r>
      <w:r>
        <w:rPr>
          <w:lang w:val="en-GB"/>
        </w:rPr>
        <w:t>, upon</w:t>
      </w:r>
      <w:r w:rsidR="005F73E8">
        <w:rPr>
          <w:lang w:val="en-GB"/>
        </w:rPr>
        <w:t xml:space="preserve"> getting a request</w:t>
      </w:r>
      <w:r>
        <w:rPr>
          <w:lang w:val="en-GB"/>
        </w:rPr>
        <w:t xml:space="preserve"> to return parking lot layout, calls</w:t>
      </w:r>
      <w:r w:rsidR="005F73E8">
        <w:rPr>
          <w:lang w:val="en-GB"/>
        </w:rPr>
        <w:t xml:space="preserve"> </w:t>
      </w:r>
      <w:r w:rsidR="0012420D" w:rsidRPr="0012420D">
        <w:rPr>
          <w:rStyle w:val="KoodinideChar"/>
        </w:rPr>
        <w:t>get_parking_layout</w:t>
      </w:r>
      <w:r w:rsidR="005F73E8" w:rsidRPr="0012420D">
        <w:rPr>
          <w:rStyle w:val="KoodinideChar"/>
        </w:rPr>
        <w:t>(route)</w:t>
      </w:r>
      <w:r w:rsidR="005F73E8">
        <w:rPr>
          <w:lang w:val="en-GB"/>
        </w:rPr>
        <w:t xml:space="preserve"> </w:t>
      </w:r>
      <w:r w:rsidR="0012420D">
        <w:rPr>
          <w:lang w:val="en-GB"/>
        </w:rPr>
        <w:t>function</w:t>
      </w:r>
      <w:r w:rsidR="005F73E8">
        <w:rPr>
          <w:lang w:val="en-GB"/>
        </w:rPr>
        <w:t xml:space="preserve">. Route is an object that is returned by </w:t>
      </w:r>
      <w:r w:rsidR="0012420D">
        <w:rPr>
          <w:lang w:val="en-GB"/>
        </w:rPr>
        <w:t>function</w:t>
      </w:r>
      <w:r w:rsidR="005F73E8">
        <w:rPr>
          <w:lang w:val="en-GB"/>
        </w:rPr>
        <w:t xml:space="preserve"> </w:t>
      </w:r>
      <w:r w:rsidR="0012420D" w:rsidRPr="0012420D">
        <w:rPr>
          <w:rStyle w:val="KoodinideChar"/>
        </w:rPr>
        <w:t>get_route</w:t>
      </w:r>
      <w:r w:rsidR="005F73E8" w:rsidRPr="0012420D">
        <w:rPr>
          <w:rStyle w:val="KoodinideChar"/>
        </w:rPr>
        <w:t>(filename)</w:t>
      </w:r>
      <w:r w:rsidR="005F73E8">
        <w:rPr>
          <w:lang w:val="en-GB"/>
        </w:rPr>
        <w:t xml:space="preserve">. </w:t>
      </w:r>
    </w:p>
    <w:p w14:paraId="6CA11A87" w14:textId="64DC12EF" w:rsidR="005F73E8" w:rsidRDefault="0012420D" w:rsidP="005F73E8">
      <w:pPr>
        <w:rPr>
          <w:lang w:val="en-GB"/>
        </w:rPr>
      </w:pPr>
      <w:r w:rsidRPr="0012420D">
        <w:rPr>
          <w:rStyle w:val="KoodinideChar"/>
        </w:rPr>
        <w:t>g</w:t>
      </w:r>
      <w:r w:rsidR="005F73E8" w:rsidRPr="0012420D">
        <w:rPr>
          <w:rStyle w:val="KoodinideChar"/>
        </w:rPr>
        <w:t>et</w:t>
      </w:r>
      <w:r w:rsidRPr="0012420D">
        <w:rPr>
          <w:rStyle w:val="KoodinideChar"/>
        </w:rPr>
        <w:t>_r</w:t>
      </w:r>
      <w:r w:rsidR="005F73E8" w:rsidRPr="0012420D">
        <w:rPr>
          <w:rStyle w:val="KoodinideChar"/>
        </w:rPr>
        <w:t>oute(filename)</w:t>
      </w:r>
      <w:r w:rsidR="005F73E8">
        <w:rPr>
          <w:lang w:val="en-GB"/>
        </w:rPr>
        <w:t xml:space="preserve"> reads the file with the name given in </w:t>
      </w:r>
      <w:r>
        <w:rPr>
          <w:lang w:val="en-GB"/>
        </w:rPr>
        <w:t>function</w:t>
      </w:r>
      <w:r w:rsidR="005F73E8">
        <w:rPr>
          <w:lang w:val="en-GB"/>
        </w:rPr>
        <w:t xml:space="preserve"> argument and returns Route class object. Route class object consists of three parts:</w:t>
      </w:r>
    </w:p>
    <w:p w14:paraId="1B02CF39" w14:textId="7F9623D4" w:rsidR="005F73E8" w:rsidRDefault="0012420D" w:rsidP="00AD09D0">
      <w:pPr>
        <w:pStyle w:val="ListParagraph"/>
        <w:numPr>
          <w:ilvl w:val="0"/>
          <w:numId w:val="8"/>
        </w:numPr>
        <w:rPr>
          <w:lang w:val="en-GB"/>
        </w:rPr>
      </w:pPr>
      <w:r w:rsidRPr="0012420D">
        <w:rPr>
          <w:rStyle w:val="KoodinideChar"/>
        </w:rPr>
        <w:t>lot_size</w:t>
      </w:r>
      <w:r w:rsidR="005F73E8">
        <w:rPr>
          <w:lang w:val="en-GB"/>
        </w:rPr>
        <w:t>, which is an array with two values – number of parking spaces in parking lot vertically and horizontally</w:t>
      </w:r>
      <w:r w:rsidR="00755291">
        <w:rPr>
          <w:lang w:val="en-GB"/>
        </w:rPr>
        <w:t>,</w:t>
      </w:r>
    </w:p>
    <w:p w14:paraId="3C764837" w14:textId="01990025" w:rsidR="005F73E8" w:rsidRDefault="00410EA4" w:rsidP="00AD09D0">
      <w:pPr>
        <w:pStyle w:val="ListParagraph"/>
        <w:numPr>
          <w:ilvl w:val="0"/>
          <w:numId w:val="8"/>
        </w:numPr>
        <w:rPr>
          <w:lang w:val="en-GB"/>
        </w:rPr>
      </w:pPr>
      <w:r w:rsidRPr="0012420D">
        <w:rPr>
          <w:rStyle w:val="KoodinideChar"/>
        </w:rPr>
        <w:t>l</w:t>
      </w:r>
      <w:r w:rsidR="005F73E8" w:rsidRPr="0012420D">
        <w:rPr>
          <w:rStyle w:val="KoodinideChar"/>
        </w:rPr>
        <w:t>ot</w:t>
      </w:r>
      <w:r w:rsidR="0012420D" w:rsidRPr="0012420D">
        <w:rPr>
          <w:rStyle w:val="KoodinideChar"/>
        </w:rPr>
        <w:t>_l</w:t>
      </w:r>
      <w:r w:rsidR="005F73E8" w:rsidRPr="0012420D">
        <w:rPr>
          <w:rStyle w:val="KoodinideChar"/>
        </w:rPr>
        <w:t>ayo</w:t>
      </w:r>
      <w:r w:rsidRPr="0012420D">
        <w:rPr>
          <w:rStyle w:val="KoodinideChar"/>
        </w:rPr>
        <w:t>u</w:t>
      </w:r>
      <w:r w:rsidR="005F73E8" w:rsidRPr="0012420D">
        <w:rPr>
          <w:rStyle w:val="KoodinideChar"/>
        </w:rPr>
        <w:t>t</w:t>
      </w:r>
      <w:r w:rsidR="005F73E8">
        <w:rPr>
          <w:lang w:val="en-GB"/>
        </w:rPr>
        <w:t>, which is a two-dimensional array that holds the parking space’s state (to which directions is it able to move from this parking space)</w:t>
      </w:r>
      <w:r w:rsidR="00755291">
        <w:rPr>
          <w:lang w:val="en-GB"/>
        </w:rPr>
        <w:t>,</w:t>
      </w:r>
    </w:p>
    <w:p w14:paraId="117D3C9A" w14:textId="5EFF654C" w:rsidR="005F73E8" w:rsidRDefault="00410EA4" w:rsidP="00AD09D0">
      <w:pPr>
        <w:pStyle w:val="ListParagraph"/>
        <w:numPr>
          <w:ilvl w:val="0"/>
          <w:numId w:val="8"/>
        </w:numPr>
        <w:rPr>
          <w:lang w:val="en-GB"/>
        </w:rPr>
      </w:pPr>
      <w:r w:rsidRPr="0012420D">
        <w:rPr>
          <w:rStyle w:val="KoodinideChar"/>
        </w:rPr>
        <w:lastRenderedPageBreak/>
        <w:t>instructions</w:t>
      </w:r>
      <w:r w:rsidR="0012420D" w:rsidRPr="0012420D">
        <w:rPr>
          <w:rStyle w:val="KoodinideChar"/>
        </w:rPr>
        <w:t>_a</w:t>
      </w:r>
      <w:r w:rsidRPr="0012420D">
        <w:rPr>
          <w:rStyle w:val="KoodinideChar"/>
        </w:rPr>
        <w:t>rray</w:t>
      </w:r>
      <w:r>
        <w:rPr>
          <w:lang w:val="en-GB"/>
        </w:rPr>
        <w:t>, which is an array of instruction steps that hold the four different states for each parking space in each array.</w:t>
      </w:r>
    </w:p>
    <w:p w14:paraId="7C9B8296" w14:textId="62CD12FB" w:rsidR="00970796" w:rsidRDefault="0012420D" w:rsidP="00410EA4">
      <w:pPr>
        <w:rPr>
          <w:lang w:val="en-GB"/>
        </w:rPr>
      </w:pPr>
      <w:r w:rsidRPr="0012420D">
        <w:rPr>
          <w:rStyle w:val="KoodinideChar"/>
        </w:rPr>
        <w:t>get_parking_layout</w:t>
      </w:r>
      <w:r w:rsidR="00410EA4" w:rsidRPr="0012420D">
        <w:rPr>
          <w:rStyle w:val="KoodinideChar"/>
        </w:rPr>
        <w:t>(route)</w:t>
      </w:r>
      <w:r w:rsidR="00410EA4">
        <w:rPr>
          <w:lang w:val="en-GB"/>
        </w:rPr>
        <w:t xml:space="preserve"> returns a JSON object describing the width and height of the parking lot concerning the parking spaces, layout with parking spaces states and machine array that describes the position of the machines in the grid, their ID and their sprite </w:t>
      </w:r>
      <w:r w:rsidR="00970796">
        <w:rPr>
          <w:lang w:val="en-GB"/>
        </w:rPr>
        <w:t>type</w:t>
      </w:r>
      <w:r w:rsidR="00410EA4">
        <w:rPr>
          <w:lang w:val="en-GB"/>
        </w:rPr>
        <w:t>.</w:t>
      </w:r>
      <w:r w:rsidR="00945126">
        <w:rPr>
          <w:lang w:val="en-GB"/>
        </w:rPr>
        <w:t xml:space="preserve"> Detailed diagram of the function can be seen on figure 3.</w:t>
      </w:r>
    </w:p>
    <w:p w14:paraId="3F1B41D6" w14:textId="6294E7DF" w:rsidR="00970796" w:rsidRDefault="00970796" w:rsidP="00410EA4">
      <w:pPr>
        <w:rPr>
          <w:lang w:val="en-GB"/>
        </w:rPr>
      </w:pPr>
      <w:r>
        <w:rPr>
          <w:lang w:val="en-GB"/>
        </w:rPr>
        <w:t xml:space="preserve">Machine array is retrieved from </w:t>
      </w:r>
      <w:r w:rsidRPr="00970796">
        <w:rPr>
          <w:rStyle w:val="KoodinideChar"/>
        </w:rPr>
        <w:t>get_coordinates(route, level, making_instructions  = False)</w:t>
      </w:r>
      <w:r>
        <w:rPr>
          <w:lang w:val="en-GB"/>
        </w:rPr>
        <w:t xml:space="preserve"> function which iterates over the scenario’s instructions at the given level. When it finds a machine on any parking space, it will add its type (either car or robot), coordinates, unique ID and sprite image type to the array that is going to be returned in the end of the iteration.</w:t>
      </w:r>
    </w:p>
    <w:p w14:paraId="5BF9249A" w14:textId="606DDB8A" w:rsidR="00945126" w:rsidRDefault="00970796" w:rsidP="00970796">
      <w:pPr>
        <w:rPr>
          <w:lang w:val="en-GB"/>
        </w:rPr>
      </w:pPr>
      <w:r>
        <w:rPr>
          <w:lang w:val="en-GB"/>
        </w:rPr>
        <w:t>Example of server’s response for layout request:</w:t>
      </w:r>
    </w:p>
    <w:p w14:paraId="04365B48" w14:textId="77777777" w:rsidR="00970796" w:rsidRPr="00970796" w:rsidRDefault="00970796" w:rsidP="00970796">
      <w:pPr>
        <w:pStyle w:val="Koodinide"/>
        <w:rPr>
          <w:lang w:val="en-GB"/>
        </w:rPr>
      </w:pPr>
      <w:r w:rsidRPr="00970796">
        <w:rPr>
          <w:lang w:val="en-GB"/>
        </w:rPr>
        <w:t>{</w:t>
      </w:r>
    </w:p>
    <w:p w14:paraId="3458933A" w14:textId="77777777" w:rsidR="00970796" w:rsidRPr="00970796" w:rsidRDefault="00970796" w:rsidP="00970796">
      <w:pPr>
        <w:pStyle w:val="Koodinide"/>
        <w:rPr>
          <w:lang w:val="en-GB"/>
        </w:rPr>
      </w:pPr>
      <w:r w:rsidRPr="00970796">
        <w:rPr>
          <w:lang w:val="en-GB"/>
        </w:rPr>
        <w:tab/>
        <w:t>"layout": [</w:t>
      </w:r>
    </w:p>
    <w:p w14:paraId="4514E925" w14:textId="77777777" w:rsidR="00970796" w:rsidRPr="00970796" w:rsidRDefault="00970796" w:rsidP="00970796">
      <w:pPr>
        <w:pStyle w:val="Koodinide"/>
        <w:rPr>
          <w:lang w:val="en-GB"/>
        </w:rPr>
      </w:pPr>
      <w:r w:rsidRPr="00970796">
        <w:rPr>
          <w:lang w:val="en-GB"/>
        </w:rPr>
        <w:tab/>
      </w:r>
      <w:r w:rsidRPr="00970796">
        <w:rPr>
          <w:lang w:val="en-GB"/>
        </w:rPr>
        <w:tab/>
        <w:t>["wallNW", "wallN", "wallN", "wallNE"],</w:t>
      </w:r>
    </w:p>
    <w:p w14:paraId="4E40F872" w14:textId="77777777" w:rsidR="00970796" w:rsidRPr="00970796" w:rsidRDefault="00970796" w:rsidP="00970796">
      <w:pPr>
        <w:pStyle w:val="Koodinide"/>
        <w:rPr>
          <w:lang w:val="en-GB"/>
        </w:rPr>
      </w:pPr>
      <w:r w:rsidRPr="00970796">
        <w:rPr>
          <w:lang w:val="en-GB"/>
        </w:rPr>
        <w:tab/>
      </w:r>
      <w:r w:rsidRPr="00970796">
        <w:rPr>
          <w:lang w:val="en-GB"/>
        </w:rPr>
        <w:tab/>
        <w:t>["wallW", "nowall", "nowall", "wallE"],</w:t>
      </w:r>
    </w:p>
    <w:p w14:paraId="2D881C9C" w14:textId="77777777" w:rsidR="00970796" w:rsidRPr="00970796" w:rsidRDefault="00970796" w:rsidP="00970796">
      <w:pPr>
        <w:pStyle w:val="Koodinide"/>
        <w:rPr>
          <w:lang w:val="en-GB"/>
        </w:rPr>
      </w:pPr>
      <w:r w:rsidRPr="00970796">
        <w:rPr>
          <w:lang w:val="en-GB"/>
        </w:rPr>
        <w:tab/>
      </w:r>
      <w:r w:rsidRPr="00970796">
        <w:rPr>
          <w:lang w:val="en-GB"/>
        </w:rPr>
        <w:tab/>
        <w:t>["wallW", "nowall", "nowall", "wallE"],</w:t>
      </w:r>
    </w:p>
    <w:p w14:paraId="59BE556D" w14:textId="77777777" w:rsidR="00970796" w:rsidRPr="00970796" w:rsidRDefault="00970796" w:rsidP="00970796">
      <w:pPr>
        <w:pStyle w:val="Koodinide"/>
        <w:rPr>
          <w:lang w:val="en-GB"/>
        </w:rPr>
      </w:pPr>
      <w:r w:rsidRPr="00970796">
        <w:rPr>
          <w:lang w:val="en-GB"/>
        </w:rPr>
        <w:tab/>
      </w:r>
      <w:r w:rsidRPr="00970796">
        <w:rPr>
          <w:lang w:val="en-GB"/>
        </w:rPr>
        <w:tab/>
        <w:t>["wallSW", "wallS", "wallS", "wallES"]</w:t>
      </w:r>
    </w:p>
    <w:p w14:paraId="75E01EBF" w14:textId="77777777" w:rsidR="00970796" w:rsidRPr="00970796" w:rsidRDefault="00970796" w:rsidP="00970796">
      <w:pPr>
        <w:pStyle w:val="Koodinide"/>
        <w:rPr>
          <w:lang w:val="en-GB"/>
        </w:rPr>
      </w:pPr>
      <w:r w:rsidRPr="00970796">
        <w:rPr>
          <w:lang w:val="en-GB"/>
        </w:rPr>
        <w:tab/>
        <w:t>],</w:t>
      </w:r>
    </w:p>
    <w:p w14:paraId="320871A9" w14:textId="77777777" w:rsidR="00970796" w:rsidRPr="00970796" w:rsidRDefault="00970796" w:rsidP="00970796">
      <w:pPr>
        <w:pStyle w:val="Koodinide"/>
        <w:rPr>
          <w:lang w:val="en-GB"/>
        </w:rPr>
      </w:pPr>
      <w:r w:rsidRPr="00970796">
        <w:rPr>
          <w:lang w:val="en-GB"/>
        </w:rPr>
        <w:tab/>
        <w:t>"machines": [</w:t>
      </w:r>
    </w:p>
    <w:p w14:paraId="08FD2602" w14:textId="77777777" w:rsidR="00970796" w:rsidRPr="00970796" w:rsidRDefault="00970796" w:rsidP="00970796">
      <w:pPr>
        <w:pStyle w:val="Koodinide"/>
        <w:rPr>
          <w:lang w:val="en-GB"/>
        </w:rPr>
      </w:pPr>
      <w:r w:rsidRPr="00970796">
        <w:rPr>
          <w:lang w:val="en-GB"/>
        </w:rPr>
        <w:tab/>
      </w:r>
      <w:r w:rsidRPr="00970796">
        <w:rPr>
          <w:lang w:val="en-GB"/>
        </w:rPr>
        <w:tab/>
        <w:t>["C0", 0, 1, "C0"],</w:t>
      </w:r>
    </w:p>
    <w:p w14:paraId="72A7C462" w14:textId="77777777" w:rsidR="00970796" w:rsidRPr="00970796" w:rsidRDefault="00970796" w:rsidP="00970796">
      <w:pPr>
        <w:pStyle w:val="Koodinide"/>
        <w:rPr>
          <w:lang w:val="en-GB"/>
        </w:rPr>
      </w:pPr>
      <w:r w:rsidRPr="00970796">
        <w:rPr>
          <w:lang w:val="en-GB"/>
        </w:rPr>
        <w:tab/>
      </w:r>
      <w:r w:rsidRPr="00970796">
        <w:rPr>
          <w:lang w:val="en-GB"/>
        </w:rPr>
        <w:tab/>
        <w:t>["R", 1, 2, "R0"]</w:t>
      </w:r>
    </w:p>
    <w:p w14:paraId="2925E382" w14:textId="77777777" w:rsidR="00970796" w:rsidRPr="00970796" w:rsidRDefault="00970796" w:rsidP="00970796">
      <w:pPr>
        <w:pStyle w:val="Koodinide"/>
        <w:rPr>
          <w:lang w:val="en-GB"/>
        </w:rPr>
      </w:pPr>
      <w:r w:rsidRPr="00970796">
        <w:rPr>
          <w:lang w:val="en-GB"/>
        </w:rPr>
        <w:tab/>
        <w:t>],</w:t>
      </w:r>
    </w:p>
    <w:p w14:paraId="2D95A81A" w14:textId="77777777" w:rsidR="00970796" w:rsidRPr="00970796" w:rsidRDefault="00970796" w:rsidP="00970796">
      <w:pPr>
        <w:pStyle w:val="Koodinide"/>
        <w:rPr>
          <w:lang w:val="en-GB"/>
        </w:rPr>
      </w:pPr>
      <w:r w:rsidRPr="00970796">
        <w:rPr>
          <w:lang w:val="en-GB"/>
        </w:rPr>
        <w:tab/>
        <w:t>"width": 10,</w:t>
      </w:r>
    </w:p>
    <w:p w14:paraId="615EB7EC" w14:textId="77777777" w:rsidR="00970796" w:rsidRPr="00970796" w:rsidRDefault="00970796" w:rsidP="00970796">
      <w:pPr>
        <w:pStyle w:val="Koodinide"/>
        <w:rPr>
          <w:lang w:val="en-GB"/>
        </w:rPr>
      </w:pPr>
      <w:r w:rsidRPr="00970796">
        <w:rPr>
          <w:lang w:val="en-GB"/>
        </w:rPr>
        <w:tab/>
        <w:t>"height": 4</w:t>
      </w:r>
    </w:p>
    <w:p w14:paraId="718C214F" w14:textId="09C2C7B5" w:rsidR="00970796" w:rsidRDefault="00970796" w:rsidP="00970796">
      <w:pPr>
        <w:pStyle w:val="Koodinide"/>
        <w:rPr>
          <w:lang w:val="en-GB"/>
        </w:rPr>
      </w:pPr>
      <w:r w:rsidRPr="00970796">
        <w:rPr>
          <w:lang w:val="en-GB"/>
        </w:rPr>
        <w:t>}</w:t>
      </w:r>
    </w:p>
    <w:p w14:paraId="36AE6DAA" w14:textId="7B31F81C" w:rsidR="00945126" w:rsidRPr="00970796" w:rsidRDefault="00970796" w:rsidP="00410EA4">
      <w:pPr>
        <w:rPr>
          <w:lang w:val="en-GB"/>
        </w:rPr>
      </w:pPr>
      <w:r>
        <w:rPr>
          <w:b/>
          <w:lang w:val="en-GB"/>
        </w:rPr>
        <w:t xml:space="preserve">Code example 1. </w:t>
      </w:r>
      <w:r>
        <w:rPr>
          <w:lang w:val="en-GB"/>
        </w:rPr>
        <w:t>Example of layout JSON response</w:t>
      </w:r>
    </w:p>
    <w:p w14:paraId="0A81F7AF" w14:textId="0F65EDD2" w:rsidR="00410EA4" w:rsidRDefault="00410EA4" w:rsidP="00410EA4">
      <w:pPr>
        <w:pStyle w:val="Heading4"/>
        <w:rPr>
          <w:lang w:val="en-GB"/>
        </w:rPr>
      </w:pPr>
      <w:r>
        <w:rPr>
          <w:lang w:val="en-GB"/>
        </w:rPr>
        <w:lastRenderedPageBreak/>
        <w:t>Retrieving instructions</w:t>
      </w:r>
    </w:p>
    <w:p w14:paraId="54614537" w14:textId="65E9000E" w:rsidR="00535476" w:rsidRDefault="00535476" w:rsidP="00535476">
      <w:pPr>
        <w:rPr>
          <w:lang w:val="en-GB"/>
        </w:rPr>
      </w:pPr>
      <w:r>
        <w:rPr>
          <w:noProof/>
          <w:lang w:val="en-US" w:eastAsia="en-US"/>
        </w:rPr>
        <w:drawing>
          <wp:inline distT="0" distB="0" distL="0" distR="0" wp14:anchorId="685F625F" wp14:editId="5F5F5F3D">
            <wp:extent cx="5551805" cy="4231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_instruction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51805" cy="4231640"/>
                    </a:xfrm>
                    <a:prstGeom prst="rect">
                      <a:avLst/>
                    </a:prstGeom>
                  </pic:spPr>
                </pic:pic>
              </a:graphicData>
            </a:graphic>
          </wp:inline>
        </w:drawing>
      </w:r>
    </w:p>
    <w:p w14:paraId="36B3FA92" w14:textId="1533A40D" w:rsidR="00535476" w:rsidRDefault="00535476" w:rsidP="00535476">
      <w:pPr>
        <w:rPr>
          <w:lang w:val="en-GB"/>
        </w:rPr>
      </w:pPr>
      <w:r>
        <w:rPr>
          <w:b/>
          <w:lang w:val="en-GB"/>
        </w:rPr>
        <w:t xml:space="preserve">Figure 4. </w:t>
      </w:r>
      <w:r>
        <w:rPr>
          <w:lang w:val="en-GB"/>
        </w:rPr>
        <w:t>Sequence diagram of server side instructions retrieval</w:t>
      </w:r>
    </w:p>
    <w:p w14:paraId="6A7A1A9C" w14:textId="77777777" w:rsidR="00535476" w:rsidRPr="00535476" w:rsidRDefault="00535476" w:rsidP="00535476">
      <w:pPr>
        <w:rPr>
          <w:lang w:val="en-GB"/>
        </w:rPr>
      </w:pPr>
    </w:p>
    <w:p w14:paraId="3BFC1FE4" w14:textId="35DB3E53" w:rsidR="00410EA4" w:rsidRDefault="00535476" w:rsidP="00410EA4">
      <w:pPr>
        <w:rPr>
          <w:lang w:val="en-GB"/>
        </w:rPr>
      </w:pPr>
      <w:r>
        <w:rPr>
          <w:lang w:val="en-GB"/>
        </w:rPr>
        <w:t>F</w:t>
      </w:r>
      <w:r w:rsidR="0012420D">
        <w:rPr>
          <w:lang w:val="en-GB"/>
        </w:rPr>
        <w:t xml:space="preserve">unction </w:t>
      </w:r>
      <w:r w:rsidRPr="0012420D">
        <w:rPr>
          <w:rStyle w:val="KoodinideChar"/>
        </w:rPr>
        <w:t>get_instructions(route)</w:t>
      </w:r>
      <w:r>
        <w:rPr>
          <w:rStyle w:val="KoodinideChar"/>
        </w:rPr>
        <w:t xml:space="preserve"> </w:t>
      </w:r>
      <w:r w:rsidR="00410EA4">
        <w:rPr>
          <w:lang w:val="en-GB"/>
        </w:rPr>
        <w:t xml:space="preserve">is called upon server getting a request to </w:t>
      </w:r>
      <w:r w:rsidR="00410EA4" w:rsidRPr="0012420D">
        <w:rPr>
          <w:rStyle w:val="KoodinideChar"/>
        </w:rPr>
        <w:t>/Route/routeNr/Instructions</w:t>
      </w:r>
      <w:r w:rsidR="00410EA4">
        <w:rPr>
          <w:lang w:val="en-GB"/>
        </w:rPr>
        <w:t xml:space="preserve">. </w:t>
      </w:r>
      <w:r w:rsidR="00FF6F0B">
        <w:rPr>
          <w:lang w:val="en-GB"/>
        </w:rPr>
        <w:t xml:space="preserve">The </w:t>
      </w:r>
      <w:r w:rsidR="0012420D">
        <w:rPr>
          <w:lang w:val="en-GB"/>
        </w:rPr>
        <w:t>function</w:t>
      </w:r>
      <w:r w:rsidR="00FF6F0B">
        <w:rPr>
          <w:lang w:val="en-GB"/>
        </w:rPr>
        <w:t xml:space="preserve"> will take initial machine array as a starting point by calling </w:t>
      </w:r>
      <w:r w:rsidR="0012420D">
        <w:rPr>
          <w:lang w:val="en-GB"/>
        </w:rPr>
        <w:t>function</w:t>
      </w:r>
      <w:r w:rsidR="00FF6F0B">
        <w:rPr>
          <w:lang w:val="en-GB"/>
        </w:rPr>
        <w:t xml:space="preserve"> </w:t>
      </w:r>
      <w:r w:rsidR="00FF6F0B" w:rsidRPr="0012420D">
        <w:rPr>
          <w:rStyle w:val="KoodinideChar"/>
        </w:rPr>
        <w:t>get</w:t>
      </w:r>
      <w:r w:rsidR="0012420D" w:rsidRPr="0012420D">
        <w:rPr>
          <w:rStyle w:val="KoodinideChar"/>
        </w:rPr>
        <w:t>_c</w:t>
      </w:r>
      <w:r w:rsidR="00FF6F0B" w:rsidRPr="0012420D">
        <w:rPr>
          <w:rStyle w:val="KoodinideChar"/>
        </w:rPr>
        <w:t>oordinates(route</w:t>
      </w:r>
      <w:r w:rsidR="0012420D">
        <w:rPr>
          <w:rStyle w:val="KoodinideChar"/>
        </w:rPr>
        <w:t xml:space="preserve"> </w:t>
      </w:r>
      <w:r w:rsidR="00FF6F0B" w:rsidRPr="0012420D">
        <w:rPr>
          <w:rStyle w:val="KoodinideChar"/>
        </w:rPr>
        <w:t>,</w:t>
      </w:r>
      <w:r w:rsidR="0012420D" w:rsidRPr="0012420D">
        <w:rPr>
          <w:rStyle w:val="KoodinideChar"/>
        </w:rPr>
        <w:t>0, True</w:t>
      </w:r>
      <w:r w:rsidR="00FF6F0B" w:rsidRPr="0012420D">
        <w:rPr>
          <w:rStyle w:val="KoodinideChar"/>
        </w:rPr>
        <w:t>)</w:t>
      </w:r>
      <w:r w:rsidR="00FF6F0B">
        <w:rPr>
          <w:lang w:val="en-GB"/>
        </w:rPr>
        <w:t xml:space="preserve">. </w:t>
      </w:r>
      <w:r w:rsidR="0012420D">
        <w:rPr>
          <w:lang w:val="en-GB"/>
        </w:rPr>
        <w:t xml:space="preserve">Adding </w:t>
      </w:r>
      <w:r w:rsidR="0012420D" w:rsidRPr="0012420D">
        <w:rPr>
          <w:rStyle w:val="KoodinideChar"/>
        </w:rPr>
        <w:t>True</w:t>
      </w:r>
      <w:r w:rsidR="0012420D">
        <w:rPr>
          <w:lang w:val="en-GB"/>
        </w:rPr>
        <w:t xml:space="preserve"> as third argument</w:t>
      </w:r>
      <w:r w:rsidR="00FF6F0B">
        <w:rPr>
          <w:lang w:val="en-GB"/>
        </w:rPr>
        <w:t xml:space="preserve"> will add the four states to every machine</w:t>
      </w:r>
      <w:r w:rsidR="0012420D">
        <w:rPr>
          <w:lang w:val="en-GB"/>
        </w:rPr>
        <w:t>’s array</w:t>
      </w:r>
      <w:r w:rsidR="00FF6F0B">
        <w:rPr>
          <w:lang w:val="en-GB"/>
        </w:rPr>
        <w:t xml:space="preserve">. </w:t>
      </w:r>
      <w:r w:rsidR="00D440DC">
        <w:rPr>
          <w:lang w:val="en-GB"/>
        </w:rPr>
        <w:t xml:space="preserve">Next, the </w:t>
      </w:r>
      <w:r w:rsidR="0012420D">
        <w:rPr>
          <w:lang w:val="en-GB"/>
        </w:rPr>
        <w:t>function</w:t>
      </w:r>
      <w:r w:rsidR="00D440DC">
        <w:rPr>
          <w:lang w:val="en-GB"/>
        </w:rPr>
        <w:t xml:space="preserve"> loops over every machine in the machine array and goes over all the instruction steps. When looping over the instructions, it keeps record of machine’s </w:t>
      </w:r>
      <w:r w:rsidR="0012420D">
        <w:rPr>
          <w:lang w:val="en-GB"/>
        </w:rPr>
        <w:t>ID</w:t>
      </w:r>
      <w:r w:rsidR="00D440DC">
        <w:rPr>
          <w:lang w:val="en-GB"/>
        </w:rPr>
        <w:t xml:space="preserve"> and coordinates and will change the </w:t>
      </w:r>
      <w:r w:rsidR="00261378">
        <w:rPr>
          <w:lang w:val="en-GB"/>
        </w:rPr>
        <w:t xml:space="preserve">machine’s </w:t>
      </w:r>
      <w:r w:rsidR="00D440DC">
        <w:rPr>
          <w:lang w:val="en-GB"/>
        </w:rPr>
        <w:t>coordinates accordingly to the states.</w:t>
      </w:r>
      <w:r>
        <w:rPr>
          <w:lang w:val="en-GB"/>
        </w:rPr>
        <w:t xml:space="preserve"> If machine is moving at some level, the machine ID, instruction direction and speed is added to the instruction array.</w:t>
      </w:r>
    </w:p>
    <w:p w14:paraId="3BBFA570" w14:textId="1D91E4CF" w:rsidR="00261378" w:rsidRDefault="00261378" w:rsidP="00410EA4">
      <w:pPr>
        <w:rPr>
          <w:lang w:val="en-GB"/>
        </w:rPr>
      </w:pPr>
      <w:r>
        <w:rPr>
          <w:lang w:val="en-GB"/>
        </w:rPr>
        <w:t>The function returns the array of explicit instructions needed by the client t</w:t>
      </w:r>
      <w:r w:rsidR="00535476">
        <w:rPr>
          <w:lang w:val="en-GB"/>
        </w:rPr>
        <w:t>o move the machines accordingly as a JSON object. The example of said JSON object can be seen at code example 2.</w:t>
      </w:r>
    </w:p>
    <w:p w14:paraId="4E311CE6" w14:textId="77777777" w:rsidR="00535476" w:rsidRPr="00535476" w:rsidRDefault="00535476" w:rsidP="00535476">
      <w:pPr>
        <w:pStyle w:val="Koodinide"/>
        <w:rPr>
          <w:lang w:val="en-GB"/>
        </w:rPr>
      </w:pPr>
      <w:r w:rsidRPr="00535476">
        <w:rPr>
          <w:lang w:val="en-GB"/>
        </w:rPr>
        <w:t>[</w:t>
      </w:r>
    </w:p>
    <w:p w14:paraId="4D2E942C" w14:textId="77777777" w:rsidR="00535476" w:rsidRPr="00535476" w:rsidRDefault="00535476" w:rsidP="00535476">
      <w:pPr>
        <w:pStyle w:val="Koodinide"/>
        <w:rPr>
          <w:lang w:val="en-GB"/>
        </w:rPr>
      </w:pPr>
      <w:r w:rsidRPr="00535476">
        <w:rPr>
          <w:lang w:val="en-GB"/>
        </w:rPr>
        <w:tab/>
        <w:t>[</w:t>
      </w:r>
    </w:p>
    <w:p w14:paraId="0EF7360D" w14:textId="77777777" w:rsidR="00535476" w:rsidRPr="00535476" w:rsidRDefault="00535476" w:rsidP="00535476">
      <w:pPr>
        <w:pStyle w:val="Koodinide"/>
        <w:rPr>
          <w:lang w:val="en-GB"/>
        </w:rPr>
      </w:pPr>
      <w:r w:rsidRPr="00535476">
        <w:rPr>
          <w:lang w:val="en-GB"/>
        </w:rPr>
        <w:tab/>
      </w:r>
      <w:r w:rsidRPr="00535476">
        <w:rPr>
          <w:lang w:val="en-GB"/>
        </w:rPr>
        <w:tab/>
        <w:t>["R0", "W", 2],</w:t>
      </w:r>
    </w:p>
    <w:p w14:paraId="3CE150F0" w14:textId="77777777" w:rsidR="00535476" w:rsidRPr="00535476" w:rsidRDefault="00535476" w:rsidP="00535476">
      <w:pPr>
        <w:pStyle w:val="Koodinide"/>
        <w:rPr>
          <w:lang w:val="en-GB"/>
        </w:rPr>
      </w:pPr>
      <w:r w:rsidRPr="00535476">
        <w:rPr>
          <w:lang w:val="en-GB"/>
        </w:rPr>
        <w:tab/>
      </w:r>
      <w:r w:rsidRPr="00535476">
        <w:rPr>
          <w:lang w:val="en-GB"/>
        </w:rPr>
        <w:tab/>
        <w:t>["R1", "S", 4]</w:t>
      </w:r>
    </w:p>
    <w:p w14:paraId="2AEAD437" w14:textId="77777777" w:rsidR="00535476" w:rsidRPr="00535476" w:rsidRDefault="00535476" w:rsidP="00535476">
      <w:pPr>
        <w:pStyle w:val="Koodinide"/>
        <w:rPr>
          <w:lang w:val="en-GB"/>
        </w:rPr>
      </w:pPr>
      <w:r w:rsidRPr="00535476">
        <w:rPr>
          <w:lang w:val="en-GB"/>
        </w:rPr>
        <w:tab/>
        <w:t>],</w:t>
      </w:r>
    </w:p>
    <w:p w14:paraId="0DDC1155" w14:textId="77777777" w:rsidR="00535476" w:rsidRPr="00535476" w:rsidRDefault="00535476" w:rsidP="00535476">
      <w:pPr>
        <w:pStyle w:val="Koodinide"/>
        <w:rPr>
          <w:lang w:val="en-GB"/>
        </w:rPr>
      </w:pPr>
      <w:r w:rsidRPr="00535476">
        <w:rPr>
          <w:lang w:val="en-GB"/>
        </w:rPr>
        <w:tab/>
        <w:t>[</w:t>
      </w:r>
    </w:p>
    <w:p w14:paraId="4E91AB11" w14:textId="77777777" w:rsidR="00535476" w:rsidRPr="00535476" w:rsidRDefault="00535476" w:rsidP="00535476">
      <w:pPr>
        <w:pStyle w:val="Koodinide"/>
        <w:rPr>
          <w:lang w:val="en-GB"/>
        </w:rPr>
      </w:pPr>
      <w:r w:rsidRPr="00535476">
        <w:rPr>
          <w:lang w:val="en-GB"/>
        </w:rPr>
        <w:tab/>
      </w:r>
      <w:r w:rsidRPr="00535476">
        <w:rPr>
          <w:lang w:val="en-GB"/>
        </w:rPr>
        <w:tab/>
        <w:t>["R0", "W", 1],</w:t>
      </w:r>
    </w:p>
    <w:p w14:paraId="455C8610" w14:textId="77777777" w:rsidR="00535476" w:rsidRPr="00535476" w:rsidRDefault="00535476" w:rsidP="00535476">
      <w:pPr>
        <w:pStyle w:val="Koodinide"/>
        <w:rPr>
          <w:lang w:val="en-GB"/>
        </w:rPr>
      </w:pPr>
      <w:r w:rsidRPr="00535476">
        <w:rPr>
          <w:lang w:val="en-GB"/>
        </w:rPr>
        <w:tab/>
      </w:r>
      <w:r w:rsidRPr="00535476">
        <w:rPr>
          <w:lang w:val="en-GB"/>
        </w:rPr>
        <w:tab/>
        <w:t>["R1", "S", 2]</w:t>
      </w:r>
    </w:p>
    <w:p w14:paraId="098FFA51" w14:textId="77777777" w:rsidR="00535476" w:rsidRPr="00535476" w:rsidRDefault="00535476" w:rsidP="00535476">
      <w:pPr>
        <w:pStyle w:val="Koodinide"/>
        <w:rPr>
          <w:lang w:val="en-GB"/>
        </w:rPr>
      </w:pPr>
      <w:r w:rsidRPr="00535476">
        <w:rPr>
          <w:lang w:val="en-GB"/>
        </w:rPr>
        <w:tab/>
        <w:t>],</w:t>
      </w:r>
    </w:p>
    <w:p w14:paraId="7382BB7B" w14:textId="77777777" w:rsidR="00535476" w:rsidRPr="00535476" w:rsidRDefault="00535476" w:rsidP="00535476">
      <w:pPr>
        <w:pStyle w:val="Koodinide"/>
        <w:rPr>
          <w:lang w:val="en-GB"/>
        </w:rPr>
      </w:pPr>
      <w:r w:rsidRPr="00535476">
        <w:rPr>
          <w:lang w:val="en-GB"/>
        </w:rPr>
        <w:tab/>
        <w:t>[</w:t>
      </w:r>
    </w:p>
    <w:p w14:paraId="795F5784" w14:textId="77777777" w:rsidR="00535476" w:rsidRPr="00535476" w:rsidRDefault="00535476" w:rsidP="00535476">
      <w:pPr>
        <w:pStyle w:val="Koodinide"/>
        <w:rPr>
          <w:lang w:val="en-GB"/>
        </w:rPr>
      </w:pPr>
      <w:r w:rsidRPr="00535476">
        <w:rPr>
          <w:lang w:val="en-GB"/>
        </w:rPr>
        <w:tab/>
      </w:r>
      <w:r w:rsidRPr="00535476">
        <w:rPr>
          <w:lang w:val="en-GB"/>
        </w:rPr>
        <w:tab/>
        <w:t>["R0", "W", 1],</w:t>
      </w:r>
    </w:p>
    <w:p w14:paraId="59AD4A47" w14:textId="77777777" w:rsidR="00535476" w:rsidRPr="00535476" w:rsidRDefault="00535476" w:rsidP="00535476">
      <w:pPr>
        <w:pStyle w:val="Koodinide"/>
        <w:rPr>
          <w:lang w:val="en-GB"/>
        </w:rPr>
      </w:pPr>
      <w:r w:rsidRPr="00535476">
        <w:rPr>
          <w:lang w:val="en-GB"/>
        </w:rPr>
        <w:tab/>
      </w:r>
      <w:r w:rsidRPr="00535476">
        <w:rPr>
          <w:lang w:val="en-GB"/>
        </w:rPr>
        <w:tab/>
        <w:t>["R1", "S", 4]</w:t>
      </w:r>
    </w:p>
    <w:p w14:paraId="68077236" w14:textId="77777777" w:rsidR="00535476" w:rsidRPr="00535476" w:rsidRDefault="00535476" w:rsidP="00535476">
      <w:pPr>
        <w:pStyle w:val="Koodinide"/>
        <w:rPr>
          <w:lang w:val="en-GB"/>
        </w:rPr>
      </w:pPr>
      <w:r w:rsidRPr="00535476">
        <w:rPr>
          <w:lang w:val="en-GB"/>
        </w:rPr>
        <w:lastRenderedPageBreak/>
        <w:tab/>
        <w:t>],</w:t>
      </w:r>
    </w:p>
    <w:p w14:paraId="00B57B74" w14:textId="77777777" w:rsidR="00535476" w:rsidRPr="00535476" w:rsidRDefault="00535476" w:rsidP="00535476">
      <w:pPr>
        <w:pStyle w:val="Koodinide"/>
        <w:rPr>
          <w:lang w:val="en-GB"/>
        </w:rPr>
      </w:pPr>
      <w:r w:rsidRPr="00535476">
        <w:rPr>
          <w:lang w:val="en-GB"/>
        </w:rPr>
        <w:tab/>
        <w:t>[</w:t>
      </w:r>
    </w:p>
    <w:p w14:paraId="4D4DD1F4" w14:textId="77777777" w:rsidR="00535476" w:rsidRPr="00535476" w:rsidRDefault="00535476" w:rsidP="00535476">
      <w:pPr>
        <w:pStyle w:val="Koodinide"/>
        <w:rPr>
          <w:lang w:val="en-GB"/>
        </w:rPr>
      </w:pPr>
      <w:r w:rsidRPr="00535476">
        <w:rPr>
          <w:lang w:val="en-GB"/>
        </w:rPr>
        <w:tab/>
      </w:r>
      <w:r w:rsidRPr="00535476">
        <w:rPr>
          <w:lang w:val="en-GB"/>
        </w:rPr>
        <w:tab/>
        <w:t>["R0", "W", 1]</w:t>
      </w:r>
    </w:p>
    <w:p w14:paraId="3D7C5C0D" w14:textId="77777777" w:rsidR="00535476" w:rsidRPr="00535476" w:rsidRDefault="00535476" w:rsidP="00535476">
      <w:pPr>
        <w:pStyle w:val="Koodinide"/>
        <w:rPr>
          <w:lang w:val="en-GB"/>
        </w:rPr>
      </w:pPr>
      <w:r w:rsidRPr="00535476">
        <w:rPr>
          <w:lang w:val="en-GB"/>
        </w:rPr>
        <w:tab/>
        <w:t>],</w:t>
      </w:r>
    </w:p>
    <w:p w14:paraId="66E43EEE" w14:textId="77777777" w:rsidR="00535476" w:rsidRPr="00535476" w:rsidRDefault="00535476" w:rsidP="00535476">
      <w:pPr>
        <w:pStyle w:val="Koodinide"/>
        <w:rPr>
          <w:lang w:val="en-GB"/>
        </w:rPr>
      </w:pPr>
      <w:r w:rsidRPr="00535476">
        <w:rPr>
          <w:lang w:val="en-GB"/>
        </w:rPr>
        <w:tab/>
        <w:t>[</w:t>
      </w:r>
    </w:p>
    <w:p w14:paraId="5D4F12FD" w14:textId="77777777" w:rsidR="00535476" w:rsidRPr="00535476" w:rsidRDefault="00535476" w:rsidP="00535476">
      <w:pPr>
        <w:pStyle w:val="Koodinide"/>
        <w:rPr>
          <w:lang w:val="en-GB"/>
        </w:rPr>
      </w:pPr>
      <w:r w:rsidRPr="00535476">
        <w:rPr>
          <w:lang w:val="en-GB"/>
        </w:rPr>
        <w:tab/>
      </w:r>
      <w:r w:rsidRPr="00535476">
        <w:rPr>
          <w:lang w:val="en-GB"/>
        </w:rPr>
        <w:tab/>
        <w:t>["R0", "W", 1]</w:t>
      </w:r>
    </w:p>
    <w:p w14:paraId="3D986EA5" w14:textId="77777777" w:rsidR="00535476" w:rsidRPr="00535476" w:rsidRDefault="00535476" w:rsidP="00535476">
      <w:pPr>
        <w:pStyle w:val="Koodinide"/>
        <w:rPr>
          <w:lang w:val="en-GB"/>
        </w:rPr>
      </w:pPr>
      <w:r w:rsidRPr="00535476">
        <w:rPr>
          <w:lang w:val="en-GB"/>
        </w:rPr>
        <w:tab/>
        <w:t>]</w:t>
      </w:r>
    </w:p>
    <w:p w14:paraId="01039F43" w14:textId="1BD977A6" w:rsidR="00535476" w:rsidRDefault="00535476" w:rsidP="00535476">
      <w:pPr>
        <w:pStyle w:val="Koodinide"/>
        <w:rPr>
          <w:lang w:val="en-GB"/>
        </w:rPr>
      </w:pPr>
      <w:r w:rsidRPr="00535476">
        <w:rPr>
          <w:lang w:val="en-GB"/>
        </w:rPr>
        <w:t>]</w:t>
      </w:r>
    </w:p>
    <w:p w14:paraId="45304EF7" w14:textId="3DB5CBE8" w:rsidR="00FA3A78" w:rsidRDefault="00535476" w:rsidP="00410EA4">
      <w:pPr>
        <w:rPr>
          <w:lang w:val="en-GB"/>
        </w:rPr>
      </w:pPr>
      <w:r>
        <w:rPr>
          <w:b/>
          <w:lang w:val="en-GB"/>
        </w:rPr>
        <w:t xml:space="preserve">Code example 2. </w:t>
      </w:r>
      <w:r>
        <w:rPr>
          <w:lang w:val="en-GB"/>
        </w:rPr>
        <w:t>Example of instructions JSON response.</w:t>
      </w:r>
    </w:p>
    <w:p w14:paraId="025C4A64" w14:textId="77777777" w:rsidR="00015E4A" w:rsidRPr="00535476" w:rsidRDefault="00015E4A" w:rsidP="00410EA4">
      <w:pPr>
        <w:rPr>
          <w:lang w:val="en-GB"/>
        </w:rPr>
      </w:pPr>
    </w:p>
    <w:p w14:paraId="1D3F26D3" w14:textId="29906062" w:rsidR="00FA3A78" w:rsidRDefault="00FA3A78" w:rsidP="00FA3A78">
      <w:pPr>
        <w:pStyle w:val="Heading3"/>
        <w:rPr>
          <w:lang w:val="en-GB"/>
        </w:rPr>
      </w:pPr>
      <w:bookmarkStart w:id="51" w:name="_Toc451087769"/>
      <w:r>
        <w:rPr>
          <w:lang w:val="en-GB"/>
        </w:rPr>
        <w:t>Rendering the main workspace</w:t>
      </w:r>
      <w:bookmarkEnd w:id="51"/>
    </w:p>
    <w:p w14:paraId="22CE5117" w14:textId="3BC55742" w:rsidR="00FA3A78" w:rsidRDefault="00015E4A" w:rsidP="00FA3A78">
      <w:pPr>
        <w:rPr>
          <w:lang w:val="en-GB"/>
        </w:rPr>
      </w:pPr>
      <w:r>
        <w:rPr>
          <w:lang w:val="en-GB"/>
        </w:rPr>
        <w:t>After client application receives the instructions and parking layout JSON objects, it does the following</w:t>
      </w:r>
    </w:p>
    <w:p w14:paraId="23617DDD" w14:textId="4F5F5535" w:rsidR="00FA3A78" w:rsidRDefault="00015E4A" w:rsidP="00AD09D0">
      <w:pPr>
        <w:pStyle w:val="ListParagraph"/>
        <w:numPr>
          <w:ilvl w:val="0"/>
          <w:numId w:val="9"/>
        </w:numPr>
        <w:rPr>
          <w:lang w:val="en-GB"/>
        </w:rPr>
      </w:pPr>
      <w:r>
        <w:rPr>
          <w:lang w:val="en-GB"/>
        </w:rPr>
        <w:t>Renders the final state of scenario on canvas, makes it an image and adds it to the menu,</w:t>
      </w:r>
    </w:p>
    <w:p w14:paraId="1754C319" w14:textId="04FFFE38" w:rsidR="00015E4A" w:rsidRDefault="00015E4A" w:rsidP="00AD09D0">
      <w:pPr>
        <w:pStyle w:val="ListParagraph"/>
        <w:numPr>
          <w:ilvl w:val="0"/>
          <w:numId w:val="9"/>
        </w:numPr>
        <w:rPr>
          <w:lang w:val="en-GB"/>
        </w:rPr>
      </w:pPr>
      <w:r>
        <w:rPr>
          <w:lang w:val="en-GB"/>
        </w:rPr>
        <w:t>Renders the start state of scenario on canvas, makes it an image and adds it to the menu,</w:t>
      </w:r>
    </w:p>
    <w:p w14:paraId="6BC86503" w14:textId="3D99C1E4" w:rsidR="008D07CD" w:rsidRDefault="008D07CD" w:rsidP="00AD09D0">
      <w:pPr>
        <w:pStyle w:val="ListParagraph"/>
        <w:numPr>
          <w:ilvl w:val="0"/>
          <w:numId w:val="9"/>
        </w:numPr>
        <w:rPr>
          <w:lang w:val="en-GB"/>
        </w:rPr>
      </w:pPr>
      <w:r>
        <w:rPr>
          <w:lang w:val="en-GB"/>
        </w:rPr>
        <w:t>Hides loading div, shows visualization workspace</w:t>
      </w:r>
    </w:p>
    <w:p w14:paraId="0C81A74C" w14:textId="1ED6557E" w:rsidR="00015E4A" w:rsidRDefault="00015E4A" w:rsidP="00AD09D0">
      <w:pPr>
        <w:pStyle w:val="ListParagraph"/>
        <w:numPr>
          <w:ilvl w:val="0"/>
          <w:numId w:val="9"/>
        </w:numPr>
        <w:rPr>
          <w:lang w:val="en-GB"/>
        </w:rPr>
      </w:pPr>
      <w:r>
        <w:rPr>
          <w:lang w:val="en-GB"/>
        </w:rPr>
        <w:t>Starts visualization loop</w:t>
      </w:r>
    </w:p>
    <w:p w14:paraId="40BB73CE" w14:textId="0A57F06F" w:rsidR="001D0ED3" w:rsidRDefault="008D07CD" w:rsidP="008D07CD">
      <w:pPr>
        <w:rPr>
          <w:lang w:val="en-GB"/>
        </w:rPr>
      </w:pPr>
      <w:r>
        <w:rPr>
          <w:lang w:val="en-GB"/>
        </w:rPr>
        <w:t>The application only requests the types of parking lot images from the server that are needed for the scenario. Retrieved images are cached in an array to keep network traffic low. Furthermore, the parking space is rendered in two or three layers, depending on if the user wants to see the grid on the parking lot or not. This solution allows to change the underlying asphalt or concrete pattern with minimal effort – only one image needs to be changed.</w:t>
      </w:r>
    </w:p>
    <w:p w14:paraId="6AAF99CE" w14:textId="77777777" w:rsidR="001D0ED3" w:rsidRDefault="001D0ED3" w:rsidP="008D07CD">
      <w:pPr>
        <w:rPr>
          <w:lang w:val="en-GB"/>
        </w:rPr>
      </w:pPr>
    </w:p>
    <w:p w14:paraId="7C9486C9" w14:textId="44846E8B" w:rsidR="001D0ED3" w:rsidRPr="008D07CD" w:rsidRDefault="001D0ED3" w:rsidP="001D0ED3">
      <w:pPr>
        <w:pStyle w:val="Heading3"/>
        <w:rPr>
          <w:lang w:val="en-GB"/>
        </w:rPr>
      </w:pPr>
      <w:bookmarkStart w:id="52" w:name="_Toc451087770"/>
      <w:r>
        <w:rPr>
          <w:lang w:val="en-GB"/>
        </w:rPr>
        <w:t>Visualizing the scenario</w:t>
      </w:r>
      <w:bookmarkEnd w:id="52"/>
    </w:p>
    <w:p w14:paraId="6B9E7811" w14:textId="38F25264" w:rsidR="00015E4A" w:rsidRDefault="001D0ED3" w:rsidP="00015E4A">
      <w:pPr>
        <w:rPr>
          <w:lang w:val="en-GB"/>
        </w:rPr>
      </w:pPr>
      <w:r>
        <w:rPr>
          <w:lang w:val="en-GB"/>
        </w:rPr>
        <w:t xml:space="preserve">After the rendering of the scenario, user has two options: either to start automatic visualization or step-by-step visualization. Automatic visualization can be changed to step-by-step visualization and vice versa during the scenario. </w:t>
      </w:r>
      <w:r w:rsidR="00173C9C">
        <w:rPr>
          <w:lang w:val="en-GB"/>
        </w:rPr>
        <w:t xml:space="preserve">The visualization works on frame basis. That means that each frame </w:t>
      </w:r>
      <w:r w:rsidR="00173C9C" w:rsidRPr="00173C9C">
        <w:rPr>
          <w:rStyle w:val="KoodinideChar"/>
        </w:rPr>
        <w:t>simulationLoop()</w:t>
      </w:r>
      <w:r w:rsidR="00173C9C">
        <w:rPr>
          <w:lang w:val="en-GB"/>
        </w:rPr>
        <w:t xml:space="preserve"> function is called. Said function controls all of the visualization. Firstly, it increments variable STEPS by one if there is any movement on the screen. After that, it will clear the canvas element from everything and calculates the instruction array index from the STEPS variable. If the function discovers that it is time for new instructions, it will firstly stop all the movement on the screen by calling </w:t>
      </w:r>
      <w:r w:rsidR="00173C9C" w:rsidRPr="00173C9C">
        <w:rPr>
          <w:rStyle w:val="KoodinideChar"/>
        </w:rPr>
        <w:t>stopAllMovement()</w:t>
      </w:r>
      <w:r w:rsidR="00173C9C">
        <w:rPr>
          <w:lang w:val="en-GB"/>
        </w:rPr>
        <w:t xml:space="preserve"> function. Next it will call </w:t>
      </w:r>
      <w:r w:rsidR="00173C9C" w:rsidRPr="00173C9C">
        <w:rPr>
          <w:rStyle w:val="KoodinideChar"/>
        </w:rPr>
        <w:t>moves(routeInstructions, step)</w:t>
      </w:r>
      <w:r w:rsidR="00173C9C">
        <w:rPr>
          <w:lang w:val="en-GB"/>
        </w:rPr>
        <w:t xml:space="preserve"> </w:t>
      </w:r>
      <w:r w:rsidR="003D52BB">
        <w:rPr>
          <w:lang w:val="en-GB"/>
        </w:rPr>
        <w:t xml:space="preserve">function that gives new instruction to all the machines which will move at next instruction step. After that, parking lot is rendered by calling </w:t>
      </w:r>
      <w:r w:rsidR="003D52BB" w:rsidRPr="003D52BB">
        <w:rPr>
          <w:rStyle w:val="KoodinideChar"/>
        </w:rPr>
        <w:t>createParkingLayout()</w:t>
      </w:r>
      <w:r w:rsidR="003D52BB">
        <w:rPr>
          <w:lang w:val="en-GB"/>
        </w:rPr>
        <w:t xml:space="preserve"> function, then robots are rendered calling </w:t>
      </w:r>
      <w:r w:rsidR="003D52BB" w:rsidRPr="003D52BB">
        <w:rPr>
          <w:rStyle w:val="KoodinideChar"/>
        </w:rPr>
        <w:t>renderMachines(robots)</w:t>
      </w:r>
      <w:r w:rsidR="003D52BB">
        <w:rPr>
          <w:lang w:val="en-GB"/>
        </w:rPr>
        <w:t xml:space="preserve"> and lastly, cars with </w:t>
      </w:r>
      <w:r w:rsidR="003D52BB" w:rsidRPr="003D52BB">
        <w:rPr>
          <w:rStyle w:val="KoodinideChar"/>
        </w:rPr>
        <w:t>renderMachines(cars)</w:t>
      </w:r>
      <w:r w:rsidR="003D52BB">
        <w:rPr>
          <w:lang w:val="en-GB"/>
        </w:rPr>
        <w:t xml:space="preserve">. Last but not least, frames per second are calculated in the </w:t>
      </w:r>
      <w:r w:rsidR="003D52BB" w:rsidRPr="003D52BB">
        <w:rPr>
          <w:rStyle w:val="KoodinideChar"/>
        </w:rPr>
        <w:t xml:space="preserve">simulationLoop() </w:t>
      </w:r>
      <w:r w:rsidR="003D52BB">
        <w:rPr>
          <w:lang w:val="en-GB"/>
        </w:rPr>
        <w:t xml:space="preserve">function. As </w:t>
      </w:r>
      <w:r w:rsidR="003D52BB" w:rsidRPr="003D52BB">
        <w:rPr>
          <w:rStyle w:val="KoodinideChar"/>
        </w:rPr>
        <w:t>simulationLoop()</w:t>
      </w:r>
      <w:r w:rsidR="003D52BB">
        <w:rPr>
          <w:lang w:val="en-GB"/>
        </w:rPr>
        <w:t xml:space="preserve"> calls </w:t>
      </w:r>
      <w:r w:rsidR="003D52BB" w:rsidRPr="003D52BB">
        <w:rPr>
          <w:rStyle w:val="KoodinideChar"/>
        </w:rPr>
        <w:t>window.requestAnimationFrame(simulationLoop)</w:t>
      </w:r>
      <w:r w:rsidR="003D52BB">
        <w:rPr>
          <w:lang w:val="en-GB"/>
        </w:rPr>
        <w:t xml:space="preserve"> function as the first thing, the next time that browser is ready to get the next frame, </w:t>
      </w:r>
      <w:r w:rsidR="003D52BB" w:rsidRPr="003D52BB">
        <w:rPr>
          <w:rStyle w:val="KoodinideChar"/>
        </w:rPr>
        <w:t>simulationLoop()</w:t>
      </w:r>
      <w:r w:rsidR="003D52BB">
        <w:rPr>
          <w:lang w:val="en-GB"/>
        </w:rPr>
        <w:t xml:space="preserve"> is called again.</w:t>
      </w:r>
    </w:p>
    <w:p w14:paraId="434F930E" w14:textId="62329305" w:rsidR="003D52BB" w:rsidRDefault="003D52BB" w:rsidP="00015E4A">
      <w:pPr>
        <w:rPr>
          <w:lang w:val="en-GB"/>
        </w:rPr>
      </w:pPr>
    </w:p>
    <w:p w14:paraId="493F1316" w14:textId="2BE4C368" w:rsidR="00DF3B99" w:rsidRDefault="00DF3B99" w:rsidP="00DF3B99">
      <w:pPr>
        <w:pStyle w:val="Heading4"/>
        <w:rPr>
          <w:lang w:val="en-GB"/>
        </w:rPr>
      </w:pPr>
      <w:r>
        <w:rPr>
          <w:lang w:val="en-GB"/>
        </w:rPr>
        <w:t>Function moves()</w:t>
      </w:r>
    </w:p>
    <w:p w14:paraId="0229341E" w14:textId="4F1ABB5E" w:rsidR="00DF3B99" w:rsidRDefault="00DF3B99" w:rsidP="00DF3B99">
      <w:pPr>
        <w:rPr>
          <w:lang w:val="en-GB"/>
        </w:rPr>
      </w:pPr>
      <w:r>
        <w:rPr>
          <w:lang w:val="en-GB"/>
        </w:rPr>
        <w:t xml:space="preserve">Function </w:t>
      </w:r>
      <w:r w:rsidRPr="00DF3B99">
        <w:rPr>
          <w:rStyle w:val="KoodinideChar"/>
        </w:rPr>
        <w:t>moves(instructions, stepNr)</w:t>
      </w:r>
      <w:r>
        <w:rPr>
          <w:lang w:val="en-GB"/>
        </w:rPr>
        <w:t xml:space="preserve"> takes the array of instructions and the step of instructions as arguments. Function checks if the new step is in the bounds of instructions </w:t>
      </w:r>
      <w:r>
        <w:rPr>
          <w:lang w:val="en-GB"/>
        </w:rPr>
        <w:lastRenderedPageBreak/>
        <w:t xml:space="preserve">array. If it is, it will iterate over all of the instructions in that step and calls </w:t>
      </w:r>
      <w:r w:rsidRPr="000E2507">
        <w:rPr>
          <w:rStyle w:val="KoodinideChar"/>
        </w:rPr>
        <w:t>moveMachine(</w:t>
      </w:r>
      <w:r w:rsidR="000E2507" w:rsidRPr="000E2507">
        <w:rPr>
          <w:rStyle w:val="KoodinideChar"/>
        </w:rPr>
        <w:t>machine, instruction, speed)</w:t>
      </w:r>
      <w:r w:rsidR="000E2507">
        <w:rPr>
          <w:lang w:val="en-GB"/>
        </w:rPr>
        <w:t xml:space="preserve"> function which gives the machine object direction on what to do next. This function is described in details in the next chapter. </w:t>
      </w:r>
      <w:r w:rsidR="000E2507" w:rsidRPr="000E2507">
        <w:rPr>
          <w:rStyle w:val="KoodinideChar"/>
        </w:rPr>
        <w:t xml:space="preserve">moveMachine(…) </w:t>
      </w:r>
      <w:r w:rsidR="000E2507">
        <w:rPr>
          <w:lang w:val="en-GB"/>
        </w:rPr>
        <w:t>function also changes the text shown to the user describing what machines are moving where at what speed in that step.</w:t>
      </w:r>
    </w:p>
    <w:p w14:paraId="4F92F457" w14:textId="3AA3D3EB" w:rsidR="000E2507" w:rsidRDefault="000E2507" w:rsidP="00DF3B99">
      <w:pPr>
        <w:rPr>
          <w:lang w:val="en-GB"/>
        </w:rPr>
      </w:pPr>
    </w:p>
    <w:p w14:paraId="3A05BEE1" w14:textId="63E5607F" w:rsidR="00C110C2" w:rsidRDefault="00C110C2" w:rsidP="00C110C2">
      <w:pPr>
        <w:pStyle w:val="Heading4"/>
        <w:rPr>
          <w:lang w:val="en-GB"/>
        </w:rPr>
      </w:pPr>
      <w:r>
        <w:rPr>
          <w:lang w:val="en-GB"/>
        </w:rPr>
        <w:t>Function moveMachine()</w:t>
      </w:r>
    </w:p>
    <w:p w14:paraId="71B3CAAA" w14:textId="04C333AE" w:rsidR="00C110C2" w:rsidRPr="00C110C2" w:rsidRDefault="00C110C2" w:rsidP="00C110C2">
      <w:pPr>
        <w:rPr>
          <w:lang w:val="en-GB"/>
        </w:rPr>
      </w:pPr>
      <w:r>
        <w:rPr>
          <w:lang w:val="en-GB"/>
        </w:rPr>
        <w:t xml:space="preserve">Function </w:t>
      </w:r>
      <w:r w:rsidRPr="009A5C05">
        <w:rPr>
          <w:rStyle w:val="KoodinideChar"/>
        </w:rPr>
        <w:t>moveMachine(machine, instruction, speed)</w:t>
      </w:r>
      <w:r w:rsidR="00CE2529">
        <w:rPr>
          <w:lang w:val="en-GB"/>
        </w:rPr>
        <w:t xml:space="preserve"> gives instructions to the machine object. It goes through the different instruction cases and updates the x and y coordinate direction of the machine, the speed and calls the machine’s update function. The </w:t>
      </w:r>
      <w:r w:rsidR="009A5C05">
        <w:rPr>
          <w:lang w:val="en-GB"/>
        </w:rPr>
        <w:t>sprite class, that all machines have, will be covered in detail in next subheading.</w:t>
      </w:r>
    </w:p>
    <w:p w14:paraId="3F1CEA63" w14:textId="510853E6" w:rsidR="001D0ED3" w:rsidRDefault="001D0ED3" w:rsidP="009A5C05">
      <w:pPr>
        <w:rPr>
          <w:lang w:val="en-GB"/>
        </w:rPr>
      </w:pPr>
    </w:p>
    <w:p w14:paraId="47877027" w14:textId="59BE1E46" w:rsidR="009A5C05" w:rsidRDefault="009A5C05" w:rsidP="009A5C05">
      <w:pPr>
        <w:pStyle w:val="Heading4"/>
        <w:rPr>
          <w:lang w:val="en-GB"/>
        </w:rPr>
      </w:pPr>
      <w:r>
        <w:rPr>
          <w:lang w:val="en-GB"/>
        </w:rPr>
        <w:t>Class sprite()</w:t>
      </w:r>
    </w:p>
    <w:p w14:paraId="6D9C547E" w14:textId="104EF892" w:rsidR="009A5C05" w:rsidRPr="009A5C05" w:rsidRDefault="009A5C05" w:rsidP="009A5C05">
      <w:pPr>
        <w:rPr>
          <w:lang w:val="en-GB"/>
        </w:rPr>
      </w:pPr>
      <w:r>
        <w:rPr>
          <w:lang w:val="en-GB"/>
        </w:rPr>
        <w:t xml:space="preserve">Class sprite(options) is the class for all machines. It holds all the settings of the machine, most important of them are the width, height, image, x coordinate, y coordinate and moving, lifting flags of the machine. The class also has methods </w:t>
      </w:r>
      <w:r w:rsidRPr="005401A7">
        <w:rPr>
          <w:rStyle w:val="KoodinideChar"/>
        </w:rPr>
        <w:t>render()</w:t>
      </w:r>
      <w:r>
        <w:rPr>
          <w:lang w:val="en-GB"/>
        </w:rPr>
        <w:t xml:space="preserve">, </w:t>
      </w:r>
      <w:r w:rsidRPr="005401A7">
        <w:rPr>
          <w:rStyle w:val="KoodinideChar"/>
        </w:rPr>
        <w:t>update(dirX, dirY)</w:t>
      </w:r>
      <w:r>
        <w:rPr>
          <w:lang w:val="en-GB"/>
        </w:rPr>
        <w:t xml:space="preserve"> and </w:t>
      </w:r>
      <w:r w:rsidRPr="005401A7">
        <w:rPr>
          <w:rStyle w:val="KoodinideChar"/>
        </w:rPr>
        <w:t>addPixel(dirX, dirY, updateshadow = true)</w:t>
      </w:r>
      <w:r>
        <w:rPr>
          <w:lang w:val="en-GB"/>
        </w:rPr>
        <w:t xml:space="preserve">. Method </w:t>
      </w:r>
      <w:r w:rsidRPr="005401A7">
        <w:rPr>
          <w:rStyle w:val="KoodinideChar"/>
        </w:rPr>
        <w:t>render()</w:t>
      </w:r>
      <w:r>
        <w:rPr>
          <w:lang w:val="en-GB"/>
        </w:rPr>
        <w:t xml:space="preserve"> renders the machine itself and its shadow. Method update will increment the machine’s </w:t>
      </w:r>
      <w:r w:rsidRPr="005401A7">
        <w:rPr>
          <w:rStyle w:val="KoodinideChar"/>
        </w:rPr>
        <w:t>speedCount</w:t>
      </w:r>
      <w:r>
        <w:rPr>
          <w:lang w:val="en-GB"/>
        </w:rPr>
        <w:t xml:space="preserve"> variable and will call </w:t>
      </w:r>
      <w:r w:rsidRPr="005401A7">
        <w:rPr>
          <w:rStyle w:val="KoodinideChar"/>
        </w:rPr>
        <w:t>addPixel()</w:t>
      </w:r>
      <w:r>
        <w:rPr>
          <w:lang w:val="en-GB"/>
        </w:rPr>
        <w:t xml:space="preserve"> method when the machine’s direction, speed and </w:t>
      </w:r>
      <w:r w:rsidRPr="005401A7">
        <w:rPr>
          <w:rStyle w:val="KoodinideChar"/>
        </w:rPr>
        <w:t>speedCount</w:t>
      </w:r>
      <w:r>
        <w:rPr>
          <w:lang w:val="en-GB"/>
        </w:rPr>
        <w:t xml:space="preserve"> variables match the set conditions are matching. For north, east, west and south movement the machine will be moved</w:t>
      </w:r>
      <w:r w:rsidR="005401A7">
        <w:rPr>
          <w:lang w:val="en-GB"/>
        </w:rPr>
        <w:t xml:space="preserve"> certain amount of pixels away from its current location. When machine is lifting or dropping, the machine is, in addition to coordinates movement, scaled up or down, depending on the vertical movement.</w:t>
      </w:r>
    </w:p>
    <w:p w14:paraId="5502A2D4" w14:textId="77777777" w:rsidR="009A5C05" w:rsidRPr="009A5C05" w:rsidRDefault="009A5C05" w:rsidP="009A5C05">
      <w:pPr>
        <w:rPr>
          <w:lang w:val="en-GB"/>
        </w:rPr>
      </w:pPr>
    </w:p>
    <w:p w14:paraId="030161DB" w14:textId="4C864BE4" w:rsidR="00264FE5" w:rsidRDefault="00264FE5" w:rsidP="00264FE5">
      <w:pPr>
        <w:pStyle w:val="Heading2"/>
      </w:pPr>
      <w:bookmarkStart w:id="53" w:name="_Toc451087771"/>
      <w:r>
        <w:t>Application functions</w:t>
      </w:r>
      <w:bookmarkEnd w:id="53"/>
    </w:p>
    <w:p w14:paraId="200F41AD" w14:textId="77777777" w:rsidR="00477C97" w:rsidRDefault="00477C97">
      <w:pPr>
        <w:autoSpaceDE/>
        <w:spacing w:before="0" w:after="200" w:line="276" w:lineRule="auto"/>
        <w:jc w:val="left"/>
      </w:pPr>
      <w:r>
        <w:t>In this subchapter, the functions of the application are described. The functionality is divided into two parts – the index page functionality and visualization page functionality.</w:t>
      </w:r>
    </w:p>
    <w:p w14:paraId="6BE6A5E4" w14:textId="2DF82755" w:rsidR="00477C97" w:rsidRDefault="00477C97" w:rsidP="00477C97">
      <w:pPr>
        <w:pStyle w:val="Heading3"/>
      </w:pPr>
      <w:bookmarkStart w:id="54" w:name="_Toc451087772"/>
      <w:r>
        <w:lastRenderedPageBreak/>
        <w:t>Index page functionality</w:t>
      </w:r>
      <w:bookmarkEnd w:id="54"/>
    </w:p>
    <w:p w14:paraId="2409B43C" w14:textId="4212A0C0" w:rsidR="00477C97" w:rsidRDefault="00477C97" w:rsidP="00477C97">
      <w:r>
        <w:rPr>
          <w:noProof/>
          <w:lang w:val="en-US" w:eastAsia="en-US"/>
        </w:rPr>
        <w:drawing>
          <wp:inline distT="0" distB="0" distL="0" distR="0" wp14:anchorId="0B024FA1" wp14:editId="24AE5D8A">
            <wp:extent cx="5551805" cy="3481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_screensh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51805" cy="3481705"/>
                    </a:xfrm>
                    <a:prstGeom prst="rect">
                      <a:avLst/>
                    </a:prstGeom>
                  </pic:spPr>
                </pic:pic>
              </a:graphicData>
            </a:graphic>
          </wp:inline>
        </w:drawing>
      </w:r>
    </w:p>
    <w:p w14:paraId="5FADCAAE" w14:textId="4A9C8750" w:rsidR="00477C97" w:rsidRDefault="00477C97" w:rsidP="00477C97">
      <w:r>
        <w:rPr>
          <w:b/>
        </w:rPr>
        <w:t xml:space="preserve">Screenshot 1. </w:t>
      </w:r>
      <w:r>
        <w:t>Index page of the application</w:t>
      </w:r>
    </w:p>
    <w:p w14:paraId="71FFD204" w14:textId="77777777" w:rsidR="00477C97" w:rsidRPr="00477C97" w:rsidRDefault="00477C97" w:rsidP="00477C97"/>
    <w:p w14:paraId="1380A89F" w14:textId="77777777" w:rsidR="00477C97" w:rsidRDefault="00477C97" w:rsidP="00477C97">
      <w:r>
        <w:t xml:space="preserve">On the index page, user can choose between different visualization scenarios that are present in the server. User also has the opportunity to choose if the visualization is going to be realistic or there is option to change the speed of the visualization. Realistic mode means that the machines are accelerating and decelerating as cars and robots do in real life. In the mode where it is possible to choose the speed, machines move in a set speed. </w:t>
      </w:r>
    </w:p>
    <w:p w14:paraId="4947FBAA" w14:textId="77777777" w:rsidR="00477C97" w:rsidRDefault="00477C97" w:rsidP="00477C97"/>
    <w:p w14:paraId="5C3535E5" w14:textId="64E70933" w:rsidR="00477C97" w:rsidRDefault="00477C97" w:rsidP="00477C97">
      <w:pPr>
        <w:pStyle w:val="Heading3"/>
      </w:pPr>
      <w:bookmarkStart w:id="55" w:name="_Toc451087773"/>
      <w:r>
        <w:lastRenderedPageBreak/>
        <w:t>Visualization page functionality</w:t>
      </w:r>
      <w:bookmarkEnd w:id="55"/>
    </w:p>
    <w:p w14:paraId="0E58D906" w14:textId="222AD922" w:rsidR="001F745C" w:rsidRDefault="001F745C" w:rsidP="001F745C">
      <w:r>
        <w:rPr>
          <w:noProof/>
          <w:lang w:val="en-US" w:eastAsia="en-US"/>
        </w:rPr>
        <w:drawing>
          <wp:inline distT="0" distB="0" distL="0" distR="0" wp14:anchorId="4C27985E" wp14:editId="2B65A875">
            <wp:extent cx="5551805" cy="5461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ualization_screensh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51805" cy="5461000"/>
                    </a:xfrm>
                    <a:prstGeom prst="rect">
                      <a:avLst/>
                    </a:prstGeom>
                  </pic:spPr>
                </pic:pic>
              </a:graphicData>
            </a:graphic>
          </wp:inline>
        </w:drawing>
      </w:r>
    </w:p>
    <w:p w14:paraId="60D8B13C" w14:textId="7B400394" w:rsidR="001F745C" w:rsidRPr="001F745C" w:rsidRDefault="001F745C" w:rsidP="001F745C">
      <w:r>
        <w:rPr>
          <w:b/>
        </w:rPr>
        <w:t xml:space="preserve">Screenshot 2. </w:t>
      </w:r>
      <w:r>
        <w:t>Visualization page with settings menu expanded.</w:t>
      </w:r>
    </w:p>
    <w:p w14:paraId="445112F3" w14:textId="1BDEC3CA" w:rsidR="00014F28" w:rsidRDefault="00477C97" w:rsidP="00477C97">
      <w:r>
        <w:t>On the visualization page, us</w:t>
      </w:r>
      <w:r w:rsidR="00014F28">
        <w:t>er has chance to change several</w:t>
      </w:r>
      <w:r>
        <w:t xml:space="preserve"> settings of the visualization.</w:t>
      </w:r>
      <w:r w:rsidR="00014F28">
        <w:t xml:space="preserve"> </w:t>
      </w:r>
      <w:r w:rsidR="00B56FD6">
        <w:t xml:space="preserve">Settings can be seen by clicking on the hamburger button in the top left corner of the page. By clicking on the robot button on its right, user is taken back to the index page where he or she can choose new scenario. </w:t>
      </w:r>
      <w:r>
        <w:t>Firstly, the opacity of</w:t>
      </w:r>
      <w:r w:rsidR="00014F28">
        <w:t xml:space="preserve"> the machines can be changed from 50% to 100% by moving the slider to left or right. The current opacity is shown under the slider. Default opacity is 75%. The purpose for this functionality is for the user to see the robots under the cars, if he or she feels the neccessity for that. </w:t>
      </w:r>
    </w:p>
    <w:p w14:paraId="6313E324" w14:textId="77777777" w:rsidR="00014F28" w:rsidRDefault="00014F28" w:rsidP="00477C97">
      <w:r>
        <w:t>The theme of the page can be changed from dark to light by toggling the theme checkbox. Default value is dark theme. This changes the background of the page, the parking lot image and the text color according to the theme settings. New themes can be easily made for the program doing minimal changes in the source code.</w:t>
      </w:r>
    </w:p>
    <w:p w14:paraId="459572E8" w14:textId="24C71AC0" w:rsidR="00014F28" w:rsidRDefault="00014F28" w:rsidP="00477C97">
      <w:r>
        <w:t>Furthermore, users have option to turn the grid on the parking lot on or off. By default, grid is turned on as it makes following the visualization easier.</w:t>
      </w:r>
    </w:p>
    <w:p w14:paraId="055A0A06" w14:textId="0044E023" w:rsidR="000E5135" w:rsidRDefault="000E5135" w:rsidP="00477C97">
      <w:r>
        <w:lastRenderedPageBreak/>
        <w:t>When the user had selected the option to choose the speeds of the simulation, there is option to choose if the visualization is going to be made at original speed or two or four times the original speed. Once the visualization has started, it is not possible to choose the speed anymore.</w:t>
      </w:r>
    </w:p>
    <w:p w14:paraId="571A385A" w14:textId="08DCBF88" w:rsidR="00264FE5" w:rsidRDefault="00014F28" w:rsidP="00477C97">
      <w:r>
        <w:t xml:space="preserve">Also, visualization start and end </w:t>
      </w:r>
      <w:r w:rsidR="000E5135">
        <w:t>states</w:t>
      </w:r>
      <w:r>
        <w:t xml:space="preserve"> are shown on the side of the vizaulisation canvas for better understanding what the algorithm has to do. </w:t>
      </w:r>
    </w:p>
    <w:p w14:paraId="10C58E50" w14:textId="4C5A41C3" w:rsidR="00014F28" w:rsidRDefault="00014F28" w:rsidP="00477C97">
      <w:r>
        <w:t xml:space="preserve">When </w:t>
      </w:r>
      <w:r w:rsidR="000E5135">
        <w:t>visualization</w:t>
      </w:r>
      <w:r>
        <w:t xml:space="preserve"> is running, the information about the movement on the current step is shown. The information shown is the ID of the machine, it’s movement direction (north, west, east, south, lifting or dropping) and the speed</w:t>
      </w:r>
      <w:r w:rsidR="000E5135">
        <w:t xml:space="preserve"> or level</w:t>
      </w:r>
      <w:r>
        <w:t xml:space="preserve"> of the machine. The speed of the machine shows how many steps it is needed for the machine to get from </w:t>
      </w:r>
      <w:r w:rsidR="000E5135">
        <w:t>one space to the adjacent space. In case of vertical movement such as lifting and dropping, it shows the level of progress the machine is at. For example, „</w:t>
      </w:r>
      <w:r w:rsidR="000E5135" w:rsidRPr="000E5135">
        <w:t>Machine R0 makes step L 1</w:t>
      </w:r>
      <w:r w:rsidR="000E5135">
        <w:t xml:space="preserve">“ means that Robot with ID „R0“ is lifting and is on level 1. </w:t>
      </w:r>
    </w:p>
    <w:p w14:paraId="5AFB9D48" w14:textId="7131FCC5" w:rsidR="000E5135" w:rsidRDefault="000E5135" w:rsidP="00477C97">
      <w:r>
        <w:t>Once the visualization has started, the frames per second are shown. The purpose of this is to indicate wether the machine running the visualization is up to the task – if the FPS drops under 24, user experience can suffer. The lower limits of the machine are determined in validation chapter.</w:t>
      </w:r>
    </w:p>
    <w:p w14:paraId="36ACAA36" w14:textId="19857DF3" w:rsidR="00575BE0" w:rsidRDefault="00575BE0" w:rsidP="00477C97">
      <w:r>
        <w:t xml:space="preserve">To start automatic visualization, user has two options – either to click on the „Start automatic visualization“ button or to click on any </w:t>
      </w:r>
      <w:r w:rsidR="00F358C7">
        <w:t>car</w:t>
      </w:r>
      <w:r>
        <w:t xml:space="preserve"> on the </w:t>
      </w:r>
      <w:r w:rsidR="00F358C7">
        <w:t>parking lot. On user input, the visualization starts. The automatic visualization can be changed to step-by-step visualization by clicking on relevant button at any time during the visualization.</w:t>
      </w:r>
    </w:p>
    <w:p w14:paraId="67477ADC" w14:textId="77777777" w:rsidR="00F358C7" w:rsidRDefault="00F358C7" w:rsidP="00477C97"/>
    <w:p w14:paraId="313D83C2" w14:textId="7D12F2E1" w:rsidR="00F358C7" w:rsidRDefault="00F358C7" w:rsidP="00477C97">
      <w:r>
        <w:t>Starting step-by-step visualization is done by the „Step-by-step“ visualization button. The button will be disabled, colored red and the text on the button is changed to „Active movement“ until the step is finished. After the step is finished, it turns back to active button with text „Proceed to next step“. Now user can watch the next step whenever it is convenient for him or her.</w:t>
      </w:r>
    </w:p>
    <w:p w14:paraId="11FBCEDD" w14:textId="77777777" w:rsidR="000E5135" w:rsidRDefault="000E5135" w:rsidP="00477C97">
      <w:pPr>
        <w:rPr>
          <w:sz w:val="26"/>
          <w:szCs w:val="26"/>
          <w:lang w:val="en-GB"/>
        </w:rPr>
      </w:pPr>
    </w:p>
    <w:p w14:paraId="603AD83B" w14:textId="2423C674" w:rsidR="00264FE5" w:rsidRDefault="00264FE5" w:rsidP="00264FE5">
      <w:pPr>
        <w:pStyle w:val="Heading1"/>
      </w:pPr>
      <w:bookmarkStart w:id="56" w:name="_Toc451087774"/>
      <w:r>
        <w:lastRenderedPageBreak/>
        <w:t>Validation</w:t>
      </w:r>
      <w:bookmarkEnd w:id="56"/>
    </w:p>
    <w:p w14:paraId="0B810DA9" w14:textId="0717D87E" w:rsidR="00A877F0" w:rsidRDefault="00A877F0" w:rsidP="00A877F0">
      <w:pPr>
        <w:rPr>
          <w:lang w:val="en-GB"/>
        </w:rPr>
      </w:pPr>
      <w:r>
        <w:rPr>
          <w:lang w:val="en-GB"/>
        </w:rPr>
        <w:t>In this chapter, the applicatio</w:t>
      </w:r>
      <w:r w:rsidR="00417487">
        <w:rPr>
          <w:lang w:val="en-GB"/>
        </w:rPr>
        <w:t xml:space="preserve">n’s working on different platforms, its efficiency and </w:t>
      </w:r>
      <w:r w:rsidR="00CD3E96">
        <w:rPr>
          <w:lang w:val="en-GB"/>
        </w:rPr>
        <w:t>integrity</w:t>
      </w:r>
      <w:r w:rsidR="00417487">
        <w:rPr>
          <w:lang w:val="en-GB"/>
        </w:rPr>
        <w:t xml:space="preserve"> are validated. As the application consists of client and server parts, then two of them are tested separately in all of the categories.</w:t>
      </w:r>
    </w:p>
    <w:p w14:paraId="54D07A33" w14:textId="40F7590A" w:rsidR="00417487" w:rsidRDefault="00417487" w:rsidP="00A877F0">
      <w:pPr>
        <w:rPr>
          <w:lang w:val="en-GB"/>
        </w:rPr>
      </w:pPr>
    </w:p>
    <w:p w14:paraId="6C1F9FC9" w14:textId="7C532306" w:rsidR="00417487" w:rsidRDefault="00417487" w:rsidP="00417487">
      <w:pPr>
        <w:pStyle w:val="Heading2"/>
      </w:pPr>
      <w:bookmarkStart w:id="57" w:name="_Toc451087775"/>
      <w:r>
        <w:t>Visual testing</w:t>
      </w:r>
      <w:bookmarkEnd w:id="57"/>
    </w:p>
    <w:p w14:paraId="1C738C73" w14:textId="69743C04" w:rsidR="00417487" w:rsidRDefault="00417487" w:rsidP="00417487">
      <w:pPr>
        <w:rPr>
          <w:lang w:val="en-GB"/>
        </w:rPr>
      </w:pPr>
      <w:r>
        <w:rPr>
          <w:lang w:val="en-GB"/>
        </w:rPr>
        <w:t xml:space="preserve">The overall workings of the application are tested by visual observation – if everything looks and application functions work as specified. </w:t>
      </w:r>
    </w:p>
    <w:p w14:paraId="2B2F480F" w14:textId="541D6139" w:rsidR="00D53C2A" w:rsidRDefault="00D53C2A" w:rsidP="00417487">
      <w:pPr>
        <w:rPr>
          <w:lang w:val="en-GB"/>
        </w:rPr>
      </w:pPr>
      <w:r>
        <w:rPr>
          <w:lang w:val="en-GB"/>
        </w:rPr>
        <w:t xml:space="preserve">Platforms on which server side of application was tested are as follows: Windows 10, Linux Mint 17.3 “Rosa” and Ubuntu 14.04. </w:t>
      </w:r>
    </w:p>
    <w:p w14:paraId="0627B9FA" w14:textId="7BA23F7D" w:rsidR="00D53C2A" w:rsidRDefault="00D53C2A" w:rsidP="00417487">
      <w:pPr>
        <w:rPr>
          <w:lang w:val="en-GB"/>
        </w:rPr>
      </w:pPr>
      <w:r>
        <w:rPr>
          <w:lang w:val="en-GB"/>
        </w:rPr>
        <w:t>Windows 10 was running on a physical PC with following specifications:</w:t>
      </w:r>
    </w:p>
    <w:p w14:paraId="1A6A8F54" w14:textId="5FF93F2C" w:rsidR="00D53C2A" w:rsidRDefault="00D53C2A" w:rsidP="00D53C2A">
      <w:pPr>
        <w:pStyle w:val="ListParagraph"/>
        <w:numPr>
          <w:ilvl w:val="0"/>
          <w:numId w:val="13"/>
        </w:numPr>
        <w:rPr>
          <w:lang w:val="en-GB"/>
        </w:rPr>
      </w:pPr>
      <w:r>
        <w:rPr>
          <w:lang w:val="en-GB"/>
        </w:rPr>
        <w:t>Intel core i5-3570K @ 3.4 GHz</w:t>
      </w:r>
    </w:p>
    <w:p w14:paraId="77F96A40" w14:textId="0F64EF8C" w:rsidR="00D53C2A" w:rsidRDefault="00D53C2A" w:rsidP="00D53C2A">
      <w:pPr>
        <w:pStyle w:val="ListParagraph"/>
        <w:numPr>
          <w:ilvl w:val="0"/>
          <w:numId w:val="13"/>
        </w:numPr>
        <w:rPr>
          <w:lang w:val="en-GB"/>
        </w:rPr>
      </w:pPr>
      <w:r>
        <w:rPr>
          <w:lang w:val="en-GB"/>
        </w:rPr>
        <w:t>12 GB DDR3 RAM</w:t>
      </w:r>
    </w:p>
    <w:p w14:paraId="2E46945E" w14:textId="1CAC6948" w:rsidR="00D53C2A" w:rsidRDefault="00D53C2A" w:rsidP="00D53C2A">
      <w:pPr>
        <w:pStyle w:val="ListParagraph"/>
        <w:numPr>
          <w:ilvl w:val="0"/>
          <w:numId w:val="13"/>
        </w:numPr>
        <w:rPr>
          <w:lang w:val="en-GB"/>
        </w:rPr>
      </w:pPr>
      <w:r>
        <w:rPr>
          <w:lang w:val="en-GB"/>
        </w:rPr>
        <w:t>nVidia GeForce GTX 660 Ti</w:t>
      </w:r>
    </w:p>
    <w:p w14:paraId="1D4FB8F7" w14:textId="4FAC0C86" w:rsidR="00D53C2A" w:rsidRDefault="00D53C2A" w:rsidP="00D53C2A">
      <w:pPr>
        <w:pStyle w:val="ListParagraph"/>
        <w:numPr>
          <w:ilvl w:val="0"/>
          <w:numId w:val="13"/>
        </w:numPr>
        <w:rPr>
          <w:lang w:val="en-GB"/>
        </w:rPr>
      </w:pPr>
      <w:r>
        <w:rPr>
          <w:lang w:val="en-GB"/>
        </w:rPr>
        <w:t>120 GB Samsung SSD 840 series</w:t>
      </w:r>
    </w:p>
    <w:p w14:paraId="16694BB8" w14:textId="03780889" w:rsidR="00D53C2A" w:rsidRDefault="00D53C2A" w:rsidP="00D53C2A">
      <w:pPr>
        <w:rPr>
          <w:lang w:val="en-GB"/>
        </w:rPr>
      </w:pPr>
      <w:r>
        <w:rPr>
          <w:lang w:val="en-GB"/>
        </w:rPr>
        <w:t xml:space="preserve">Linux Mint 17.3 “Rosa” was installed on a virtual machine with 4 GB of RAM and 128 MB 3D </w:t>
      </w:r>
      <w:r w:rsidR="00B9518A">
        <w:rPr>
          <w:lang w:val="en-GB"/>
        </w:rPr>
        <w:t>hardware graphics acceleration.</w:t>
      </w:r>
    </w:p>
    <w:p w14:paraId="2EEC1BC1" w14:textId="7F6D2830" w:rsidR="00B9518A" w:rsidRPr="00D53C2A" w:rsidRDefault="00B9518A" w:rsidP="00D53C2A">
      <w:pPr>
        <w:rPr>
          <w:lang w:val="en-GB"/>
        </w:rPr>
      </w:pPr>
      <w:r>
        <w:rPr>
          <w:lang w:val="en-GB"/>
        </w:rPr>
        <w:t>Ubuntu 14.04 is running as a virtual machine in Nitrous.io platform, which is a development environment in the cloud.</w:t>
      </w:r>
    </w:p>
    <w:p w14:paraId="75CDBF1A" w14:textId="3BC72B50" w:rsidR="00417487" w:rsidRDefault="00B9518A" w:rsidP="00417487">
      <w:pPr>
        <w:rPr>
          <w:lang w:val="en-GB"/>
        </w:rPr>
      </w:pPr>
      <w:r>
        <w:rPr>
          <w:lang w:val="en-GB"/>
        </w:rPr>
        <w:t>Client side web browsers used were as follows:</w:t>
      </w:r>
    </w:p>
    <w:p w14:paraId="62D579CC" w14:textId="266183EE" w:rsidR="00B9518A" w:rsidRDefault="00B9518A" w:rsidP="00B9518A">
      <w:pPr>
        <w:pStyle w:val="ListParagraph"/>
        <w:numPr>
          <w:ilvl w:val="0"/>
          <w:numId w:val="14"/>
        </w:numPr>
        <w:rPr>
          <w:lang w:val="en-GB"/>
        </w:rPr>
      </w:pPr>
      <w:r>
        <w:rPr>
          <w:lang w:val="en-GB"/>
        </w:rPr>
        <w:t>Linux Mint</w:t>
      </w:r>
    </w:p>
    <w:p w14:paraId="060F1250" w14:textId="4892A2A7" w:rsidR="00B9518A" w:rsidRDefault="00B9518A" w:rsidP="00B9518A">
      <w:pPr>
        <w:pStyle w:val="ListParagraph"/>
        <w:numPr>
          <w:ilvl w:val="1"/>
          <w:numId w:val="14"/>
        </w:numPr>
        <w:rPr>
          <w:lang w:val="en-GB"/>
        </w:rPr>
      </w:pPr>
      <w:r>
        <w:rPr>
          <w:lang w:val="en-GB"/>
        </w:rPr>
        <w:t>Firefox 42.0</w:t>
      </w:r>
    </w:p>
    <w:p w14:paraId="3C76B124" w14:textId="7098E499" w:rsidR="00B9518A" w:rsidRDefault="00B9518A" w:rsidP="00B9518A">
      <w:pPr>
        <w:pStyle w:val="ListParagraph"/>
        <w:numPr>
          <w:ilvl w:val="0"/>
          <w:numId w:val="14"/>
        </w:numPr>
        <w:rPr>
          <w:lang w:val="en-GB"/>
        </w:rPr>
      </w:pPr>
      <w:r>
        <w:rPr>
          <w:lang w:val="en-GB"/>
        </w:rPr>
        <w:t>Windows 10</w:t>
      </w:r>
    </w:p>
    <w:p w14:paraId="3486A311" w14:textId="6ACB8E0B" w:rsidR="00B9518A" w:rsidRDefault="00B9518A" w:rsidP="00B9518A">
      <w:pPr>
        <w:pStyle w:val="ListParagraph"/>
        <w:numPr>
          <w:ilvl w:val="1"/>
          <w:numId w:val="14"/>
        </w:numPr>
        <w:rPr>
          <w:lang w:val="en-GB"/>
        </w:rPr>
      </w:pPr>
      <w:r>
        <w:rPr>
          <w:lang w:val="en-GB"/>
        </w:rPr>
        <w:t>Google Chrome 50.0.2661.102 m</w:t>
      </w:r>
    </w:p>
    <w:p w14:paraId="1E152D84" w14:textId="0509CC8C" w:rsidR="00B9518A" w:rsidRDefault="00B9518A" w:rsidP="00B9518A">
      <w:pPr>
        <w:pStyle w:val="ListParagraph"/>
        <w:numPr>
          <w:ilvl w:val="1"/>
          <w:numId w:val="14"/>
        </w:numPr>
        <w:rPr>
          <w:lang w:val="en-GB"/>
        </w:rPr>
      </w:pPr>
      <w:r>
        <w:rPr>
          <w:lang w:val="en-GB"/>
        </w:rPr>
        <w:t>Firefox 46.0.1</w:t>
      </w:r>
    </w:p>
    <w:p w14:paraId="63F8CF94" w14:textId="4B92AABD" w:rsidR="00247C86" w:rsidRDefault="00247C86" w:rsidP="00B9518A">
      <w:pPr>
        <w:pStyle w:val="ListParagraph"/>
        <w:numPr>
          <w:ilvl w:val="1"/>
          <w:numId w:val="14"/>
        </w:numPr>
        <w:rPr>
          <w:lang w:val="en-GB"/>
        </w:rPr>
      </w:pPr>
      <w:r>
        <w:rPr>
          <w:lang w:val="en-GB"/>
        </w:rPr>
        <w:t>Microsoft Edge 25.10586.0.0</w:t>
      </w:r>
    </w:p>
    <w:p w14:paraId="7D6A4A57" w14:textId="1B616911" w:rsidR="00060233" w:rsidRDefault="00060233" w:rsidP="00060233">
      <w:pPr>
        <w:pStyle w:val="ListParagraph"/>
        <w:numPr>
          <w:ilvl w:val="0"/>
          <w:numId w:val="14"/>
        </w:numPr>
        <w:rPr>
          <w:lang w:val="en-GB"/>
        </w:rPr>
      </w:pPr>
      <w:r>
        <w:rPr>
          <w:lang w:val="en-GB"/>
        </w:rPr>
        <w:t>Mac OS X 10.11.4 (CPU – Intel core i7 @ 2.2 GHz, 16 GB RAM)</w:t>
      </w:r>
    </w:p>
    <w:p w14:paraId="5909CF24" w14:textId="7FA61490" w:rsidR="00060233" w:rsidRDefault="00060233" w:rsidP="00060233">
      <w:pPr>
        <w:pStyle w:val="ListParagraph"/>
        <w:numPr>
          <w:ilvl w:val="1"/>
          <w:numId w:val="14"/>
        </w:numPr>
        <w:rPr>
          <w:lang w:val="en-GB"/>
        </w:rPr>
      </w:pPr>
      <w:r>
        <w:rPr>
          <w:lang w:val="en-GB"/>
        </w:rPr>
        <w:t>Safari</w:t>
      </w:r>
    </w:p>
    <w:p w14:paraId="6DC4431D" w14:textId="63E77ED1" w:rsidR="00B9518A" w:rsidRDefault="006124F3" w:rsidP="00B9518A">
      <w:pPr>
        <w:pStyle w:val="ListParagraph"/>
        <w:numPr>
          <w:ilvl w:val="0"/>
          <w:numId w:val="14"/>
        </w:numPr>
        <w:rPr>
          <w:lang w:val="en-GB"/>
        </w:rPr>
      </w:pPr>
      <w:r>
        <w:rPr>
          <w:lang w:val="en-GB"/>
        </w:rPr>
        <w:t>Android (One</w:t>
      </w:r>
      <w:r w:rsidR="002A07D0">
        <w:rPr>
          <w:lang w:val="en-GB"/>
        </w:rPr>
        <w:t>P</w:t>
      </w:r>
      <w:r>
        <w:rPr>
          <w:lang w:val="en-GB"/>
        </w:rPr>
        <w:t>lus 2, Android version 6.0.1)</w:t>
      </w:r>
    </w:p>
    <w:p w14:paraId="59C90B12" w14:textId="1E31133F" w:rsidR="00B9518A" w:rsidRDefault="00B9518A" w:rsidP="00B9518A">
      <w:pPr>
        <w:pStyle w:val="ListParagraph"/>
        <w:numPr>
          <w:ilvl w:val="1"/>
          <w:numId w:val="14"/>
        </w:numPr>
        <w:rPr>
          <w:lang w:val="en-GB"/>
        </w:rPr>
      </w:pPr>
      <w:r>
        <w:rPr>
          <w:lang w:val="en-GB"/>
        </w:rPr>
        <w:t>Google Chrome 50.0.2661.89</w:t>
      </w:r>
    </w:p>
    <w:p w14:paraId="5BBC0810" w14:textId="073BB855" w:rsidR="00B9518A" w:rsidRDefault="006124F3" w:rsidP="00B9518A">
      <w:pPr>
        <w:pStyle w:val="ListParagraph"/>
        <w:numPr>
          <w:ilvl w:val="0"/>
          <w:numId w:val="14"/>
        </w:numPr>
        <w:rPr>
          <w:lang w:val="en-GB"/>
        </w:rPr>
      </w:pPr>
      <w:r>
        <w:rPr>
          <w:lang w:val="en-GB"/>
        </w:rPr>
        <w:t>iOS (iPhone 4S, iOS 9.2)</w:t>
      </w:r>
    </w:p>
    <w:p w14:paraId="4ADE043C" w14:textId="61906BE6" w:rsidR="00B9518A" w:rsidRDefault="00B9518A" w:rsidP="00B9518A">
      <w:pPr>
        <w:pStyle w:val="ListParagraph"/>
        <w:numPr>
          <w:ilvl w:val="1"/>
          <w:numId w:val="14"/>
        </w:numPr>
        <w:rPr>
          <w:lang w:val="en-GB"/>
        </w:rPr>
      </w:pPr>
      <w:r>
        <w:rPr>
          <w:lang w:val="en-GB"/>
        </w:rPr>
        <w:t>Safari</w:t>
      </w:r>
    </w:p>
    <w:p w14:paraId="1A9C3F33" w14:textId="1B996A6D" w:rsidR="00B9518A" w:rsidRDefault="00B9518A" w:rsidP="00B9518A">
      <w:pPr>
        <w:rPr>
          <w:lang w:val="en-GB"/>
        </w:rPr>
      </w:pPr>
      <w:r>
        <w:rPr>
          <w:lang w:val="en-GB"/>
        </w:rPr>
        <w:t>By combining the server platforms with client platforms and web browsers, following test combinations were tried:</w:t>
      </w:r>
    </w:p>
    <w:tbl>
      <w:tblPr>
        <w:tblStyle w:val="TableGrid"/>
        <w:tblW w:w="0" w:type="auto"/>
        <w:tblLook w:val="04A0" w:firstRow="1" w:lastRow="0" w:firstColumn="1" w:lastColumn="0" w:noHBand="0" w:noVBand="1"/>
      </w:tblPr>
      <w:tblGrid>
        <w:gridCol w:w="2183"/>
        <w:gridCol w:w="2183"/>
        <w:gridCol w:w="2183"/>
        <w:gridCol w:w="2184"/>
      </w:tblGrid>
      <w:tr w:rsidR="00B9518A" w14:paraId="4CAC083A" w14:textId="77777777" w:rsidTr="00B9518A">
        <w:tc>
          <w:tcPr>
            <w:tcW w:w="2183" w:type="dxa"/>
          </w:tcPr>
          <w:p w14:paraId="0FAD0E6E" w14:textId="537904B2" w:rsidR="00B9518A" w:rsidRDefault="00B9518A" w:rsidP="00B9518A">
            <w:pPr>
              <w:pStyle w:val="Tabelisisu"/>
              <w:rPr>
                <w:lang w:val="en-GB"/>
              </w:rPr>
            </w:pPr>
            <w:r>
              <w:rPr>
                <w:lang w:val="en-GB"/>
              </w:rPr>
              <w:t xml:space="preserve">Test </w:t>
            </w:r>
            <w:r w:rsidR="00DD0388">
              <w:rPr>
                <w:lang w:val="en-GB"/>
              </w:rPr>
              <w:t xml:space="preserve">scenario </w:t>
            </w:r>
            <w:r>
              <w:rPr>
                <w:lang w:val="en-GB"/>
              </w:rPr>
              <w:t>number</w:t>
            </w:r>
          </w:p>
        </w:tc>
        <w:tc>
          <w:tcPr>
            <w:tcW w:w="2183" w:type="dxa"/>
          </w:tcPr>
          <w:p w14:paraId="7D0F4BE1" w14:textId="1EAD6E4A" w:rsidR="00B9518A" w:rsidRDefault="00B9518A" w:rsidP="00B9518A">
            <w:pPr>
              <w:pStyle w:val="Tabelisisu"/>
              <w:rPr>
                <w:lang w:val="en-GB"/>
              </w:rPr>
            </w:pPr>
            <w:r>
              <w:rPr>
                <w:lang w:val="en-GB"/>
              </w:rPr>
              <w:t>Server platform</w:t>
            </w:r>
          </w:p>
        </w:tc>
        <w:tc>
          <w:tcPr>
            <w:tcW w:w="2183" w:type="dxa"/>
          </w:tcPr>
          <w:p w14:paraId="4EDEE03D" w14:textId="6B031490" w:rsidR="00B9518A" w:rsidRDefault="00B9518A" w:rsidP="00B9518A">
            <w:pPr>
              <w:pStyle w:val="Tabelisisu"/>
              <w:rPr>
                <w:lang w:val="en-GB"/>
              </w:rPr>
            </w:pPr>
            <w:r>
              <w:rPr>
                <w:lang w:val="en-GB"/>
              </w:rPr>
              <w:t>Client operating system</w:t>
            </w:r>
          </w:p>
        </w:tc>
        <w:tc>
          <w:tcPr>
            <w:tcW w:w="2184" w:type="dxa"/>
          </w:tcPr>
          <w:p w14:paraId="574D5468" w14:textId="4955E43D" w:rsidR="00B9518A" w:rsidRDefault="00B9518A" w:rsidP="00B9518A">
            <w:pPr>
              <w:pStyle w:val="Tabelisisu"/>
              <w:rPr>
                <w:lang w:val="en-GB"/>
              </w:rPr>
            </w:pPr>
            <w:r>
              <w:rPr>
                <w:lang w:val="en-GB"/>
              </w:rPr>
              <w:t>Browser</w:t>
            </w:r>
          </w:p>
        </w:tc>
      </w:tr>
      <w:tr w:rsidR="00B9518A" w14:paraId="5A6122A0" w14:textId="77777777" w:rsidTr="00B9518A">
        <w:tc>
          <w:tcPr>
            <w:tcW w:w="2183" w:type="dxa"/>
          </w:tcPr>
          <w:p w14:paraId="7EC468DE" w14:textId="5C953480" w:rsidR="00B9518A" w:rsidRDefault="006124F3" w:rsidP="00B9518A">
            <w:pPr>
              <w:pStyle w:val="Tabelipis"/>
              <w:rPr>
                <w:lang w:val="en-GB"/>
              </w:rPr>
            </w:pPr>
            <w:r>
              <w:rPr>
                <w:lang w:val="en-GB"/>
              </w:rPr>
              <w:t>1</w:t>
            </w:r>
          </w:p>
        </w:tc>
        <w:tc>
          <w:tcPr>
            <w:tcW w:w="2183" w:type="dxa"/>
          </w:tcPr>
          <w:p w14:paraId="4FF7F7A5" w14:textId="214568BF" w:rsidR="00B9518A" w:rsidRDefault="00B9518A" w:rsidP="00B9518A">
            <w:pPr>
              <w:pStyle w:val="Tabelipis"/>
              <w:rPr>
                <w:lang w:val="en-GB"/>
              </w:rPr>
            </w:pPr>
            <w:r>
              <w:rPr>
                <w:lang w:val="en-GB"/>
              </w:rPr>
              <w:t>Linux Mint</w:t>
            </w:r>
          </w:p>
        </w:tc>
        <w:tc>
          <w:tcPr>
            <w:tcW w:w="2183" w:type="dxa"/>
          </w:tcPr>
          <w:p w14:paraId="76E45D77" w14:textId="39085152" w:rsidR="00B9518A" w:rsidRDefault="00B9518A" w:rsidP="00B9518A">
            <w:pPr>
              <w:pStyle w:val="Tabelipis"/>
              <w:rPr>
                <w:lang w:val="en-GB"/>
              </w:rPr>
            </w:pPr>
            <w:r>
              <w:rPr>
                <w:lang w:val="en-GB"/>
              </w:rPr>
              <w:t>Linux Mint</w:t>
            </w:r>
          </w:p>
        </w:tc>
        <w:tc>
          <w:tcPr>
            <w:tcW w:w="2184" w:type="dxa"/>
          </w:tcPr>
          <w:p w14:paraId="31E286FB" w14:textId="63B8E233" w:rsidR="00B9518A" w:rsidRDefault="00B9518A" w:rsidP="00B9518A">
            <w:pPr>
              <w:pStyle w:val="Tabelipis"/>
              <w:rPr>
                <w:lang w:val="en-GB"/>
              </w:rPr>
            </w:pPr>
            <w:r>
              <w:rPr>
                <w:lang w:val="en-GB"/>
              </w:rPr>
              <w:t>Firefox</w:t>
            </w:r>
          </w:p>
        </w:tc>
      </w:tr>
      <w:tr w:rsidR="00B9518A" w14:paraId="03C7468F" w14:textId="77777777" w:rsidTr="00B9518A">
        <w:tc>
          <w:tcPr>
            <w:tcW w:w="2183" w:type="dxa"/>
          </w:tcPr>
          <w:p w14:paraId="5B7A2CFD" w14:textId="44AD86B9" w:rsidR="00B9518A" w:rsidRDefault="006124F3" w:rsidP="00B9518A">
            <w:pPr>
              <w:pStyle w:val="Tabelipis"/>
              <w:rPr>
                <w:lang w:val="en-GB"/>
              </w:rPr>
            </w:pPr>
            <w:r>
              <w:rPr>
                <w:lang w:val="en-GB"/>
              </w:rPr>
              <w:t>2</w:t>
            </w:r>
          </w:p>
        </w:tc>
        <w:tc>
          <w:tcPr>
            <w:tcW w:w="2183" w:type="dxa"/>
          </w:tcPr>
          <w:p w14:paraId="791CD015" w14:textId="4347C65C" w:rsidR="00B9518A" w:rsidRDefault="00B9518A" w:rsidP="00B9518A">
            <w:pPr>
              <w:pStyle w:val="Tabelipis"/>
              <w:rPr>
                <w:lang w:val="en-GB"/>
              </w:rPr>
            </w:pPr>
            <w:r>
              <w:rPr>
                <w:lang w:val="en-GB"/>
              </w:rPr>
              <w:t>Windows 10</w:t>
            </w:r>
          </w:p>
        </w:tc>
        <w:tc>
          <w:tcPr>
            <w:tcW w:w="2183" w:type="dxa"/>
          </w:tcPr>
          <w:p w14:paraId="61679E3A" w14:textId="281AFB29" w:rsidR="00B9518A" w:rsidRDefault="00B9518A" w:rsidP="00B9518A">
            <w:pPr>
              <w:pStyle w:val="Tabelipis"/>
              <w:rPr>
                <w:lang w:val="en-GB"/>
              </w:rPr>
            </w:pPr>
            <w:r>
              <w:rPr>
                <w:lang w:val="en-GB"/>
              </w:rPr>
              <w:t>Windows 10</w:t>
            </w:r>
          </w:p>
        </w:tc>
        <w:tc>
          <w:tcPr>
            <w:tcW w:w="2184" w:type="dxa"/>
          </w:tcPr>
          <w:p w14:paraId="5F2E06C9" w14:textId="1364EA35" w:rsidR="00B9518A" w:rsidRDefault="00B9518A" w:rsidP="00B9518A">
            <w:pPr>
              <w:pStyle w:val="Tabelipis"/>
              <w:rPr>
                <w:lang w:val="en-GB"/>
              </w:rPr>
            </w:pPr>
            <w:r>
              <w:rPr>
                <w:lang w:val="en-GB"/>
              </w:rPr>
              <w:t>Google Chrome</w:t>
            </w:r>
          </w:p>
        </w:tc>
      </w:tr>
      <w:tr w:rsidR="00B9518A" w14:paraId="03C50C1B" w14:textId="77777777" w:rsidTr="00B9518A">
        <w:tc>
          <w:tcPr>
            <w:tcW w:w="2183" w:type="dxa"/>
          </w:tcPr>
          <w:p w14:paraId="0EEA80E4" w14:textId="14BB24EE" w:rsidR="00B9518A" w:rsidRDefault="006124F3" w:rsidP="00B9518A">
            <w:pPr>
              <w:pStyle w:val="Tabelipis"/>
              <w:rPr>
                <w:lang w:val="en-GB"/>
              </w:rPr>
            </w:pPr>
            <w:r>
              <w:rPr>
                <w:lang w:val="en-GB"/>
              </w:rPr>
              <w:t>3</w:t>
            </w:r>
          </w:p>
        </w:tc>
        <w:tc>
          <w:tcPr>
            <w:tcW w:w="2183" w:type="dxa"/>
          </w:tcPr>
          <w:p w14:paraId="555F735C" w14:textId="5C81A2CD" w:rsidR="00B9518A" w:rsidRDefault="00B9518A" w:rsidP="00B9518A">
            <w:pPr>
              <w:pStyle w:val="Tabelipis"/>
              <w:rPr>
                <w:lang w:val="en-GB"/>
              </w:rPr>
            </w:pPr>
            <w:r>
              <w:rPr>
                <w:lang w:val="en-GB"/>
              </w:rPr>
              <w:t>Windows 10</w:t>
            </w:r>
          </w:p>
        </w:tc>
        <w:tc>
          <w:tcPr>
            <w:tcW w:w="2183" w:type="dxa"/>
          </w:tcPr>
          <w:p w14:paraId="49D963AB" w14:textId="095F7FAE" w:rsidR="00B9518A" w:rsidRDefault="00B9518A" w:rsidP="00B9518A">
            <w:pPr>
              <w:pStyle w:val="Tabelipis"/>
              <w:rPr>
                <w:lang w:val="en-GB"/>
              </w:rPr>
            </w:pPr>
            <w:r>
              <w:rPr>
                <w:lang w:val="en-GB"/>
              </w:rPr>
              <w:t>Windows 10</w:t>
            </w:r>
          </w:p>
        </w:tc>
        <w:tc>
          <w:tcPr>
            <w:tcW w:w="2184" w:type="dxa"/>
          </w:tcPr>
          <w:p w14:paraId="33D16965" w14:textId="0577A7A5" w:rsidR="00B9518A" w:rsidRDefault="00B9518A" w:rsidP="00B9518A">
            <w:pPr>
              <w:pStyle w:val="Tabelipis"/>
              <w:rPr>
                <w:lang w:val="en-GB"/>
              </w:rPr>
            </w:pPr>
            <w:r>
              <w:rPr>
                <w:lang w:val="en-GB"/>
              </w:rPr>
              <w:t>Firefox</w:t>
            </w:r>
          </w:p>
        </w:tc>
      </w:tr>
      <w:tr w:rsidR="00247C86" w14:paraId="3CDB29FD" w14:textId="77777777" w:rsidTr="00B9518A">
        <w:tc>
          <w:tcPr>
            <w:tcW w:w="2183" w:type="dxa"/>
          </w:tcPr>
          <w:p w14:paraId="6CC23EFB" w14:textId="23262692" w:rsidR="00247C86" w:rsidRDefault="00247C86" w:rsidP="00B9518A">
            <w:pPr>
              <w:pStyle w:val="Tabelipis"/>
              <w:rPr>
                <w:lang w:val="en-GB"/>
              </w:rPr>
            </w:pPr>
            <w:r>
              <w:rPr>
                <w:lang w:val="en-GB"/>
              </w:rPr>
              <w:lastRenderedPageBreak/>
              <w:t>4</w:t>
            </w:r>
          </w:p>
        </w:tc>
        <w:tc>
          <w:tcPr>
            <w:tcW w:w="2183" w:type="dxa"/>
          </w:tcPr>
          <w:p w14:paraId="72F707E2" w14:textId="10E6A700" w:rsidR="00247C86" w:rsidRDefault="00247C86" w:rsidP="00B9518A">
            <w:pPr>
              <w:pStyle w:val="Tabelipis"/>
              <w:rPr>
                <w:lang w:val="en-GB"/>
              </w:rPr>
            </w:pPr>
            <w:r>
              <w:rPr>
                <w:lang w:val="en-GB"/>
              </w:rPr>
              <w:t>Windows 10</w:t>
            </w:r>
          </w:p>
        </w:tc>
        <w:tc>
          <w:tcPr>
            <w:tcW w:w="2183" w:type="dxa"/>
          </w:tcPr>
          <w:p w14:paraId="09F66E1A" w14:textId="3CCF61E0" w:rsidR="00247C86" w:rsidRDefault="00247C86" w:rsidP="002A07D0">
            <w:pPr>
              <w:pStyle w:val="Tabelipis"/>
              <w:rPr>
                <w:lang w:val="en-GB"/>
              </w:rPr>
            </w:pPr>
            <w:r>
              <w:rPr>
                <w:lang w:val="en-GB"/>
              </w:rPr>
              <w:t xml:space="preserve">Windows </w:t>
            </w:r>
            <w:r w:rsidRPr="002A07D0">
              <w:t>10</w:t>
            </w:r>
          </w:p>
        </w:tc>
        <w:tc>
          <w:tcPr>
            <w:tcW w:w="2184" w:type="dxa"/>
          </w:tcPr>
          <w:p w14:paraId="4DEA9ECE" w14:textId="718487C3" w:rsidR="00247C86" w:rsidRDefault="00247C86" w:rsidP="00B9518A">
            <w:pPr>
              <w:pStyle w:val="Tabelipis"/>
              <w:rPr>
                <w:lang w:val="en-GB"/>
              </w:rPr>
            </w:pPr>
            <w:r>
              <w:rPr>
                <w:lang w:val="en-GB"/>
              </w:rPr>
              <w:t>Microsoft Edge</w:t>
            </w:r>
          </w:p>
        </w:tc>
      </w:tr>
      <w:tr w:rsidR="00B9518A" w14:paraId="0FAD20AC" w14:textId="77777777" w:rsidTr="00B9518A">
        <w:tc>
          <w:tcPr>
            <w:tcW w:w="2183" w:type="dxa"/>
          </w:tcPr>
          <w:p w14:paraId="396E1511" w14:textId="19A1F0A3" w:rsidR="00B9518A" w:rsidRDefault="00372BCA" w:rsidP="00B9518A">
            <w:pPr>
              <w:pStyle w:val="Tabelipis"/>
              <w:rPr>
                <w:lang w:val="en-GB"/>
              </w:rPr>
            </w:pPr>
            <w:r>
              <w:rPr>
                <w:lang w:val="en-GB"/>
              </w:rPr>
              <w:t>5</w:t>
            </w:r>
          </w:p>
        </w:tc>
        <w:tc>
          <w:tcPr>
            <w:tcW w:w="2183" w:type="dxa"/>
          </w:tcPr>
          <w:p w14:paraId="4F2AFBED" w14:textId="196CA105" w:rsidR="00B9518A" w:rsidRDefault="00B9518A" w:rsidP="00B9518A">
            <w:pPr>
              <w:pStyle w:val="Tabelipis"/>
              <w:rPr>
                <w:lang w:val="en-GB"/>
              </w:rPr>
            </w:pPr>
            <w:r>
              <w:rPr>
                <w:lang w:val="en-GB"/>
              </w:rPr>
              <w:t>Ubuntu</w:t>
            </w:r>
          </w:p>
        </w:tc>
        <w:tc>
          <w:tcPr>
            <w:tcW w:w="2183" w:type="dxa"/>
          </w:tcPr>
          <w:p w14:paraId="3F0F8944" w14:textId="438192CC" w:rsidR="00B9518A" w:rsidRDefault="006124F3" w:rsidP="00B9518A">
            <w:pPr>
              <w:pStyle w:val="Tabelipis"/>
              <w:rPr>
                <w:lang w:val="en-GB"/>
              </w:rPr>
            </w:pPr>
            <w:r>
              <w:rPr>
                <w:lang w:val="en-GB"/>
              </w:rPr>
              <w:t>Linux Mint</w:t>
            </w:r>
          </w:p>
        </w:tc>
        <w:tc>
          <w:tcPr>
            <w:tcW w:w="2184" w:type="dxa"/>
          </w:tcPr>
          <w:p w14:paraId="5211CB32" w14:textId="3B64FD4E" w:rsidR="00B9518A" w:rsidRDefault="006124F3" w:rsidP="00B9518A">
            <w:pPr>
              <w:pStyle w:val="Tabelipis"/>
              <w:rPr>
                <w:lang w:val="en-GB"/>
              </w:rPr>
            </w:pPr>
            <w:r>
              <w:rPr>
                <w:lang w:val="en-GB"/>
              </w:rPr>
              <w:t>Firefox</w:t>
            </w:r>
          </w:p>
        </w:tc>
      </w:tr>
      <w:tr w:rsidR="00B9518A" w14:paraId="394187A5" w14:textId="77777777" w:rsidTr="00B9518A">
        <w:tc>
          <w:tcPr>
            <w:tcW w:w="2183" w:type="dxa"/>
          </w:tcPr>
          <w:p w14:paraId="7FCB2259" w14:textId="008302B3" w:rsidR="00B9518A" w:rsidRDefault="00372BCA" w:rsidP="00B9518A">
            <w:pPr>
              <w:pStyle w:val="Tabelipis"/>
              <w:rPr>
                <w:lang w:val="en-GB"/>
              </w:rPr>
            </w:pPr>
            <w:r>
              <w:rPr>
                <w:lang w:val="en-GB"/>
              </w:rPr>
              <w:t>6</w:t>
            </w:r>
          </w:p>
        </w:tc>
        <w:tc>
          <w:tcPr>
            <w:tcW w:w="2183" w:type="dxa"/>
          </w:tcPr>
          <w:p w14:paraId="2EF1B58E" w14:textId="43242EC4" w:rsidR="00B9518A" w:rsidRDefault="00B9518A" w:rsidP="00B9518A">
            <w:pPr>
              <w:pStyle w:val="Tabelipis"/>
              <w:rPr>
                <w:lang w:val="en-GB"/>
              </w:rPr>
            </w:pPr>
            <w:r>
              <w:rPr>
                <w:lang w:val="en-GB"/>
              </w:rPr>
              <w:t>Ubuntu</w:t>
            </w:r>
          </w:p>
        </w:tc>
        <w:tc>
          <w:tcPr>
            <w:tcW w:w="2183" w:type="dxa"/>
          </w:tcPr>
          <w:p w14:paraId="09CEE0EE" w14:textId="5E0A24FB" w:rsidR="00B9518A" w:rsidRDefault="006124F3" w:rsidP="00B9518A">
            <w:pPr>
              <w:pStyle w:val="Tabelipis"/>
              <w:rPr>
                <w:lang w:val="en-GB"/>
              </w:rPr>
            </w:pPr>
            <w:r>
              <w:rPr>
                <w:lang w:val="en-GB"/>
              </w:rPr>
              <w:t>Windows 10</w:t>
            </w:r>
          </w:p>
        </w:tc>
        <w:tc>
          <w:tcPr>
            <w:tcW w:w="2184" w:type="dxa"/>
          </w:tcPr>
          <w:p w14:paraId="6097C3DB" w14:textId="0B0D35DE" w:rsidR="00B9518A" w:rsidRDefault="006124F3" w:rsidP="00B9518A">
            <w:pPr>
              <w:pStyle w:val="Tabelipis"/>
              <w:rPr>
                <w:lang w:val="en-GB"/>
              </w:rPr>
            </w:pPr>
            <w:r>
              <w:rPr>
                <w:lang w:val="en-GB"/>
              </w:rPr>
              <w:t>Chrome</w:t>
            </w:r>
          </w:p>
        </w:tc>
      </w:tr>
      <w:tr w:rsidR="00B9518A" w14:paraId="4E0EE0E2" w14:textId="77777777" w:rsidTr="00B9518A">
        <w:tc>
          <w:tcPr>
            <w:tcW w:w="2183" w:type="dxa"/>
          </w:tcPr>
          <w:p w14:paraId="21FD8BAD" w14:textId="65948721" w:rsidR="00B9518A" w:rsidRDefault="00372BCA" w:rsidP="00B9518A">
            <w:pPr>
              <w:pStyle w:val="Tabelipis"/>
              <w:rPr>
                <w:lang w:val="en-GB"/>
              </w:rPr>
            </w:pPr>
            <w:r>
              <w:rPr>
                <w:lang w:val="en-GB"/>
              </w:rPr>
              <w:t>7</w:t>
            </w:r>
          </w:p>
        </w:tc>
        <w:tc>
          <w:tcPr>
            <w:tcW w:w="2183" w:type="dxa"/>
          </w:tcPr>
          <w:p w14:paraId="16E4314F" w14:textId="1233A760" w:rsidR="00B9518A" w:rsidRDefault="00B9518A" w:rsidP="00B9518A">
            <w:pPr>
              <w:pStyle w:val="Tabelipis"/>
              <w:rPr>
                <w:lang w:val="en-GB"/>
              </w:rPr>
            </w:pPr>
            <w:r>
              <w:rPr>
                <w:lang w:val="en-GB"/>
              </w:rPr>
              <w:t>Ubuntu</w:t>
            </w:r>
          </w:p>
        </w:tc>
        <w:tc>
          <w:tcPr>
            <w:tcW w:w="2183" w:type="dxa"/>
          </w:tcPr>
          <w:p w14:paraId="4B4465C9" w14:textId="2C21E050" w:rsidR="00B9518A" w:rsidRDefault="006124F3" w:rsidP="00B9518A">
            <w:pPr>
              <w:pStyle w:val="Tabelipis"/>
              <w:rPr>
                <w:lang w:val="en-GB"/>
              </w:rPr>
            </w:pPr>
            <w:r>
              <w:rPr>
                <w:lang w:val="en-GB"/>
              </w:rPr>
              <w:t>Android</w:t>
            </w:r>
          </w:p>
        </w:tc>
        <w:tc>
          <w:tcPr>
            <w:tcW w:w="2184" w:type="dxa"/>
          </w:tcPr>
          <w:p w14:paraId="1A01B1CE" w14:textId="4F826F23" w:rsidR="00B9518A" w:rsidRDefault="006124F3" w:rsidP="00B9518A">
            <w:pPr>
              <w:pStyle w:val="Tabelipis"/>
              <w:rPr>
                <w:lang w:val="en-GB"/>
              </w:rPr>
            </w:pPr>
            <w:r>
              <w:rPr>
                <w:lang w:val="en-GB"/>
              </w:rPr>
              <w:t>Chrome</w:t>
            </w:r>
          </w:p>
        </w:tc>
      </w:tr>
      <w:tr w:rsidR="00B9518A" w14:paraId="15E2EF1B" w14:textId="77777777" w:rsidTr="00B9518A">
        <w:tc>
          <w:tcPr>
            <w:tcW w:w="2183" w:type="dxa"/>
          </w:tcPr>
          <w:p w14:paraId="2BD62F05" w14:textId="54D1574E" w:rsidR="00B9518A" w:rsidRDefault="00372BCA" w:rsidP="00B9518A">
            <w:pPr>
              <w:pStyle w:val="Tabelipis"/>
              <w:rPr>
                <w:lang w:val="en-GB"/>
              </w:rPr>
            </w:pPr>
            <w:r>
              <w:rPr>
                <w:lang w:val="en-GB"/>
              </w:rPr>
              <w:t>8</w:t>
            </w:r>
          </w:p>
        </w:tc>
        <w:tc>
          <w:tcPr>
            <w:tcW w:w="2183" w:type="dxa"/>
          </w:tcPr>
          <w:p w14:paraId="52D6A264" w14:textId="02E7ADA3" w:rsidR="00B9518A" w:rsidRDefault="00B9518A" w:rsidP="00B9518A">
            <w:pPr>
              <w:pStyle w:val="Tabelipis"/>
              <w:rPr>
                <w:lang w:val="en-GB"/>
              </w:rPr>
            </w:pPr>
            <w:r>
              <w:rPr>
                <w:lang w:val="en-GB"/>
              </w:rPr>
              <w:t>Ubuntu</w:t>
            </w:r>
          </w:p>
        </w:tc>
        <w:tc>
          <w:tcPr>
            <w:tcW w:w="2183" w:type="dxa"/>
          </w:tcPr>
          <w:p w14:paraId="0F20AC6D" w14:textId="3EB272B2" w:rsidR="00B9518A" w:rsidRDefault="006124F3" w:rsidP="00B9518A">
            <w:pPr>
              <w:pStyle w:val="Tabelipis"/>
              <w:rPr>
                <w:lang w:val="en-GB"/>
              </w:rPr>
            </w:pPr>
            <w:r>
              <w:rPr>
                <w:lang w:val="en-GB"/>
              </w:rPr>
              <w:t>iOS</w:t>
            </w:r>
          </w:p>
        </w:tc>
        <w:tc>
          <w:tcPr>
            <w:tcW w:w="2184" w:type="dxa"/>
          </w:tcPr>
          <w:p w14:paraId="738379C2" w14:textId="40266D90" w:rsidR="00B9518A" w:rsidRDefault="006124F3" w:rsidP="00B9518A">
            <w:pPr>
              <w:pStyle w:val="Tabelipis"/>
              <w:rPr>
                <w:lang w:val="en-GB"/>
              </w:rPr>
            </w:pPr>
            <w:r>
              <w:rPr>
                <w:lang w:val="en-GB"/>
              </w:rPr>
              <w:t>Safari</w:t>
            </w:r>
          </w:p>
        </w:tc>
      </w:tr>
      <w:tr w:rsidR="00247C86" w14:paraId="1BF848EF" w14:textId="77777777" w:rsidTr="00B9518A">
        <w:tc>
          <w:tcPr>
            <w:tcW w:w="2183" w:type="dxa"/>
          </w:tcPr>
          <w:p w14:paraId="0AF688CA" w14:textId="3931438C" w:rsidR="00247C86" w:rsidRDefault="00372BCA" w:rsidP="00B9518A">
            <w:pPr>
              <w:pStyle w:val="Tabelipis"/>
              <w:rPr>
                <w:lang w:val="en-GB"/>
              </w:rPr>
            </w:pPr>
            <w:r>
              <w:rPr>
                <w:lang w:val="en-GB"/>
              </w:rPr>
              <w:t>9</w:t>
            </w:r>
          </w:p>
        </w:tc>
        <w:tc>
          <w:tcPr>
            <w:tcW w:w="2183" w:type="dxa"/>
          </w:tcPr>
          <w:p w14:paraId="2EEA6FFF" w14:textId="47F24514" w:rsidR="00247C86" w:rsidRDefault="00247C86" w:rsidP="00247C86">
            <w:pPr>
              <w:pStyle w:val="Tabelipis"/>
              <w:rPr>
                <w:lang w:val="en-GB"/>
              </w:rPr>
            </w:pPr>
            <w:r>
              <w:rPr>
                <w:lang w:val="en-GB"/>
              </w:rPr>
              <w:t>Ubuntu</w:t>
            </w:r>
          </w:p>
        </w:tc>
        <w:tc>
          <w:tcPr>
            <w:tcW w:w="2183" w:type="dxa"/>
          </w:tcPr>
          <w:p w14:paraId="72D74F78" w14:textId="6709B371" w:rsidR="00247C86" w:rsidRDefault="00247C86" w:rsidP="00B9518A">
            <w:pPr>
              <w:pStyle w:val="Tabelipis"/>
              <w:rPr>
                <w:lang w:val="en-GB"/>
              </w:rPr>
            </w:pPr>
            <w:r>
              <w:rPr>
                <w:lang w:val="en-GB"/>
              </w:rPr>
              <w:t>OS X</w:t>
            </w:r>
          </w:p>
        </w:tc>
        <w:tc>
          <w:tcPr>
            <w:tcW w:w="2184" w:type="dxa"/>
          </w:tcPr>
          <w:p w14:paraId="49109386" w14:textId="7347B29D" w:rsidR="00247C86" w:rsidRDefault="00247C86" w:rsidP="00B9518A">
            <w:pPr>
              <w:pStyle w:val="Tabelipis"/>
              <w:rPr>
                <w:lang w:val="en-GB"/>
              </w:rPr>
            </w:pPr>
            <w:r>
              <w:rPr>
                <w:lang w:val="en-GB"/>
              </w:rPr>
              <w:t>Safari</w:t>
            </w:r>
          </w:p>
        </w:tc>
      </w:tr>
    </w:tbl>
    <w:p w14:paraId="6794970F" w14:textId="3E4F8DA6" w:rsidR="00B9518A" w:rsidRDefault="00247C86" w:rsidP="00B9518A">
      <w:pPr>
        <w:rPr>
          <w:lang w:val="en-GB"/>
        </w:rPr>
      </w:pPr>
      <w:r>
        <w:rPr>
          <w:b/>
          <w:lang w:val="en-GB"/>
        </w:rPr>
        <w:t xml:space="preserve">Table 1. </w:t>
      </w:r>
      <w:r>
        <w:rPr>
          <w:lang w:val="en-GB"/>
        </w:rPr>
        <w:t>Test scenarios for application</w:t>
      </w:r>
    </w:p>
    <w:p w14:paraId="0CF9F997" w14:textId="7C76637E" w:rsidR="002A07D0" w:rsidRDefault="002A07D0" w:rsidP="00B9518A">
      <w:pPr>
        <w:rPr>
          <w:lang w:val="en-GB"/>
        </w:rPr>
      </w:pPr>
    </w:p>
    <w:p w14:paraId="576D8733" w14:textId="018DE9A4" w:rsidR="002A07D0" w:rsidRDefault="002A07D0" w:rsidP="00B9518A">
      <w:pPr>
        <w:rPr>
          <w:lang w:val="en-GB"/>
        </w:rPr>
      </w:pPr>
      <w:r>
        <w:rPr>
          <w:lang w:val="en-GB"/>
        </w:rPr>
        <w:t xml:space="preserve">During the testing of scenarios, all of the functionality was tested and the behaviour of the application asserted. Furthermore, the average FPS was captured. </w:t>
      </w:r>
    </w:p>
    <w:p w14:paraId="3C48D760" w14:textId="130C56B3" w:rsidR="002A07D0" w:rsidRDefault="002A07D0" w:rsidP="00B9518A">
      <w:pPr>
        <w:rPr>
          <w:lang w:val="en-GB"/>
        </w:rPr>
      </w:pPr>
      <w:r>
        <w:rPr>
          <w:lang w:val="en-GB"/>
        </w:rPr>
        <w:t xml:space="preserve">All the tests were successful and while the appearance of some HTML elements changed depending on the browser, everything worked as specified. In the beginning of testing, it came apparent that Safari and Microsoft Edge are not supporting default parameters in function arguments as described in </w:t>
      </w:r>
      <w:r w:rsidRPr="002A07D0">
        <w:rPr>
          <w:lang w:val="en-GB"/>
        </w:rPr>
        <w:t>ES6/ES2015</w:t>
      </w:r>
      <w:r>
        <w:rPr>
          <w:rStyle w:val="FootnoteReference"/>
          <w:lang w:val="en-GB"/>
        </w:rPr>
        <w:footnoteReference w:id="4"/>
      </w:r>
      <w:r>
        <w:rPr>
          <w:lang w:val="en-GB"/>
        </w:rPr>
        <w:t xml:space="preserve">. </w:t>
      </w:r>
      <w:r w:rsidR="00DD0388">
        <w:rPr>
          <w:lang w:val="en-GB"/>
        </w:rPr>
        <w:t>Mentioned browsers raised an exception when parsing following code:</w:t>
      </w:r>
    </w:p>
    <w:p w14:paraId="5B66C939" w14:textId="77777777" w:rsidR="00DD0388" w:rsidRDefault="00DD0388" w:rsidP="00B9518A">
      <w:pPr>
        <w:rPr>
          <w:lang w:val="en-GB"/>
        </w:rPr>
      </w:pPr>
    </w:p>
    <w:p w14:paraId="3400B715" w14:textId="5542A02B" w:rsidR="00DD0388" w:rsidRDefault="00DD0388" w:rsidP="00DD0388">
      <w:pPr>
        <w:pStyle w:val="Koodinide"/>
        <w:rPr>
          <w:lang w:val="en-GB"/>
        </w:rPr>
      </w:pPr>
      <w:r w:rsidRPr="00DD0388">
        <w:rPr>
          <w:lang w:val="en-GB"/>
        </w:rPr>
        <w:t>that.addPixel = function (dirX, dirY, updateShadow</w:t>
      </w:r>
      <w:r>
        <w:rPr>
          <w:lang w:val="en-GB"/>
        </w:rPr>
        <w:t xml:space="preserve"> = true</w:t>
      </w:r>
      <w:r w:rsidRPr="00DD0388">
        <w:rPr>
          <w:lang w:val="en-GB"/>
        </w:rPr>
        <w:t>) {</w:t>
      </w:r>
    </w:p>
    <w:p w14:paraId="48AFE6AF" w14:textId="5796E4C4" w:rsidR="00DD0388" w:rsidRDefault="00DD0388" w:rsidP="00DD0388">
      <w:pPr>
        <w:pStyle w:val="Koodinide"/>
        <w:rPr>
          <w:lang w:val="en-GB"/>
        </w:rPr>
      </w:pPr>
      <w:r>
        <w:rPr>
          <w:lang w:val="en-GB"/>
        </w:rPr>
        <w:tab/>
        <w:t>…</w:t>
      </w:r>
    </w:p>
    <w:p w14:paraId="52D31E5A" w14:textId="08DC1001" w:rsidR="00DD0388" w:rsidRDefault="00DD0388" w:rsidP="00DD0388">
      <w:pPr>
        <w:pStyle w:val="Koodinide"/>
        <w:rPr>
          <w:lang w:val="en-GB"/>
        </w:rPr>
      </w:pPr>
      <w:r>
        <w:rPr>
          <w:lang w:val="en-GB"/>
        </w:rPr>
        <w:t>}</w:t>
      </w:r>
    </w:p>
    <w:p w14:paraId="4AE76406" w14:textId="4FC7C492" w:rsidR="00247C86" w:rsidRDefault="00DD0388" w:rsidP="00B9518A">
      <w:pPr>
        <w:rPr>
          <w:lang w:val="en-GB"/>
        </w:rPr>
      </w:pPr>
      <w:r>
        <w:rPr>
          <w:b/>
          <w:lang w:val="en-GB"/>
        </w:rPr>
        <w:t xml:space="preserve">Code sample 3. </w:t>
      </w:r>
      <w:r>
        <w:rPr>
          <w:lang w:val="en-GB"/>
        </w:rPr>
        <w:t>Parameter default value</w:t>
      </w:r>
    </w:p>
    <w:p w14:paraId="3DCCF15A" w14:textId="7EDF35FB" w:rsidR="00DD0388" w:rsidRDefault="00DD0388" w:rsidP="00B9518A">
      <w:pPr>
        <w:rPr>
          <w:lang w:val="en-GB"/>
        </w:rPr>
      </w:pPr>
      <w:r>
        <w:rPr>
          <w:lang w:val="en-GB"/>
        </w:rPr>
        <w:t>To mitigate the problem, the functions with default parameter values had to be changed as follows:</w:t>
      </w:r>
    </w:p>
    <w:p w14:paraId="027CB38B" w14:textId="77777777" w:rsidR="00DD0388" w:rsidRPr="00DD0388" w:rsidRDefault="00DD0388" w:rsidP="00DD0388">
      <w:pPr>
        <w:pStyle w:val="Koodinide"/>
        <w:rPr>
          <w:lang w:val="en-GB"/>
        </w:rPr>
      </w:pPr>
      <w:r w:rsidRPr="00DD0388">
        <w:rPr>
          <w:lang w:val="en-GB"/>
        </w:rPr>
        <w:t>that.addPixel = function (dirX, dirY, updateShadow) {</w:t>
      </w:r>
    </w:p>
    <w:p w14:paraId="5426EC79" w14:textId="1D536784" w:rsidR="00DD0388" w:rsidRDefault="00DD0388" w:rsidP="00DD0388">
      <w:pPr>
        <w:pStyle w:val="Koodinide"/>
        <w:rPr>
          <w:lang w:val="en-GB"/>
        </w:rPr>
      </w:pPr>
      <w:r>
        <w:rPr>
          <w:lang w:val="en-GB"/>
        </w:rPr>
        <w:tab/>
      </w:r>
      <w:r w:rsidRPr="00DD0388">
        <w:rPr>
          <w:lang w:val="en-GB"/>
        </w:rPr>
        <w:t>updateShadow = typeof updateShadow !== 'undefined' ? updateShadow : true;</w:t>
      </w:r>
    </w:p>
    <w:p w14:paraId="68CF9B00" w14:textId="1BC13FB8" w:rsidR="00DD0388" w:rsidRDefault="00DD0388" w:rsidP="00DD0388">
      <w:pPr>
        <w:pStyle w:val="Koodinide"/>
        <w:rPr>
          <w:lang w:val="en-GB"/>
        </w:rPr>
      </w:pPr>
      <w:r>
        <w:rPr>
          <w:lang w:val="en-GB"/>
        </w:rPr>
        <w:tab/>
        <w:t>…</w:t>
      </w:r>
    </w:p>
    <w:p w14:paraId="5FB645CA" w14:textId="4CA63AF9" w:rsidR="00DD0388" w:rsidRPr="00DD0388" w:rsidRDefault="00DD0388" w:rsidP="00DD0388">
      <w:pPr>
        <w:pStyle w:val="Koodinide"/>
        <w:rPr>
          <w:lang w:val="en-GB"/>
        </w:rPr>
      </w:pPr>
      <w:r>
        <w:rPr>
          <w:lang w:val="en-GB"/>
        </w:rPr>
        <w:t>}</w:t>
      </w:r>
    </w:p>
    <w:p w14:paraId="45EF7403" w14:textId="2A718436" w:rsidR="00247C86" w:rsidRDefault="00DD0388" w:rsidP="00B9518A">
      <w:pPr>
        <w:rPr>
          <w:lang w:val="en-GB"/>
        </w:rPr>
      </w:pPr>
      <w:r>
        <w:rPr>
          <w:b/>
          <w:lang w:val="en-GB"/>
        </w:rPr>
        <w:t xml:space="preserve">Code sample 4. </w:t>
      </w:r>
      <w:r>
        <w:rPr>
          <w:lang w:val="en-GB"/>
        </w:rPr>
        <w:t>Alternative to parameter default value.</w:t>
      </w:r>
    </w:p>
    <w:p w14:paraId="5FE9C59C" w14:textId="0C398156" w:rsidR="00DD0388" w:rsidRDefault="00DD0388" w:rsidP="00B9518A">
      <w:pPr>
        <w:rPr>
          <w:lang w:val="en-GB"/>
        </w:rPr>
      </w:pPr>
      <w:r>
        <w:rPr>
          <w:lang w:val="en-GB"/>
        </w:rPr>
        <w:t>The average FPS of the test scenarios can be found in table 2. The FPS in modern browsers is usually capped at 60 frames per second.</w:t>
      </w:r>
    </w:p>
    <w:tbl>
      <w:tblPr>
        <w:tblStyle w:val="TableGrid"/>
        <w:tblW w:w="0" w:type="auto"/>
        <w:tblLook w:val="04A0" w:firstRow="1" w:lastRow="0" w:firstColumn="1" w:lastColumn="0" w:noHBand="0" w:noVBand="1"/>
      </w:tblPr>
      <w:tblGrid>
        <w:gridCol w:w="4366"/>
        <w:gridCol w:w="4367"/>
      </w:tblGrid>
      <w:tr w:rsidR="00DD0388" w14:paraId="43551049" w14:textId="77777777" w:rsidTr="00DD0388">
        <w:tc>
          <w:tcPr>
            <w:tcW w:w="4366" w:type="dxa"/>
          </w:tcPr>
          <w:p w14:paraId="3436F39F" w14:textId="607E495A" w:rsidR="00DD0388" w:rsidRDefault="00DD0388" w:rsidP="00DD0388">
            <w:pPr>
              <w:pStyle w:val="Tabelisisu"/>
              <w:rPr>
                <w:lang w:val="en-GB"/>
              </w:rPr>
            </w:pPr>
            <w:r>
              <w:rPr>
                <w:lang w:val="en-GB"/>
              </w:rPr>
              <w:t>Test scenario number</w:t>
            </w:r>
          </w:p>
        </w:tc>
        <w:tc>
          <w:tcPr>
            <w:tcW w:w="4367" w:type="dxa"/>
          </w:tcPr>
          <w:p w14:paraId="3B2CDE33" w14:textId="14FBDF14" w:rsidR="00DD0388" w:rsidRDefault="00DD0388" w:rsidP="00DD0388">
            <w:pPr>
              <w:pStyle w:val="Tabelisisu"/>
              <w:rPr>
                <w:lang w:val="en-GB"/>
              </w:rPr>
            </w:pPr>
            <w:r>
              <w:rPr>
                <w:lang w:val="en-GB"/>
              </w:rPr>
              <w:t>Average FPS</w:t>
            </w:r>
          </w:p>
        </w:tc>
      </w:tr>
      <w:tr w:rsidR="00DD0388" w14:paraId="18D66B19" w14:textId="77777777" w:rsidTr="00DD0388">
        <w:tc>
          <w:tcPr>
            <w:tcW w:w="4366" w:type="dxa"/>
          </w:tcPr>
          <w:p w14:paraId="315E9E7B" w14:textId="7FD86D58" w:rsidR="00DD0388" w:rsidRDefault="00DD0388" w:rsidP="00DD0388">
            <w:pPr>
              <w:pStyle w:val="Tabelipis"/>
              <w:rPr>
                <w:lang w:val="en-GB"/>
              </w:rPr>
            </w:pPr>
            <w:r>
              <w:rPr>
                <w:lang w:val="en-GB"/>
              </w:rPr>
              <w:t>1</w:t>
            </w:r>
          </w:p>
        </w:tc>
        <w:tc>
          <w:tcPr>
            <w:tcW w:w="4367" w:type="dxa"/>
          </w:tcPr>
          <w:p w14:paraId="15F2A5FC" w14:textId="56C8B1DA" w:rsidR="00DD0388" w:rsidRDefault="00372BCA" w:rsidP="00DD0388">
            <w:pPr>
              <w:pStyle w:val="Tabelipis"/>
              <w:rPr>
                <w:lang w:val="en-GB"/>
              </w:rPr>
            </w:pPr>
            <w:r>
              <w:rPr>
                <w:lang w:val="en-GB"/>
              </w:rPr>
              <w:t>58</w:t>
            </w:r>
          </w:p>
        </w:tc>
      </w:tr>
      <w:tr w:rsidR="00DD0388" w14:paraId="5FCCCC2E" w14:textId="77777777" w:rsidTr="00DD0388">
        <w:tc>
          <w:tcPr>
            <w:tcW w:w="4366" w:type="dxa"/>
          </w:tcPr>
          <w:p w14:paraId="74D75A8C" w14:textId="7D4C9F09" w:rsidR="00DD0388" w:rsidRDefault="00DD0388" w:rsidP="00DD0388">
            <w:pPr>
              <w:pStyle w:val="Tabelipis"/>
              <w:rPr>
                <w:lang w:val="en-GB"/>
              </w:rPr>
            </w:pPr>
            <w:r>
              <w:rPr>
                <w:lang w:val="en-GB"/>
              </w:rPr>
              <w:t>2</w:t>
            </w:r>
          </w:p>
        </w:tc>
        <w:tc>
          <w:tcPr>
            <w:tcW w:w="4367" w:type="dxa"/>
          </w:tcPr>
          <w:p w14:paraId="04B99D1B" w14:textId="360DA734" w:rsidR="00DD0388" w:rsidRDefault="00372BCA" w:rsidP="00DD0388">
            <w:pPr>
              <w:pStyle w:val="Tabelipis"/>
              <w:rPr>
                <w:lang w:val="en-GB"/>
              </w:rPr>
            </w:pPr>
            <w:r>
              <w:rPr>
                <w:lang w:val="en-GB"/>
              </w:rPr>
              <w:t>60</w:t>
            </w:r>
          </w:p>
        </w:tc>
      </w:tr>
      <w:tr w:rsidR="00DD0388" w14:paraId="5D517791" w14:textId="77777777" w:rsidTr="00DD0388">
        <w:tc>
          <w:tcPr>
            <w:tcW w:w="4366" w:type="dxa"/>
          </w:tcPr>
          <w:p w14:paraId="4EC1E377" w14:textId="3BCEF3BE" w:rsidR="00DD0388" w:rsidRDefault="00DD0388" w:rsidP="00DD0388">
            <w:pPr>
              <w:pStyle w:val="Tabelipis"/>
              <w:rPr>
                <w:lang w:val="en-GB"/>
              </w:rPr>
            </w:pPr>
            <w:r>
              <w:rPr>
                <w:lang w:val="en-GB"/>
              </w:rPr>
              <w:t>3</w:t>
            </w:r>
          </w:p>
        </w:tc>
        <w:tc>
          <w:tcPr>
            <w:tcW w:w="4367" w:type="dxa"/>
          </w:tcPr>
          <w:p w14:paraId="7F403580" w14:textId="02A0F264" w:rsidR="00DD0388" w:rsidRDefault="00372BCA" w:rsidP="00DD0388">
            <w:pPr>
              <w:pStyle w:val="Tabelipis"/>
              <w:rPr>
                <w:lang w:val="en-GB"/>
              </w:rPr>
            </w:pPr>
            <w:r>
              <w:rPr>
                <w:lang w:val="en-GB"/>
              </w:rPr>
              <w:t>60</w:t>
            </w:r>
          </w:p>
        </w:tc>
      </w:tr>
      <w:tr w:rsidR="00DD0388" w14:paraId="23B1EF69" w14:textId="77777777" w:rsidTr="00DD0388">
        <w:tc>
          <w:tcPr>
            <w:tcW w:w="4366" w:type="dxa"/>
          </w:tcPr>
          <w:p w14:paraId="1964F07C" w14:textId="0410DA41" w:rsidR="00DD0388" w:rsidRDefault="00DD0388" w:rsidP="00DD0388">
            <w:pPr>
              <w:pStyle w:val="Tabelipis"/>
              <w:rPr>
                <w:lang w:val="en-GB"/>
              </w:rPr>
            </w:pPr>
            <w:r>
              <w:rPr>
                <w:lang w:val="en-GB"/>
              </w:rPr>
              <w:t>4</w:t>
            </w:r>
          </w:p>
        </w:tc>
        <w:tc>
          <w:tcPr>
            <w:tcW w:w="4367" w:type="dxa"/>
          </w:tcPr>
          <w:p w14:paraId="506A93B9" w14:textId="2BC9040B" w:rsidR="00DD0388" w:rsidRDefault="00372BCA" w:rsidP="00DD0388">
            <w:pPr>
              <w:pStyle w:val="Tabelipis"/>
              <w:rPr>
                <w:lang w:val="en-GB"/>
              </w:rPr>
            </w:pPr>
            <w:r>
              <w:rPr>
                <w:lang w:val="en-GB"/>
              </w:rPr>
              <w:t>60</w:t>
            </w:r>
          </w:p>
        </w:tc>
      </w:tr>
      <w:tr w:rsidR="00DD0388" w14:paraId="6790011D" w14:textId="77777777" w:rsidTr="00DD0388">
        <w:tc>
          <w:tcPr>
            <w:tcW w:w="4366" w:type="dxa"/>
          </w:tcPr>
          <w:p w14:paraId="7C3A4264" w14:textId="390F0B3C" w:rsidR="00DD0388" w:rsidRDefault="00DD0388" w:rsidP="00DD0388">
            <w:pPr>
              <w:pStyle w:val="Tabelipis"/>
              <w:rPr>
                <w:lang w:val="en-GB"/>
              </w:rPr>
            </w:pPr>
            <w:r>
              <w:rPr>
                <w:lang w:val="en-GB"/>
              </w:rPr>
              <w:lastRenderedPageBreak/>
              <w:t>5</w:t>
            </w:r>
          </w:p>
        </w:tc>
        <w:tc>
          <w:tcPr>
            <w:tcW w:w="4367" w:type="dxa"/>
          </w:tcPr>
          <w:p w14:paraId="6211FFD2" w14:textId="12543982" w:rsidR="00DD0388" w:rsidRDefault="00372BCA" w:rsidP="00DD0388">
            <w:pPr>
              <w:pStyle w:val="Tabelipis"/>
              <w:rPr>
                <w:lang w:val="en-GB"/>
              </w:rPr>
            </w:pPr>
            <w:r>
              <w:rPr>
                <w:lang w:val="en-GB"/>
              </w:rPr>
              <w:t>58</w:t>
            </w:r>
          </w:p>
        </w:tc>
      </w:tr>
      <w:tr w:rsidR="00DD0388" w14:paraId="7963EDAF" w14:textId="77777777" w:rsidTr="00DD0388">
        <w:tc>
          <w:tcPr>
            <w:tcW w:w="4366" w:type="dxa"/>
          </w:tcPr>
          <w:p w14:paraId="1A87AFF8" w14:textId="0B69733D" w:rsidR="00DD0388" w:rsidRDefault="00DD0388" w:rsidP="00DD0388">
            <w:pPr>
              <w:pStyle w:val="Tabelipis"/>
              <w:rPr>
                <w:lang w:val="en-GB"/>
              </w:rPr>
            </w:pPr>
            <w:r>
              <w:rPr>
                <w:lang w:val="en-GB"/>
              </w:rPr>
              <w:t>6</w:t>
            </w:r>
          </w:p>
        </w:tc>
        <w:tc>
          <w:tcPr>
            <w:tcW w:w="4367" w:type="dxa"/>
          </w:tcPr>
          <w:p w14:paraId="62768F4A" w14:textId="09C6CBE8" w:rsidR="00DD0388" w:rsidRDefault="00372BCA" w:rsidP="00DD0388">
            <w:pPr>
              <w:pStyle w:val="Tabelipis"/>
              <w:rPr>
                <w:lang w:val="en-GB"/>
              </w:rPr>
            </w:pPr>
            <w:r>
              <w:rPr>
                <w:lang w:val="en-GB"/>
              </w:rPr>
              <w:t>60</w:t>
            </w:r>
          </w:p>
        </w:tc>
      </w:tr>
      <w:tr w:rsidR="00DD0388" w14:paraId="532CC10D" w14:textId="77777777" w:rsidTr="00DD0388">
        <w:tc>
          <w:tcPr>
            <w:tcW w:w="4366" w:type="dxa"/>
          </w:tcPr>
          <w:p w14:paraId="09A250AF" w14:textId="751D7B81" w:rsidR="00DD0388" w:rsidRDefault="00DD0388" w:rsidP="00DD0388">
            <w:pPr>
              <w:pStyle w:val="Tabelipis"/>
              <w:rPr>
                <w:lang w:val="en-GB"/>
              </w:rPr>
            </w:pPr>
            <w:r>
              <w:rPr>
                <w:lang w:val="en-GB"/>
              </w:rPr>
              <w:t>7</w:t>
            </w:r>
          </w:p>
        </w:tc>
        <w:tc>
          <w:tcPr>
            <w:tcW w:w="4367" w:type="dxa"/>
          </w:tcPr>
          <w:p w14:paraId="32FDF1A9" w14:textId="54D748CC" w:rsidR="00DD0388" w:rsidRDefault="00372BCA" w:rsidP="00DD0388">
            <w:pPr>
              <w:pStyle w:val="Tabelipis"/>
              <w:rPr>
                <w:lang w:val="en-GB"/>
              </w:rPr>
            </w:pPr>
            <w:r>
              <w:rPr>
                <w:lang w:val="en-GB"/>
              </w:rPr>
              <w:t>58</w:t>
            </w:r>
          </w:p>
        </w:tc>
      </w:tr>
      <w:tr w:rsidR="00DD0388" w14:paraId="7969E15C" w14:textId="77777777" w:rsidTr="00DD0388">
        <w:tc>
          <w:tcPr>
            <w:tcW w:w="4366" w:type="dxa"/>
          </w:tcPr>
          <w:p w14:paraId="668D741C" w14:textId="3D6BD6A0" w:rsidR="00DD0388" w:rsidRDefault="00DD0388" w:rsidP="00DD0388">
            <w:pPr>
              <w:pStyle w:val="Tabelipis"/>
              <w:rPr>
                <w:lang w:val="en-GB"/>
              </w:rPr>
            </w:pPr>
            <w:r>
              <w:rPr>
                <w:lang w:val="en-GB"/>
              </w:rPr>
              <w:t>8</w:t>
            </w:r>
          </w:p>
        </w:tc>
        <w:tc>
          <w:tcPr>
            <w:tcW w:w="4367" w:type="dxa"/>
          </w:tcPr>
          <w:p w14:paraId="5BAC3B40" w14:textId="57D68D41" w:rsidR="00DD0388" w:rsidRDefault="00372BCA" w:rsidP="00DD0388">
            <w:pPr>
              <w:pStyle w:val="Tabelipis"/>
              <w:rPr>
                <w:lang w:val="en-GB"/>
              </w:rPr>
            </w:pPr>
            <w:r>
              <w:rPr>
                <w:lang w:val="en-GB"/>
              </w:rPr>
              <w:t>32</w:t>
            </w:r>
          </w:p>
        </w:tc>
      </w:tr>
      <w:tr w:rsidR="00372BCA" w14:paraId="380675B8" w14:textId="77777777" w:rsidTr="00DD0388">
        <w:tc>
          <w:tcPr>
            <w:tcW w:w="4366" w:type="dxa"/>
          </w:tcPr>
          <w:p w14:paraId="545951A8" w14:textId="446BDDD4" w:rsidR="00372BCA" w:rsidRDefault="00372BCA" w:rsidP="00DD0388">
            <w:pPr>
              <w:pStyle w:val="Tabelipis"/>
              <w:rPr>
                <w:lang w:val="en-GB"/>
              </w:rPr>
            </w:pPr>
            <w:r>
              <w:rPr>
                <w:lang w:val="en-GB"/>
              </w:rPr>
              <w:t>9</w:t>
            </w:r>
          </w:p>
        </w:tc>
        <w:tc>
          <w:tcPr>
            <w:tcW w:w="4367" w:type="dxa"/>
          </w:tcPr>
          <w:p w14:paraId="019E7BF7" w14:textId="557E3F3E" w:rsidR="00372BCA" w:rsidRDefault="00372BCA" w:rsidP="00DD0388">
            <w:pPr>
              <w:pStyle w:val="Tabelipis"/>
              <w:rPr>
                <w:lang w:val="en-GB"/>
              </w:rPr>
            </w:pPr>
            <w:r>
              <w:rPr>
                <w:lang w:val="en-GB"/>
              </w:rPr>
              <w:t>60</w:t>
            </w:r>
          </w:p>
        </w:tc>
      </w:tr>
    </w:tbl>
    <w:p w14:paraId="15236911" w14:textId="7692D30A" w:rsidR="00DD0388" w:rsidRDefault="00372BCA" w:rsidP="00372BCA">
      <w:pPr>
        <w:ind w:left="720" w:hanging="720"/>
        <w:rPr>
          <w:lang w:val="en-GB"/>
        </w:rPr>
      </w:pPr>
      <w:r>
        <w:rPr>
          <w:b/>
          <w:lang w:val="en-GB"/>
        </w:rPr>
        <w:t xml:space="preserve">Table 2. </w:t>
      </w:r>
      <w:r>
        <w:rPr>
          <w:lang w:val="en-GB"/>
        </w:rPr>
        <w:t>Average FPS on visualization in test scenarios.</w:t>
      </w:r>
    </w:p>
    <w:p w14:paraId="79B724E2" w14:textId="7B41B0C7" w:rsidR="00372BCA" w:rsidRDefault="00372BCA" w:rsidP="00372BCA">
      <w:pPr>
        <w:ind w:left="720" w:hanging="720"/>
        <w:rPr>
          <w:b/>
          <w:lang w:val="en-GB"/>
        </w:rPr>
      </w:pPr>
    </w:p>
    <w:p w14:paraId="2227C798" w14:textId="56BCBC3D" w:rsidR="00372BCA" w:rsidRDefault="00372BCA" w:rsidP="00372BCA">
      <w:pPr>
        <w:rPr>
          <w:lang w:val="en-GB"/>
        </w:rPr>
      </w:pPr>
      <w:r>
        <w:rPr>
          <w:lang w:val="en-GB"/>
        </w:rPr>
        <w:t xml:space="preserve">As can be seen from table 2, almost all the browsers were able to run the visualization with 60 FPS, where browsers limit the framerate. Only test case where FPS was lower by significant margin, was test case number 8 where iPhone 4S was used as a test device. Considering that the device was released in 2011, has dual-core 1 GHz processor and 512 MB RAM, this result was expected. In addition, 32 average FPS </w:t>
      </w:r>
      <w:r w:rsidR="00C27365">
        <w:rPr>
          <w:lang w:val="en-GB"/>
        </w:rPr>
        <w:t>does not make user experience any worse.</w:t>
      </w:r>
      <w:r>
        <w:rPr>
          <w:lang w:val="en-GB"/>
        </w:rPr>
        <w:t xml:space="preserve">  </w:t>
      </w:r>
    </w:p>
    <w:p w14:paraId="218E638D" w14:textId="13E9823B" w:rsidR="00132B9F" w:rsidRDefault="00132B9F" w:rsidP="00372BCA">
      <w:pPr>
        <w:rPr>
          <w:lang w:val="en-GB"/>
        </w:rPr>
      </w:pPr>
    </w:p>
    <w:p w14:paraId="0035C79C" w14:textId="413CD2FF" w:rsidR="00132B9F" w:rsidRDefault="00132B9F" w:rsidP="00132B9F">
      <w:pPr>
        <w:pStyle w:val="Heading2"/>
      </w:pPr>
      <w:bookmarkStart w:id="58" w:name="_Toc451087776"/>
      <w:r>
        <w:t>Efficiency of application</w:t>
      </w:r>
      <w:bookmarkEnd w:id="58"/>
    </w:p>
    <w:p w14:paraId="557746B2" w14:textId="12A055F9" w:rsidR="00132B9F" w:rsidRDefault="00132B9F" w:rsidP="00132B9F">
      <w:pPr>
        <w:rPr>
          <w:lang w:val="en-GB"/>
        </w:rPr>
      </w:pPr>
      <w:r>
        <w:rPr>
          <w:lang w:val="en-GB"/>
        </w:rPr>
        <w:t xml:space="preserve">The efficiency of client application is partly covered in previous chapter showing the average framerate of the visualization. The application’s network efficiency and CPU load are tested in this chapter. For server, the average time for serving JSON is tested. </w:t>
      </w:r>
    </w:p>
    <w:p w14:paraId="2C0EE396" w14:textId="53B05194" w:rsidR="00132B9F" w:rsidRDefault="00132B9F" w:rsidP="00132B9F">
      <w:pPr>
        <w:rPr>
          <w:lang w:val="en-GB"/>
        </w:rPr>
      </w:pPr>
    </w:p>
    <w:p w14:paraId="2E368D42" w14:textId="502CDFD4" w:rsidR="00132B9F" w:rsidRDefault="00132B9F" w:rsidP="00132B9F">
      <w:pPr>
        <w:pStyle w:val="Heading3"/>
        <w:rPr>
          <w:lang w:val="en-GB"/>
        </w:rPr>
      </w:pPr>
      <w:bookmarkStart w:id="59" w:name="_Toc451087777"/>
      <w:r>
        <w:rPr>
          <w:lang w:val="en-GB"/>
        </w:rPr>
        <w:t>Client side efficiency</w:t>
      </w:r>
      <w:bookmarkEnd w:id="59"/>
    </w:p>
    <w:p w14:paraId="6493B0EA" w14:textId="4A034F54" w:rsidR="00132B9F" w:rsidRDefault="00132B9F" w:rsidP="00132B9F">
      <w:pPr>
        <w:rPr>
          <w:lang w:val="en-GB"/>
        </w:rPr>
      </w:pPr>
      <w:r>
        <w:rPr>
          <w:lang w:val="en-GB"/>
        </w:rPr>
        <w:t>For client side efficiency, Google Chrome developer tools are used to check the CPU load and network efficiency.</w:t>
      </w:r>
    </w:p>
    <w:p w14:paraId="7C072F0A" w14:textId="7D39A6C0" w:rsidR="00132B9F" w:rsidRDefault="00132B9F" w:rsidP="00132B9F">
      <w:pPr>
        <w:rPr>
          <w:lang w:val="en-GB"/>
        </w:rPr>
      </w:pPr>
      <w:r>
        <w:rPr>
          <w:lang w:val="en-GB"/>
        </w:rPr>
        <w:t xml:space="preserve">Network efficiency is measured by recording network log with Chrome developer tools. The recording is started when the user goes to the index page of application and ended after full visualization. In addition, the theme and grid settings are toggled during the time to ensure maximum network load. The results are as follows: 34 requests were made and 362 KB of data was transferred from server to the client. The content was loaded in 1.46 seconds. Those values are in limits with the </w:t>
      </w:r>
      <w:r w:rsidR="00353F7E">
        <w:rPr>
          <w:lang w:val="en-GB"/>
        </w:rPr>
        <w:t xml:space="preserve">requirements from chapter 3. </w:t>
      </w:r>
    </w:p>
    <w:p w14:paraId="62BB6F8C" w14:textId="06F0DBE6" w:rsidR="009A7064" w:rsidRDefault="009A7064" w:rsidP="00132B9F">
      <w:pPr>
        <w:rPr>
          <w:lang w:val="en-GB"/>
        </w:rPr>
      </w:pPr>
    </w:p>
    <w:p w14:paraId="6130C5B8" w14:textId="71F6B74D" w:rsidR="009A7064" w:rsidRDefault="009A7064" w:rsidP="00132B9F">
      <w:pPr>
        <w:rPr>
          <w:lang w:val="en-GB"/>
        </w:rPr>
      </w:pPr>
      <w:r>
        <w:rPr>
          <w:lang w:val="en-GB"/>
        </w:rPr>
        <w:t>Measuring the load to the processor uses the same test scenario as network efficiency test. The test output has been taken from Google Chrome task manager. Application’s tab uses 34,468 MB of memory and when the visualization is ongoing, it takes 2-4 % of the CPU time. Considering that most contemporary computers have at least 4 GB of RAM and smartphones 2 GB, the program is efficient in using the device’s resources.</w:t>
      </w:r>
    </w:p>
    <w:p w14:paraId="20E2E735" w14:textId="07F3F7D0" w:rsidR="009A7064" w:rsidRDefault="009A7064" w:rsidP="00132B9F">
      <w:pPr>
        <w:rPr>
          <w:lang w:val="en-GB"/>
        </w:rPr>
      </w:pPr>
    </w:p>
    <w:p w14:paraId="3576A31B" w14:textId="73A64ACB" w:rsidR="009A7064" w:rsidRDefault="009A7064" w:rsidP="00132B9F">
      <w:pPr>
        <w:rPr>
          <w:lang w:val="en-GB"/>
        </w:rPr>
      </w:pPr>
      <w:r>
        <w:rPr>
          <w:lang w:val="en-GB"/>
        </w:rPr>
        <w:t xml:space="preserve">Server side efficiency is </w:t>
      </w:r>
      <w:r w:rsidR="001F1EF4">
        <w:rPr>
          <w:lang w:val="en-GB"/>
        </w:rPr>
        <w:t xml:space="preserve">measured by finding the average time to get scenario list, layout and instructions as a response to requests. The percentage of CPU utilization by the server process is also captured. </w:t>
      </w:r>
      <w:r w:rsidR="001E6B26">
        <w:rPr>
          <w:lang w:val="en-GB"/>
        </w:rPr>
        <w:t xml:space="preserve"> All of the test scenarios made 100 requests to the server. </w:t>
      </w:r>
      <w:r w:rsidR="001F1EF4">
        <w:rPr>
          <w:lang w:val="en-GB"/>
        </w:rPr>
        <w:t>The test scenarios and results can be found in table 3.</w:t>
      </w:r>
    </w:p>
    <w:p w14:paraId="1577690A" w14:textId="29BC851E" w:rsidR="001F1EF4" w:rsidRDefault="001F1EF4" w:rsidP="00132B9F">
      <w:pPr>
        <w:rPr>
          <w:lang w:val="en-GB"/>
        </w:rPr>
      </w:pPr>
    </w:p>
    <w:tbl>
      <w:tblPr>
        <w:tblStyle w:val="TableGrid"/>
        <w:tblW w:w="0" w:type="auto"/>
        <w:tblLook w:val="04A0" w:firstRow="1" w:lastRow="0" w:firstColumn="1" w:lastColumn="0" w:noHBand="0" w:noVBand="1"/>
      </w:tblPr>
      <w:tblGrid>
        <w:gridCol w:w="1768"/>
        <w:gridCol w:w="1758"/>
        <w:gridCol w:w="1917"/>
        <w:gridCol w:w="1452"/>
        <w:gridCol w:w="1452"/>
      </w:tblGrid>
      <w:tr w:rsidR="001E6B26" w14:paraId="7A4217EF" w14:textId="3063B2D4" w:rsidTr="00B22401">
        <w:tc>
          <w:tcPr>
            <w:tcW w:w="1768" w:type="dxa"/>
          </w:tcPr>
          <w:p w14:paraId="61C52FBE" w14:textId="15D7F6A1" w:rsidR="001E6B26" w:rsidRPr="001F1EF4" w:rsidRDefault="001E6B26" w:rsidP="001E6B26">
            <w:pPr>
              <w:pStyle w:val="Tabelisisu"/>
              <w:jc w:val="center"/>
            </w:pPr>
            <w:r w:rsidRPr="001F1EF4">
              <w:t>Test scenario number</w:t>
            </w:r>
          </w:p>
        </w:tc>
        <w:tc>
          <w:tcPr>
            <w:tcW w:w="1758" w:type="dxa"/>
          </w:tcPr>
          <w:p w14:paraId="64C57568" w14:textId="6C81FDE6" w:rsidR="001E6B26" w:rsidRPr="001F1EF4" w:rsidRDefault="001E6B26" w:rsidP="001E6B26">
            <w:pPr>
              <w:pStyle w:val="Tabelisisu"/>
              <w:jc w:val="center"/>
            </w:pPr>
            <w:r>
              <w:t>Request</w:t>
            </w:r>
          </w:p>
        </w:tc>
        <w:tc>
          <w:tcPr>
            <w:tcW w:w="1917" w:type="dxa"/>
          </w:tcPr>
          <w:p w14:paraId="0636162A" w14:textId="3F9DEE41" w:rsidR="001E6B26" w:rsidRPr="001F1EF4" w:rsidRDefault="001E6B26" w:rsidP="001E6B26">
            <w:pPr>
              <w:pStyle w:val="Tabelisisu"/>
              <w:jc w:val="center"/>
            </w:pPr>
            <w:r>
              <w:t>Average time in milliseconds</w:t>
            </w:r>
          </w:p>
        </w:tc>
        <w:tc>
          <w:tcPr>
            <w:tcW w:w="1452" w:type="dxa"/>
          </w:tcPr>
          <w:p w14:paraId="142B1D09" w14:textId="0429D34D" w:rsidR="001E6B26" w:rsidRDefault="001E6B26" w:rsidP="001E6B26">
            <w:pPr>
              <w:pStyle w:val="Tabelisisu"/>
              <w:jc w:val="center"/>
            </w:pPr>
            <w:r>
              <w:t>Responses under 250/300/350 ms</w:t>
            </w:r>
          </w:p>
        </w:tc>
        <w:tc>
          <w:tcPr>
            <w:tcW w:w="1452" w:type="dxa"/>
          </w:tcPr>
          <w:p w14:paraId="7BD038E4" w14:textId="6A5EE973" w:rsidR="001E6B26" w:rsidRDefault="001E6B26" w:rsidP="001E6B26">
            <w:pPr>
              <w:pStyle w:val="Tabelisisu"/>
              <w:jc w:val="center"/>
            </w:pPr>
            <w:r>
              <w:t>CPU utilization % of the process</w:t>
            </w:r>
          </w:p>
        </w:tc>
      </w:tr>
      <w:tr w:rsidR="001E6B26" w14:paraId="3117B621" w14:textId="7E2386C6" w:rsidTr="00B22401">
        <w:tc>
          <w:tcPr>
            <w:tcW w:w="1768" w:type="dxa"/>
          </w:tcPr>
          <w:p w14:paraId="549D1C4A" w14:textId="6B268EBA" w:rsidR="001E6B26" w:rsidRDefault="001E6B26" w:rsidP="001E6B26">
            <w:pPr>
              <w:pStyle w:val="Tabelipis"/>
              <w:rPr>
                <w:lang w:val="en-GB"/>
              </w:rPr>
            </w:pPr>
            <w:r>
              <w:rPr>
                <w:lang w:val="en-GB"/>
              </w:rPr>
              <w:t>1</w:t>
            </w:r>
          </w:p>
        </w:tc>
        <w:tc>
          <w:tcPr>
            <w:tcW w:w="1758" w:type="dxa"/>
          </w:tcPr>
          <w:p w14:paraId="2A533573" w14:textId="30EC67CF" w:rsidR="001E6B26" w:rsidRDefault="001E6B26" w:rsidP="001E6B26">
            <w:pPr>
              <w:pStyle w:val="Tabelipis"/>
              <w:rPr>
                <w:lang w:val="en-GB"/>
              </w:rPr>
            </w:pPr>
            <w:r>
              <w:rPr>
                <w:lang w:val="en-GB"/>
              </w:rPr>
              <w:t>Get list of scenarios</w:t>
            </w:r>
          </w:p>
        </w:tc>
        <w:tc>
          <w:tcPr>
            <w:tcW w:w="1917" w:type="dxa"/>
          </w:tcPr>
          <w:p w14:paraId="55364C33" w14:textId="06AAE0E5" w:rsidR="001E6B26" w:rsidRDefault="001E6B26" w:rsidP="001E6B26">
            <w:pPr>
              <w:pStyle w:val="Tabelipis"/>
              <w:rPr>
                <w:lang w:val="en-GB"/>
              </w:rPr>
            </w:pPr>
            <w:r>
              <w:rPr>
                <w:lang w:val="en-GB"/>
              </w:rPr>
              <w:t>151 ms</w:t>
            </w:r>
          </w:p>
        </w:tc>
        <w:tc>
          <w:tcPr>
            <w:tcW w:w="1452" w:type="dxa"/>
          </w:tcPr>
          <w:p w14:paraId="551D31BA" w14:textId="327E2AAA" w:rsidR="001E6B26" w:rsidRDefault="001E6B26" w:rsidP="001E6B26">
            <w:pPr>
              <w:pStyle w:val="Tabelipis"/>
              <w:rPr>
                <w:lang w:val="en-GB"/>
              </w:rPr>
            </w:pPr>
            <w:r>
              <w:rPr>
                <w:lang w:val="en-GB"/>
              </w:rPr>
              <w:t>77/97/100</w:t>
            </w:r>
          </w:p>
        </w:tc>
        <w:tc>
          <w:tcPr>
            <w:tcW w:w="1452" w:type="dxa"/>
          </w:tcPr>
          <w:p w14:paraId="33F65530" w14:textId="562ECC4C" w:rsidR="001E6B26" w:rsidRDefault="001E6B26" w:rsidP="001E6B26">
            <w:pPr>
              <w:pStyle w:val="Tabelipis"/>
              <w:rPr>
                <w:lang w:val="en-GB"/>
              </w:rPr>
            </w:pPr>
            <w:r>
              <w:rPr>
                <w:lang w:val="en-GB"/>
              </w:rPr>
              <w:t>0.2 %</w:t>
            </w:r>
          </w:p>
        </w:tc>
      </w:tr>
      <w:tr w:rsidR="001E6B26" w14:paraId="779D260D" w14:textId="0C2EE4A3" w:rsidTr="00B22401">
        <w:tc>
          <w:tcPr>
            <w:tcW w:w="1768" w:type="dxa"/>
          </w:tcPr>
          <w:p w14:paraId="75B2D080" w14:textId="6300E919" w:rsidR="001E6B26" w:rsidRDefault="001E6B26" w:rsidP="001E6B26">
            <w:pPr>
              <w:pStyle w:val="Tabelipis"/>
              <w:rPr>
                <w:lang w:val="en-GB"/>
              </w:rPr>
            </w:pPr>
            <w:r>
              <w:rPr>
                <w:lang w:val="en-GB"/>
              </w:rPr>
              <w:t>2</w:t>
            </w:r>
          </w:p>
        </w:tc>
        <w:tc>
          <w:tcPr>
            <w:tcW w:w="1758" w:type="dxa"/>
          </w:tcPr>
          <w:p w14:paraId="67F5A766" w14:textId="76F676C1" w:rsidR="001E6B26" w:rsidRDefault="001E6B26" w:rsidP="001E6B26">
            <w:pPr>
              <w:pStyle w:val="Tabelipis"/>
              <w:rPr>
                <w:lang w:val="en-GB"/>
              </w:rPr>
            </w:pPr>
            <w:r>
              <w:rPr>
                <w:lang w:val="en-GB"/>
              </w:rPr>
              <w:t>Get ending state layout for first scenario</w:t>
            </w:r>
          </w:p>
        </w:tc>
        <w:tc>
          <w:tcPr>
            <w:tcW w:w="1917" w:type="dxa"/>
          </w:tcPr>
          <w:p w14:paraId="5623D948" w14:textId="427F943D" w:rsidR="001E6B26" w:rsidRDefault="001E6B26" w:rsidP="001E6B26">
            <w:pPr>
              <w:pStyle w:val="Tabelipis"/>
              <w:rPr>
                <w:lang w:val="en-GB"/>
              </w:rPr>
            </w:pPr>
            <w:r>
              <w:rPr>
                <w:lang w:val="en-GB"/>
              </w:rPr>
              <w:t>178 ms</w:t>
            </w:r>
          </w:p>
        </w:tc>
        <w:tc>
          <w:tcPr>
            <w:tcW w:w="1452" w:type="dxa"/>
          </w:tcPr>
          <w:p w14:paraId="7539B305" w14:textId="42D3C229" w:rsidR="001E6B26" w:rsidRDefault="001E6B26" w:rsidP="001E6B26">
            <w:pPr>
              <w:pStyle w:val="Tabelipis"/>
              <w:rPr>
                <w:lang w:val="en-GB"/>
              </w:rPr>
            </w:pPr>
            <w:r>
              <w:rPr>
                <w:lang w:val="en-GB"/>
              </w:rPr>
              <w:t>62/86/91</w:t>
            </w:r>
          </w:p>
        </w:tc>
        <w:tc>
          <w:tcPr>
            <w:tcW w:w="1452" w:type="dxa"/>
          </w:tcPr>
          <w:p w14:paraId="7E05FEA7" w14:textId="5C60728C" w:rsidR="001E6B26" w:rsidRDefault="001E6B26" w:rsidP="001E6B26">
            <w:pPr>
              <w:pStyle w:val="Tabelipis"/>
              <w:rPr>
                <w:lang w:val="en-GB"/>
              </w:rPr>
            </w:pPr>
            <w:r>
              <w:rPr>
                <w:lang w:val="en-GB"/>
              </w:rPr>
              <w:t>9.8 %</w:t>
            </w:r>
          </w:p>
        </w:tc>
      </w:tr>
      <w:tr w:rsidR="001E6B26" w14:paraId="283E2852" w14:textId="47074AC6" w:rsidTr="00B22401">
        <w:tc>
          <w:tcPr>
            <w:tcW w:w="1768" w:type="dxa"/>
          </w:tcPr>
          <w:p w14:paraId="62C9C7E4" w14:textId="63AE76A8" w:rsidR="001E6B26" w:rsidRDefault="001E6B26" w:rsidP="001E6B26">
            <w:pPr>
              <w:pStyle w:val="Tabelipis"/>
              <w:rPr>
                <w:lang w:val="en-GB"/>
              </w:rPr>
            </w:pPr>
            <w:r>
              <w:rPr>
                <w:lang w:val="en-GB"/>
              </w:rPr>
              <w:t>3</w:t>
            </w:r>
          </w:p>
        </w:tc>
        <w:tc>
          <w:tcPr>
            <w:tcW w:w="1758" w:type="dxa"/>
          </w:tcPr>
          <w:p w14:paraId="720669BD" w14:textId="511DB854" w:rsidR="001E6B26" w:rsidRDefault="001E6B26" w:rsidP="001E6B26">
            <w:pPr>
              <w:pStyle w:val="Tabelipis"/>
              <w:rPr>
                <w:lang w:val="en-GB"/>
              </w:rPr>
            </w:pPr>
            <w:r>
              <w:rPr>
                <w:lang w:val="en-GB"/>
              </w:rPr>
              <w:t>Get starting state layout for first scenario</w:t>
            </w:r>
          </w:p>
        </w:tc>
        <w:tc>
          <w:tcPr>
            <w:tcW w:w="1917" w:type="dxa"/>
          </w:tcPr>
          <w:p w14:paraId="7B1377C9" w14:textId="7471EAE6" w:rsidR="001E6B26" w:rsidRDefault="001E6B26" w:rsidP="001E6B26">
            <w:pPr>
              <w:pStyle w:val="Tabelipis"/>
              <w:rPr>
                <w:lang w:val="en-GB"/>
              </w:rPr>
            </w:pPr>
            <w:r>
              <w:rPr>
                <w:lang w:val="en-GB"/>
              </w:rPr>
              <w:t>177 ms</w:t>
            </w:r>
          </w:p>
        </w:tc>
        <w:tc>
          <w:tcPr>
            <w:tcW w:w="1452" w:type="dxa"/>
          </w:tcPr>
          <w:p w14:paraId="282F3184" w14:textId="1B5578E4" w:rsidR="001E6B26" w:rsidRDefault="001E6B26" w:rsidP="001E6B26">
            <w:pPr>
              <w:pStyle w:val="Tabelipis"/>
              <w:rPr>
                <w:lang w:val="en-GB"/>
              </w:rPr>
            </w:pPr>
            <w:r>
              <w:rPr>
                <w:lang w:val="en-GB"/>
              </w:rPr>
              <w:t>67/90/93</w:t>
            </w:r>
          </w:p>
        </w:tc>
        <w:tc>
          <w:tcPr>
            <w:tcW w:w="1452" w:type="dxa"/>
          </w:tcPr>
          <w:p w14:paraId="7DCC5C60" w14:textId="7B17571F" w:rsidR="001E6B26" w:rsidRDefault="001E6B26" w:rsidP="001E6B26">
            <w:pPr>
              <w:pStyle w:val="Tabelipis"/>
              <w:rPr>
                <w:lang w:val="en-GB"/>
              </w:rPr>
            </w:pPr>
            <w:r>
              <w:rPr>
                <w:lang w:val="en-GB"/>
              </w:rPr>
              <w:t>10.5 %</w:t>
            </w:r>
          </w:p>
        </w:tc>
      </w:tr>
      <w:tr w:rsidR="001E6B26" w14:paraId="29CCC142" w14:textId="2400D5E6" w:rsidTr="00B22401">
        <w:tc>
          <w:tcPr>
            <w:tcW w:w="1768" w:type="dxa"/>
          </w:tcPr>
          <w:p w14:paraId="739D9E5D" w14:textId="7C754D44" w:rsidR="001E6B26" w:rsidRDefault="001E6B26" w:rsidP="001E6B26">
            <w:pPr>
              <w:pStyle w:val="Tabelipis"/>
              <w:rPr>
                <w:lang w:val="en-GB"/>
              </w:rPr>
            </w:pPr>
            <w:r>
              <w:rPr>
                <w:lang w:val="en-GB"/>
              </w:rPr>
              <w:t>4</w:t>
            </w:r>
          </w:p>
        </w:tc>
        <w:tc>
          <w:tcPr>
            <w:tcW w:w="1758" w:type="dxa"/>
          </w:tcPr>
          <w:p w14:paraId="00D1480E" w14:textId="2FDE089D" w:rsidR="001E6B26" w:rsidRDefault="001E6B26" w:rsidP="001E6B26">
            <w:pPr>
              <w:pStyle w:val="Tabelipis"/>
              <w:rPr>
                <w:lang w:val="en-GB"/>
              </w:rPr>
            </w:pPr>
            <w:r>
              <w:rPr>
                <w:lang w:val="en-GB"/>
              </w:rPr>
              <w:t>Get realistic movement instructions for first scenario</w:t>
            </w:r>
          </w:p>
        </w:tc>
        <w:tc>
          <w:tcPr>
            <w:tcW w:w="1917" w:type="dxa"/>
          </w:tcPr>
          <w:p w14:paraId="77C5F4B5" w14:textId="18C289C2" w:rsidR="001E6B26" w:rsidRDefault="001E6B26" w:rsidP="001E6B26">
            <w:pPr>
              <w:pStyle w:val="Tabelipis"/>
              <w:rPr>
                <w:lang w:val="en-GB"/>
              </w:rPr>
            </w:pPr>
            <w:r>
              <w:rPr>
                <w:lang w:val="en-GB"/>
              </w:rPr>
              <w:t>236 ms</w:t>
            </w:r>
          </w:p>
        </w:tc>
        <w:tc>
          <w:tcPr>
            <w:tcW w:w="1452" w:type="dxa"/>
          </w:tcPr>
          <w:p w14:paraId="3EB0AFBE" w14:textId="47276213" w:rsidR="001E6B26" w:rsidRDefault="001E6B26" w:rsidP="001E6B26">
            <w:pPr>
              <w:pStyle w:val="Tabelipis"/>
              <w:rPr>
                <w:lang w:val="en-GB"/>
              </w:rPr>
            </w:pPr>
            <w:r>
              <w:rPr>
                <w:lang w:val="en-GB"/>
              </w:rPr>
              <w:t>66/89/93</w:t>
            </w:r>
          </w:p>
        </w:tc>
        <w:tc>
          <w:tcPr>
            <w:tcW w:w="1452" w:type="dxa"/>
          </w:tcPr>
          <w:p w14:paraId="4F1A9851" w14:textId="4976408A" w:rsidR="001E6B26" w:rsidRDefault="001E6B26" w:rsidP="001E6B26">
            <w:pPr>
              <w:pStyle w:val="Tabelipis"/>
              <w:rPr>
                <w:lang w:val="en-GB"/>
              </w:rPr>
            </w:pPr>
            <w:r>
              <w:rPr>
                <w:lang w:val="en-GB"/>
              </w:rPr>
              <w:t>23.7 %</w:t>
            </w:r>
          </w:p>
        </w:tc>
      </w:tr>
      <w:tr w:rsidR="001E6B26" w14:paraId="38856DAA" w14:textId="4A524B5E" w:rsidTr="00B22401">
        <w:tc>
          <w:tcPr>
            <w:tcW w:w="1768" w:type="dxa"/>
          </w:tcPr>
          <w:p w14:paraId="2F1ECEE8" w14:textId="1D1E43F1" w:rsidR="001E6B26" w:rsidRDefault="001E6B26" w:rsidP="001E6B26">
            <w:pPr>
              <w:pStyle w:val="Tabelipis"/>
              <w:rPr>
                <w:lang w:val="en-GB"/>
              </w:rPr>
            </w:pPr>
            <w:r>
              <w:rPr>
                <w:lang w:val="en-GB"/>
              </w:rPr>
              <w:t>5</w:t>
            </w:r>
          </w:p>
        </w:tc>
        <w:tc>
          <w:tcPr>
            <w:tcW w:w="1758" w:type="dxa"/>
          </w:tcPr>
          <w:p w14:paraId="4BF4588C" w14:textId="32126631" w:rsidR="001E6B26" w:rsidRDefault="001E6B26" w:rsidP="001E6B26">
            <w:pPr>
              <w:pStyle w:val="Tabelipis"/>
              <w:rPr>
                <w:lang w:val="en-GB"/>
              </w:rPr>
            </w:pPr>
            <w:r>
              <w:rPr>
                <w:lang w:val="en-GB"/>
              </w:rPr>
              <w:t>Get normal movement instructions for first scenario</w:t>
            </w:r>
          </w:p>
        </w:tc>
        <w:tc>
          <w:tcPr>
            <w:tcW w:w="1917" w:type="dxa"/>
          </w:tcPr>
          <w:p w14:paraId="77F5CA86" w14:textId="17B45086" w:rsidR="001E6B26" w:rsidRDefault="001E6B26" w:rsidP="001E6B26">
            <w:pPr>
              <w:pStyle w:val="Tabelipis"/>
              <w:rPr>
                <w:lang w:val="en-GB"/>
              </w:rPr>
            </w:pPr>
            <w:r>
              <w:rPr>
                <w:lang w:val="en-GB"/>
              </w:rPr>
              <w:t>235 ms</w:t>
            </w:r>
          </w:p>
        </w:tc>
        <w:tc>
          <w:tcPr>
            <w:tcW w:w="1452" w:type="dxa"/>
          </w:tcPr>
          <w:p w14:paraId="537D6129" w14:textId="53B5EE9A" w:rsidR="001E6B26" w:rsidRDefault="001E6B26" w:rsidP="001E6B26">
            <w:pPr>
              <w:pStyle w:val="Tabelipis"/>
              <w:rPr>
                <w:lang w:val="en-GB"/>
              </w:rPr>
            </w:pPr>
            <w:r>
              <w:rPr>
                <w:lang w:val="en-GB"/>
              </w:rPr>
              <w:t>61/88/92</w:t>
            </w:r>
          </w:p>
        </w:tc>
        <w:tc>
          <w:tcPr>
            <w:tcW w:w="1452" w:type="dxa"/>
          </w:tcPr>
          <w:p w14:paraId="52223D39" w14:textId="5896C6C6" w:rsidR="001E6B26" w:rsidRDefault="001E6B26" w:rsidP="001E6B26">
            <w:pPr>
              <w:pStyle w:val="Tabelipis"/>
              <w:rPr>
                <w:lang w:val="en-GB"/>
              </w:rPr>
            </w:pPr>
            <w:r>
              <w:rPr>
                <w:lang w:val="en-GB"/>
              </w:rPr>
              <w:t>23.1 %</w:t>
            </w:r>
          </w:p>
        </w:tc>
      </w:tr>
    </w:tbl>
    <w:p w14:paraId="404BA3BE" w14:textId="2686AFD3" w:rsidR="001F1EF4" w:rsidRDefault="00D650FA" w:rsidP="00132B9F">
      <w:pPr>
        <w:rPr>
          <w:lang w:val="en-GB"/>
        </w:rPr>
      </w:pPr>
      <w:r>
        <w:rPr>
          <w:b/>
          <w:lang w:val="en-GB"/>
        </w:rPr>
        <w:t xml:space="preserve">Table 3. </w:t>
      </w:r>
      <w:r>
        <w:rPr>
          <w:lang w:val="en-GB"/>
        </w:rPr>
        <w:t>Server efficiency test results.</w:t>
      </w:r>
    </w:p>
    <w:p w14:paraId="1814014E" w14:textId="64D37F9F" w:rsidR="001E6B26" w:rsidRDefault="001E6B26" w:rsidP="00132B9F">
      <w:pPr>
        <w:rPr>
          <w:lang w:val="en-GB"/>
        </w:rPr>
      </w:pPr>
    </w:p>
    <w:p w14:paraId="20D3F132" w14:textId="78EA39F7" w:rsidR="001E6B26" w:rsidRDefault="001E6B26" w:rsidP="00132B9F">
      <w:pPr>
        <w:rPr>
          <w:lang w:val="en-GB"/>
        </w:rPr>
      </w:pPr>
      <w:r>
        <w:rPr>
          <w:lang w:val="en-GB"/>
        </w:rPr>
        <w:t>As seen from the test results, getting the list of scenarios took on average 151 milliseconds and 97% of requests were done under 250 milliseconds. Server used 0.2% of CPU time for this request on average.</w:t>
      </w:r>
    </w:p>
    <w:p w14:paraId="2E2E79A2" w14:textId="77777777" w:rsidR="001E6B26" w:rsidRDefault="001E6B26" w:rsidP="00132B9F">
      <w:pPr>
        <w:rPr>
          <w:lang w:val="en-GB"/>
        </w:rPr>
      </w:pPr>
      <w:r>
        <w:rPr>
          <w:lang w:val="en-GB"/>
        </w:rPr>
        <w:t xml:space="preserve">There is no statistical difference in requesting the starting and ending state layouts of the scenarios, with the average response time being 177 milliseconds, 86% of responses being under 250 milliseconds. The server was using roughly 10% of CPU time dealing with the requests. </w:t>
      </w:r>
    </w:p>
    <w:p w14:paraId="0D6ADF49" w14:textId="77777777" w:rsidR="00494D03" w:rsidRDefault="001E6B26" w:rsidP="00132B9F">
      <w:pPr>
        <w:rPr>
          <w:lang w:val="en-GB"/>
        </w:rPr>
      </w:pPr>
      <w:r>
        <w:rPr>
          <w:lang w:val="en-GB"/>
        </w:rPr>
        <w:t xml:space="preserve">Requesting the movement instructions took on average 235 milliseconds to respond with 88% of responses being under 250 milliseconds. Application utilized on average 24% of CPU while processing the requests. </w:t>
      </w:r>
    </w:p>
    <w:p w14:paraId="4CBEA8D3" w14:textId="5E6906E2" w:rsidR="001E6B26" w:rsidRDefault="00494D03" w:rsidP="00132B9F">
      <w:pPr>
        <w:rPr>
          <w:lang w:val="en-GB"/>
        </w:rPr>
      </w:pPr>
      <w:r>
        <w:rPr>
          <w:lang w:val="en-GB"/>
        </w:rPr>
        <w:t xml:space="preserve">Finally, all of the test scenarios were run sequentially 1000 times. The average response time was 231 milliseconds and the CPU utilization 11%. </w:t>
      </w:r>
      <w:r w:rsidR="001E6B26">
        <w:rPr>
          <w:lang w:val="en-GB"/>
        </w:rPr>
        <w:t xml:space="preserve"> </w:t>
      </w:r>
    </w:p>
    <w:p w14:paraId="36AC55FF" w14:textId="138CA9CA" w:rsidR="00CD3E96" w:rsidRDefault="00CD3E96" w:rsidP="00CD3E96">
      <w:pPr>
        <w:autoSpaceDE/>
        <w:spacing w:before="0" w:after="200" w:line="276" w:lineRule="auto"/>
        <w:jc w:val="left"/>
        <w:rPr>
          <w:lang w:val="en-GB"/>
        </w:rPr>
      </w:pPr>
      <w:r>
        <w:rPr>
          <w:lang w:val="en-GB"/>
        </w:rPr>
        <w:br w:type="page"/>
      </w:r>
    </w:p>
    <w:p w14:paraId="08B05105" w14:textId="023C0161" w:rsidR="00D650FA" w:rsidRDefault="00CD3E96" w:rsidP="00CD3E96">
      <w:pPr>
        <w:pStyle w:val="Heading2"/>
      </w:pPr>
      <w:bookmarkStart w:id="60" w:name="_Toc451087778"/>
      <w:r>
        <w:lastRenderedPageBreak/>
        <w:t>Integrity</w:t>
      </w:r>
      <w:bookmarkEnd w:id="60"/>
    </w:p>
    <w:p w14:paraId="530DA3AE" w14:textId="499BBA87" w:rsidR="00CD3E96" w:rsidRDefault="00CD3E96" w:rsidP="00CD3E96">
      <w:pPr>
        <w:rPr>
          <w:lang w:val="en-GB"/>
        </w:rPr>
      </w:pPr>
    </w:p>
    <w:p w14:paraId="764FAE26" w14:textId="7EFBAEE3" w:rsidR="00CD3E96" w:rsidRDefault="00CD3E96" w:rsidP="00CD3E96">
      <w:pPr>
        <w:rPr>
          <w:lang w:val="en-GB"/>
        </w:rPr>
      </w:pPr>
      <w:r>
        <w:rPr>
          <w:lang w:val="en-GB"/>
        </w:rPr>
        <w:t>The integrity of the application is tested by using unit tests on server and visual confirmation on client side.</w:t>
      </w:r>
    </w:p>
    <w:p w14:paraId="18712B16" w14:textId="30DE6E21" w:rsidR="00CD3E96" w:rsidRDefault="00CD3E96" w:rsidP="00CD3E96">
      <w:pPr>
        <w:rPr>
          <w:lang w:val="en-GB"/>
        </w:rPr>
      </w:pPr>
      <w:r>
        <w:rPr>
          <w:lang w:val="en-GB"/>
        </w:rPr>
        <w:t xml:space="preserve">The unit tests on server side cover functions </w:t>
      </w:r>
      <w:r w:rsidRPr="00CD3E96">
        <w:rPr>
          <w:rStyle w:val="KoodinideChar"/>
        </w:rPr>
        <w:t>get_parking_layout()</w:t>
      </w:r>
      <w:r>
        <w:rPr>
          <w:lang w:val="en-GB"/>
        </w:rPr>
        <w:t xml:space="preserve">, </w:t>
      </w:r>
      <w:r w:rsidRPr="00CD3E96">
        <w:rPr>
          <w:rStyle w:val="KoodinideChar"/>
        </w:rPr>
        <w:t>get_instructions()</w:t>
      </w:r>
      <w:r>
        <w:rPr>
          <w:lang w:val="en-GB"/>
        </w:rPr>
        <w:t xml:space="preserve">, </w:t>
      </w:r>
      <w:r w:rsidRPr="00CD3E96">
        <w:rPr>
          <w:rStyle w:val="KoodinideChar"/>
        </w:rPr>
        <w:t>get_realistic_instructions()</w:t>
      </w:r>
      <w:r>
        <w:rPr>
          <w:lang w:val="en-GB"/>
        </w:rPr>
        <w:t xml:space="preserve"> and </w:t>
      </w:r>
      <w:r w:rsidRPr="00CD3E96">
        <w:rPr>
          <w:rStyle w:val="KoodinideChar"/>
        </w:rPr>
        <w:t>get_json_route_list()</w:t>
      </w:r>
      <w:r>
        <w:rPr>
          <w:lang w:val="en-GB"/>
        </w:rPr>
        <w:t xml:space="preserve">. Unit tests are situated in tests.py file. </w:t>
      </w:r>
      <w:r w:rsidR="00B22401">
        <w:rPr>
          <w:lang w:val="en-GB"/>
        </w:rPr>
        <w:t>Unit tests control if the functions return the proper Python type object and control if the length of different arrays and lists are what they should be. In addition, more detailed positive and negative test cases are performed to see that the application returns the same correct object every time. All of the performed tests passed, so it can be said that the server part of the application is integral.</w:t>
      </w:r>
    </w:p>
    <w:p w14:paraId="68E96450" w14:textId="430C8532" w:rsidR="00B22401" w:rsidRDefault="00B22401" w:rsidP="00CD3E96">
      <w:pPr>
        <w:rPr>
          <w:lang w:val="en-GB"/>
        </w:rPr>
      </w:pPr>
      <w:r>
        <w:rPr>
          <w:lang w:val="en-GB"/>
        </w:rPr>
        <w:t>Testing the client side of application was done as follows: Scenario 3 with realistic visualization was chosen and 10 steps were done with step-by-step visualization in Google Chrome, Mozilla Firefox and Microsoft Edge. The results were compared side by side.</w:t>
      </w:r>
    </w:p>
    <w:p w14:paraId="72A83586" w14:textId="01D9D3D5" w:rsidR="00296E9D" w:rsidRDefault="00296E9D" w:rsidP="00CD3E96">
      <w:pPr>
        <w:rPr>
          <w:lang w:val="en-GB"/>
        </w:rPr>
      </w:pPr>
    </w:p>
    <w:p w14:paraId="1CA0336D" w14:textId="6128E322" w:rsidR="00296E9D" w:rsidRDefault="00296E9D" w:rsidP="00CD3E96">
      <w:pPr>
        <w:rPr>
          <w:lang w:val="en-GB"/>
        </w:rPr>
      </w:pPr>
      <w:r>
        <w:rPr>
          <w:noProof/>
          <w:lang w:val="en-US" w:eastAsia="en-US"/>
        </w:rPr>
        <w:drawing>
          <wp:inline distT="0" distB="0" distL="0" distR="0" wp14:anchorId="0C590BC2" wp14:editId="350AF4A7">
            <wp:extent cx="3004344" cy="48069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perimpos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8737" cy="4813979"/>
                    </a:xfrm>
                    <a:prstGeom prst="rect">
                      <a:avLst/>
                    </a:prstGeom>
                  </pic:spPr>
                </pic:pic>
              </a:graphicData>
            </a:graphic>
          </wp:inline>
        </w:drawing>
      </w:r>
    </w:p>
    <w:p w14:paraId="789E7567" w14:textId="526AD8B6" w:rsidR="00296E9D" w:rsidRDefault="00296E9D" w:rsidP="00CD3E96">
      <w:pPr>
        <w:rPr>
          <w:lang w:val="en-GB"/>
        </w:rPr>
      </w:pPr>
      <w:r>
        <w:rPr>
          <w:b/>
          <w:lang w:val="en-GB"/>
        </w:rPr>
        <w:t xml:space="preserve">Screenshot 3. </w:t>
      </w:r>
      <w:r>
        <w:rPr>
          <w:lang w:val="en-GB"/>
        </w:rPr>
        <w:t>Superimposed image of canvas elements from three browsers.</w:t>
      </w:r>
    </w:p>
    <w:p w14:paraId="4DDD746B" w14:textId="273AD909" w:rsidR="00296E9D" w:rsidRDefault="00296E9D" w:rsidP="00CD3E96">
      <w:pPr>
        <w:rPr>
          <w:lang w:val="en-GB"/>
        </w:rPr>
      </w:pPr>
    </w:p>
    <w:p w14:paraId="0DA14846" w14:textId="6B98B3F2" w:rsidR="00264FE5" w:rsidRPr="00A877F0" w:rsidRDefault="00296E9D" w:rsidP="00296E9D">
      <w:r>
        <w:rPr>
          <w:lang w:val="en-GB"/>
        </w:rPr>
        <w:t xml:space="preserve">On screenshot 3 there is superimposed image of the canvas element of the three outcomes of the test. As can be seen, the match is pixel perfect. </w:t>
      </w:r>
    </w:p>
    <w:p w14:paraId="2B465F6B" w14:textId="2EADFCF9" w:rsidR="00264FE5" w:rsidRDefault="00264FE5" w:rsidP="00264FE5">
      <w:pPr>
        <w:pStyle w:val="Heading1"/>
      </w:pPr>
      <w:bookmarkStart w:id="61" w:name="_Toc451087779"/>
      <w:r>
        <w:lastRenderedPageBreak/>
        <w:t>Future opportunities</w:t>
      </w:r>
      <w:bookmarkEnd w:id="61"/>
    </w:p>
    <w:p w14:paraId="63CEB133" w14:textId="670A410E" w:rsidR="00296E9D" w:rsidRDefault="00296E9D" w:rsidP="00296E9D">
      <w:pPr>
        <w:rPr>
          <w:lang w:val="en-GB"/>
        </w:rPr>
      </w:pPr>
      <w:r>
        <w:rPr>
          <w:lang w:val="en-GB"/>
        </w:rPr>
        <w:t>As the underlying algorithm improves, it is possible to make the application interactive. That means that the user could add new car to the parking lot or retrieve a car by clicking on it. The function to identify the car that was clicked on already exists in the source code of the application and can be easily modified to make an AJAX call to server to retrieve new instructions. Furthermore, Python was chosen as a server side programming language partly because of the existence of Boost.Python</w:t>
      </w:r>
      <w:r>
        <w:rPr>
          <w:rStyle w:val="FootnoteReference"/>
          <w:lang w:val="en-GB"/>
        </w:rPr>
        <w:footnoteReference w:id="5"/>
      </w:r>
      <w:r>
        <w:rPr>
          <w:lang w:val="en-GB"/>
        </w:rPr>
        <w:t xml:space="preserve"> – a C++ library that allows seamless interoperability between Python and C++. This is relevant as the underlying algorithm is written in C++.</w:t>
      </w:r>
    </w:p>
    <w:p w14:paraId="0F6EAF2C" w14:textId="494B0FFC" w:rsidR="00296E9D" w:rsidRPr="00296E9D" w:rsidRDefault="00296E9D" w:rsidP="00296E9D">
      <w:pPr>
        <w:rPr>
          <w:lang w:val="en-GB"/>
        </w:rPr>
      </w:pPr>
      <w:r>
        <w:rPr>
          <w:lang w:val="en-GB"/>
        </w:rPr>
        <w:t xml:space="preserve">Furthermore, the application </w:t>
      </w:r>
      <w:r w:rsidR="00DF3DB7">
        <w:rPr>
          <w:lang w:val="en-GB"/>
        </w:rPr>
        <w:t xml:space="preserve">can be used by other upcoming </w:t>
      </w:r>
      <w:r w:rsidR="00054D66">
        <w:rPr>
          <w:lang w:val="en-GB"/>
        </w:rPr>
        <w:t xml:space="preserve">researches to visualize new parking algorithms. The application’s ability to work with implicit and explicit instructions is making it versatile to use with different types of algorithms. In addition, machine moving speeds and grid’s width and height can be easily configured by changing the global variables in the client script. </w:t>
      </w:r>
    </w:p>
    <w:p w14:paraId="5A725373" w14:textId="77777777" w:rsidR="005268D3" w:rsidRDefault="002065CD">
      <w:pPr>
        <w:pStyle w:val="Heading1"/>
      </w:pPr>
      <w:bookmarkStart w:id="62" w:name="_Toc165742637"/>
      <w:bookmarkStart w:id="63" w:name="_Toc165745807"/>
      <w:bookmarkStart w:id="64" w:name="_Toc165746100"/>
      <w:bookmarkStart w:id="65" w:name="_Toc451087780"/>
      <w:bookmarkEnd w:id="62"/>
      <w:bookmarkEnd w:id="63"/>
      <w:bookmarkEnd w:id="64"/>
      <w:r w:rsidRPr="002065CD">
        <w:lastRenderedPageBreak/>
        <w:t>Conclusions</w:t>
      </w:r>
      <w:bookmarkEnd w:id="65"/>
    </w:p>
    <w:p w14:paraId="7087DEA0" w14:textId="01BAC2E6" w:rsidR="00E76205" w:rsidRDefault="00E76205">
      <w:r>
        <w:t>In this thesis, two research questions were answered – what is the best approach and tool stack to satisfy the business needs of this particular project and what would be the best way to visualize the particular problem to potential customers. An application was made as a proof of concept based on the answers on the thesis and validated.</w:t>
      </w:r>
    </w:p>
    <w:p w14:paraId="74D3B55D" w14:textId="44C83E0B" w:rsidR="00E76205" w:rsidRDefault="00E76205">
      <w:r>
        <w:t xml:space="preserve">As validation confirmed, building and web application is the way to go. It is lightweight, can be made available from plethora of devices and it works also on low-end devices like iPhone 4S is nowadays without lowering the user experience. </w:t>
      </w:r>
      <w:r w:rsidR="002E40B0">
        <w:t xml:space="preserve">Web application can be used either by the presenter in front of the potential customers or the customers can try it themselves on their smartphones or </w:t>
      </w:r>
      <w:r w:rsidR="0075511D">
        <w:t xml:space="preserve">PC. </w:t>
      </w:r>
      <w:r>
        <w:t xml:space="preserve">The decision to choose plain HTML5 canvas element and plain jQuery for AJAX calls and DOM element manipulations turned out to be a good idea. Using canvas element without any additional framework makes the code of the application more readable and lightweight. </w:t>
      </w:r>
      <w:r w:rsidR="002E40B0">
        <w:t>The JavaScript source code is 18 KB uncompressed and can be compressed up to 7.82 KB with JSCompress.com</w:t>
      </w:r>
      <w:r w:rsidR="002E40B0">
        <w:rPr>
          <w:rStyle w:val="FootnoteReference"/>
        </w:rPr>
        <w:footnoteReference w:id="6"/>
      </w:r>
      <w:r w:rsidR="002E40B0">
        <w:t xml:space="preserve"> tool. </w:t>
      </w:r>
    </w:p>
    <w:p w14:paraId="71D54F39" w14:textId="78D325A1" w:rsidR="002E40B0" w:rsidRDefault="002E40B0">
      <w:r>
        <w:t xml:space="preserve">Using </w:t>
      </w:r>
      <w:r w:rsidR="0075511D">
        <w:t>Python 3.x with Bottle web framework turned out to be good idea. Everything works as needed, it can be run on all three big operating systems without a problem. Bott</w:t>
      </w:r>
      <w:r w:rsidR="00543AEF">
        <w:t>le framework is lightweight, responsive and uses little processing power. It is also compatible with all WSGI web servers.</w:t>
      </w:r>
    </w:p>
    <w:p w14:paraId="24F03A6B" w14:textId="1D344D0C" w:rsidR="00543AEF" w:rsidRDefault="00543AEF">
      <w:r>
        <w:t>The choice of having the visualization in 2 dimensional space with birds-eye view is the way to go according to the interviews carried out (comes soon un</w:t>
      </w:r>
      <w:r w:rsidR="00830B06">
        <w:t xml:space="preserve">der validation). The movement of the cars was clear to all interviewees, so was the vertical movement (robot lifting and dropping a car). 4 out of 5 interviewees pointed out that the option to change the theme, opacity of the cars and toggling the parking lot grid makes it easier to follow the visualization. </w:t>
      </w:r>
    </w:p>
    <w:p w14:paraId="7A7C924F" w14:textId="747525A7" w:rsidR="00830B06" w:rsidRDefault="00830B06">
      <w:r>
        <w:t xml:space="preserve">In conclusion, the thesis answered the two research questions formed in the introduction of the thesis. By the results of the </w:t>
      </w:r>
      <w:r w:rsidR="00231046">
        <w:t>questions, an application was built for confirmation of the questions. The questions were confirmed in validation part by efficiency tests and the interviews with the users of the application.</w:t>
      </w:r>
    </w:p>
    <w:p w14:paraId="46A16F65" w14:textId="77777777" w:rsidR="005268D3" w:rsidRPr="00B27115" w:rsidRDefault="002065CD">
      <w:pPr>
        <w:pStyle w:val="Heading1"/>
      </w:pPr>
      <w:bookmarkStart w:id="66" w:name="_Toc451087781"/>
      <w:r w:rsidRPr="002065CD">
        <w:lastRenderedPageBreak/>
        <w:t>References</w:t>
      </w:r>
      <w:bookmarkEnd w:id="66"/>
    </w:p>
    <w:sdt>
      <w:sdtPr>
        <w:rPr>
          <w:lang w:val="en-GB"/>
        </w:rPr>
        <w:id w:val="25567878"/>
        <w:bibliography/>
      </w:sdtPr>
      <w:sdtEndPr/>
      <w:sdtContent>
        <w:p w14:paraId="7AB5A02F" w14:textId="77777777" w:rsidR="00F5539B" w:rsidRDefault="00156940" w:rsidP="00AF6279">
          <w:pPr>
            <w:keepLines/>
            <w:rPr>
              <w:rFonts w:asciiTheme="minorHAnsi" w:eastAsiaTheme="minorHAnsi" w:hAnsiTheme="minorHAnsi"/>
              <w:noProof/>
              <w:sz w:val="22"/>
              <w:szCs w:val="22"/>
              <w:lang w:val="en-US" w:eastAsia="en-US"/>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268"/>
          </w:tblGrid>
          <w:tr w:rsidR="00F5539B" w14:paraId="62A4BA46" w14:textId="77777777">
            <w:trPr>
              <w:divId w:val="102112047"/>
              <w:tblCellSpacing w:w="15" w:type="dxa"/>
            </w:trPr>
            <w:tc>
              <w:tcPr>
                <w:tcW w:w="50" w:type="pct"/>
                <w:hideMark/>
              </w:tcPr>
              <w:p w14:paraId="7A7DBB59" w14:textId="3AB9887B" w:rsidR="00F5539B" w:rsidRDefault="00F5539B">
                <w:pPr>
                  <w:pStyle w:val="Bibliography"/>
                  <w:rPr>
                    <w:noProof/>
                  </w:rPr>
                </w:pPr>
                <w:r>
                  <w:rPr>
                    <w:noProof/>
                  </w:rPr>
                  <w:t xml:space="preserve">[1] </w:t>
                </w:r>
              </w:p>
            </w:tc>
            <w:tc>
              <w:tcPr>
                <w:tcW w:w="0" w:type="auto"/>
                <w:hideMark/>
              </w:tcPr>
              <w:p w14:paraId="44894EE7" w14:textId="77777777" w:rsidR="00F5539B" w:rsidRDefault="00F5539B">
                <w:pPr>
                  <w:pStyle w:val="Bibliography"/>
                  <w:rPr>
                    <w:noProof/>
                  </w:rPr>
                </w:pPr>
                <w:r>
                  <w:rPr>
                    <w:noProof/>
                  </w:rPr>
                  <w:t xml:space="preserve">S. S. McDonald, „Cars, Parking and Sustainability,“ %1 </w:t>
                </w:r>
                <w:r>
                  <w:rPr>
                    <w:i/>
                    <w:iCs/>
                    <w:noProof/>
                  </w:rPr>
                  <w:t>Transportation Research Forum</w:t>
                </w:r>
                <w:r>
                  <w:rPr>
                    <w:noProof/>
                  </w:rPr>
                  <w:t xml:space="preserve">, 2012. </w:t>
                </w:r>
              </w:p>
            </w:tc>
          </w:tr>
          <w:tr w:rsidR="00F5539B" w14:paraId="59895BAB" w14:textId="77777777">
            <w:trPr>
              <w:divId w:val="102112047"/>
              <w:tblCellSpacing w:w="15" w:type="dxa"/>
            </w:trPr>
            <w:tc>
              <w:tcPr>
                <w:tcW w:w="50" w:type="pct"/>
                <w:hideMark/>
              </w:tcPr>
              <w:p w14:paraId="648AFEC5" w14:textId="77777777" w:rsidR="00F5539B" w:rsidRDefault="00F5539B">
                <w:pPr>
                  <w:pStyle w:val="Bibliography"/>
                  <w:rPr>
                    <w:noProof/>
                  </w:rPr>
                </w:pPr>
                <w:r>
                  <w:rPr>
                    <w:noProof/>
                  </w:rPr>
                  <w:t xml:space="preserve">[2] </w:t>
                </w:r>
              </w:p>
            </w:tc>
            <w:tc>
              <w:tcPr>
                <w:tcW w:w="0" w:type="auto"/>
                <w:hideMark/>
              </w:tcPr>
              <w:p w14:paraId="435CC89F" w14:textId="77777777" w:rsidR="00F5539B" w:rsidRDefault="00F5539B">
                <w:pPr>
                  <w:pStyle w:val="Bibliography"/>
                  <w:rPr>
                    <w:noProof/>
                  </w:rPr>
                </w:pPr>
                <w:r>
                  <w:rPr>
                    <w:noProof/>
                  </w:rPr>
                  <w:t>N. Langley, „Write once, run anywhere?,“ May 2002. [Võrgumaterjal]. Available: http://www.computerweekly.com/feature/Write-once-run-anywhere. [Kasutatud 14 04 2016].</w:t>
                </w:r>
              </w:p>
            </w:tc>
          </w:tr>
          <w:tr w:rsidR="00F5539B" w14:paraId="31CF9809" w14:textId="77777777">
            <w:trPr>
              <w:divId w:val="102112047"/>
              <w:tblCellSpacing w:w="15" w:type="dxa"/>
            </w:trPr>
            <w:tc>
              <w:tcPr>
                <w:tcW w:w="50" w:type="pct"/>
                <w:hideMark/>
              </w:tcPr>
              <w:p w14:paraId="058E9C25" w14:textId="77777777" w:rsidR="00F5539B" w:rsidRDefault="00F5539B">
                <w:pPr>
                  <w:pStyle w:val="Bibliography"/>
                  <w:rPr>
                    <w:noProof/>
                  </w:rPr>
                </w:pPr>
                <w:r>
                  <w:rPr>
                    <w:noProof/>
                  </w:rPr>
                  <w:t xml:space="preserve">[3] </w:t>
                </w:r>
              </w:p>
            </w:tc>
            <w:tc>
              <w:tcPr>
                <w:tcW w:w="0" w:type="auto"/>
                <w:hideMark/>
              </w:tcPr>
              <w:p w14:paraId="4B08F5EE" w14:textId="77777777" w:rsidR="00F5539B" w:rsidRDefault="00F5539B">
                <w:pPr>
                  <w:pStyle w:val="Bibliography"/>
                  <w:rPr>
                    <w:noProof/>
                  </w:rPr>
                </w:pPr>
                <w:r>
                  <w:rPr>
                    <w:noProof/>
                  </w:rPr>
                  <w:t xml:space="preserve">D. A. Botwe ja J. G. Davis, „A Comparative Study of Web Development Technologies Using Open Source and Proprietary Software,“ </w:t>
                </w:r>
                <w:r>
                  <w:rPr>
                    <w:i/>
                    <w:iCs/>
                    <w:noProof/>
                  </w:rPr>
                  <w:t xml:space="preserve">International Journal of Computer Science and Mobile Computing, </w:t>
                </w:r>
                <w:r>
                  <w:rPr>
                    <w:noProof/>
                  </w:rPr>
                  <w:t xml:space="preserve">kd. IV, nr 2, pp. 154-165, 2015. </w:t>
                </w:r>
              </w:p>
            </w:tc>
          </w:tr>
          <w:tr w:rsidR="00F5539B" w14:paraId="225C50CC" w14:textId="77777777">
            <w:trPr>
              <w:divId w:val="102112047"/>
              <w:tblCellSpacing w:w="15" w:type="dxa"/>
            </w:trPr>
            <w:tc>
              <w:tcPr>
                <w:tcW w:w="50" w:type="pct"/>
                <w:hideMark/>
              </w:tcPr>
              <w:p w14:paraId="04084C51" w14:textId="77777777" w:rsidR="00F5539B" w:rsidRDefault="00F5539B">
                <w:pPr>
                  <w:pStyle w:val="Bibliography"/>
                  <w:rPr>
                    <w:noProof/>
                  </w:rPr>
                </w:pPr>
                <w:r>
                  <w:rPr>
                    <w:noProof/>
                  </w:rPr>
                  <w:t xml:space="preserve">[4] </w:t>
                </w:r>
              </w:p>
            </w:tc>
            <w:tc>
              <w:tcPr>
                <w:tcW w:w="0" w:type="auto"/>
                <w:hideMark/>
              </w:tcPr>
              <w:p w14:paraId="4D6477FF" w14:textId="77777777" w:rsidR="00F5539B" w:rsidRDefault="00F5539B">
                <w:pPr>
                  <w:pStyle w:val="Bibliography"/>
                  <w:rPr>
                    <w:noProof/>
                  </w:rPr>
                </w:pPr>
                <w:r>
                  <w:rPr>
                    <w:noProof/>
                  </w:rPr>
                  <w:t>T. Peters, „PEP 20 -- The Zen of Python,“ 19 August 2004. [Võrgumaterjal]. Available: https://www.python.org/dev/peps/pep-0020/. [Kasutatud 20 April 2016].</w:t>
                </w:r>
              </w:p>
            </w:tc>
          </w:tr>
          <w:tr w:rsidR="00F5539B" w14:paraId="74AA4360" w14:textId="77777777">
            <w:trPr>
              <w:divId w:val="102112047"/>
              <w:tblCellSpacing w:w="15" w:type="dxa"/>
            </w:trPr>
            <w:tc>
              <w:tcPr>
                <w:tcW w:w="50" w:type="pct"/>
                <w:hideMark/>
              </w:tcPr>
              <w:p w14:paraId="4A946FCF" w14:textId="77777777" w:rsidR="00F5539B" w:rsidRDefault="00F5539B">
                <w:pPr>
                  <w:pStyle w:val="Bibliography"/>
                  <w:rPr>
                    <w:noProof/>
                  </w:rPr>
                </w:pPr>
                <w:r>
                  <w:rPr>
                    <w:noProof/>
                  </w:rPr>
                  <w:t xml:space="preserve">[5] </w:t>
                </w:r>
              </w:p>
            </w:tc>
            <w:tc>
              <w:tcPr>
                <w:tcW w:w="0" w:type="auto"/>
                <w:hideMark/>
              </w:tcPr>
              <w:p w14:paraId="3B923FE7" w14:textId="77777777" w:rsidR="00F5539B" w:rsidRDefault="00F5539B">
                <w:pPr>
                  <w:pStyle w:val="Bibliography"/>
                  <w:rPr>
                    <w:noProof/>
                  </w:rPr>
                </w:pPr>
                <w:r>
                  <w:rPr>
                    <w:noProof/>
                  </w:rPr>
                  <w:t>P. J. Eby, „PEP 333 -- Python Web Server Gateway Interface v1.0,“ 07 December 2003. [Võrgumaterjal]. Available: https://www.python.org/dev/peps/pep-0333/. [Kasutatud 20 April 2016].</w:t>
                </w:r>
              </w:p>
            </w:tc>
          </w:tr>
          <w:tr w:rsidR="00F5539B" w14:paraId="155291DF" w14:textId="77777777">
            <w:trPr>
              <w:divId w:val="102112047"/>
              <w:tblCellSpacing w:w="15" w:type="dxa"/>
            </w:trPr>
            <w:tc>
              <w:tcPr>
                <w:tcW w:w="50" w:type="pct"/>
                <w:hideMark/>
              </w:tcPr>
              <w:p w14:paraId="42E7BE80" w14:textId="77777777" w:rsidR="00F5539B" w:rsidRDefault="00F5539B">
                <w:pPr>
                  <w:pStyle w:val="Bibliography"/>
                  <w:rPr>
                    <w:noProof/>
                  </w:rPr>
                </w:pPr>
                <w:r>
                  <w:rPr>
                    <w:noProof/>
                  </w:rPr>
                  <w:t xml:space="preserve">[6] </w:t>
                </w:r>
              </w:p>
            </w:tc>
            <w:tc>
              <w:tcPr>
                <w:tcW w:w="0" w:type="auto"/>
                <w:hideMark/>
              </w:tcPr>
              <w:p w14:paraId="4F83FB75" w14:textId="77777777" w:rsidR="00F5539B" w:rsidRDefault="00F5539B">
                <w:pPr>
                  <w:pStyle w:val="Bibliography"/>
                  <w:rPr>
                    <w:noProof/>
                  </w:rPr>
                </w:pPr>
                <w:r>
                  <w:rPr>
                    <w:noProof/>
                  </w:rPr>
                  <w:t>M. Hellkamp, „Bottle: Python Web Framework,“ 19 April 2016. [Võrgumaterjal]. Available: http://bottlepy.org/docs/dev/index.html#. [Kasutatud 20 April 2016].</w:t>
                </w:r>
              </w:p>
            </w:tc>
          </w:tr>
          <w:tr w:rsidR="00F5539B" w14:paraId="44F503BD" w14:textId="77777777">
            <w:trPr>
              <w:divId w:val="102112047"/>
              <w:tblCellSpacing w:w="15" w:type="dxa"/>
            </w:trPr>
            <w:tc>
              <w:tcPr>
                <w:tcW w:w="50" w:type="pct"/>
                <w:hideMark/>
              </w:tcPr>
              <w:p w14:paraId="1BB2CDBD" w14:textId="77777777" w:rsidR="00F5539B" w:rsidRDefault="00F5539B">
                <w:pPr>
                  <w:pStyle w:val="Bibliography"/>
                  <w:rPr>
                    <w:noProof/>
                  </w:rPr>
                </w:pPr>
                <w:r>
                  <w:rPr>
                    <w:noProof/>
                  </w:rPr>
                  <w:t xml:space="preserve">[7] </w:t>
                </w:r>
              </w:p>
            </w:tc>
            <w:tc>
              <w:tcPr>
                <w:tcW w:w="0" w:type="auto"/>
                <w:hideMark/>
              </w:tcPr>
              <w:p w14:paraId="358B8834" w14:textId="77777777" w:rsidR="00F5539B" w:rsidRDefault="00F5539B">
                <w:pPr>
                  <w:pStyle w:val="Bibliography"/>
                  <w:rPr>
                    <w:noProof/>
                  </w:rPr>
                </w:pPr>
                <w:r>
                  <w:rPr>
                    <w:noProof/>
                  </w:rPr>
                  <w:t>The CherryPy team, „CherryPy -- A Minimalist Python Web Framework,“ 2015. [Võrgumaterjal]. Available: http://www.cherrypy.org/. [Kasutatud 20 April 2016].</w:t>
                </w:r>
              </w:p>
            </w:tc>
          </w:tr>
          <w:tr w:rsidR="00F5539B" w14:paraId="5743FAEB" w14:textId="77777777">
            <w:trPr>
              <w:divId w:val="102112047"/>
              <w:tblCellSpacing w:w="15" w:type="dxa"/>
            </w:trPr>
            <w:tc>
              <w:tcPr>
                <w:tcW w:w="50" w:type="pct"/>
                <w:hideMark/>
              </w:tcPr>
              <w:p w14:paraId="069D4321" w14:textId="77777777" w:rsidR="00F5539B" w:rsidRDefault="00F5539B">
                <w:pPr>
                  <w:pStyle w:val="Bibliography"/>
                  <w:rPr>
                    <w:noProof/>
                  </w:rPr>
                </w:pPr>
                <w:r>
                  <w:rPr>
                    <w:noProof/>
                  </w:rPr>
                  <w:t xml:space="preserve">[8] </w:t>
                </w:r>
              </w:p>
            </w:tc>
            <w:tc>
              <w:tcPr>
                <w:tcW w:w="0" w:type="auto"/>
                <w:hideMark/>
              </w:tcPr>
              <w:p w14:paraId="5A24F7D1" w14:textId="77777777" w:rsidR="00F5539B" w:rsidRDefault="00F5539B">
                <w:pPr>
                  <w:pStyle w:val="Bibliography"/>
                  <w:rPr>
                    <w:noProof/>
                  </w:rPr>
                </w:pPr>
                <w:r>
                  <w:rPr>
                    <w:noProof/>
                  </w:rPr>
                  <w:t>A. Roacher, „Foreword -- Flask Documentation (0.10),“ 2013. [Võrgumaterjal]. Available: http://flask.pocoo.org/docs/0.10/foreword/#what-does-micro-mean. [Kasutatud 20 April 2016].</w:t>
                </w:r>
              </w:p>
            </w:tc>
          </w:tr>
          <w:tr w:rsidR="00F5539B" w14:paraId="718623F8" w14:textId="77777777">
            <w:trPr>
              <w:divId w:val="102112047"/>
              <w:tblCellSpacing w:w="15" w:type="dxa"/>
            </w:trPr>
            <w:tc>
              <w:tcPr>
                <w:tcW w:w="50" w:type="pct"/>
                <w:hideMark/>
              </w:tcPr>
              <w:p w14:paraId="65FDFC16" w14:textId="77777777" w:rsidR="00F5539B" w:rsidRDefault="00F5539B">
                <w:pPr>
                  <w:pStyle w:val="Bibliography"/>
                  <w:rPr>
                    <w:noProof/>
                  </w:rPr>
                </w:pPr>
                <w:r>
                  <w:rPr>
                    <w:noProof/>
                  </w:rPr>
                  <w:t xml:space="preserve">[9] </w:t>
                </w:r>
              </w:p>
            </w:tc>
            <w:tc>
              <w:tcPr>
                <w:tcW w:w="0" w:type="auto"/>
                <w:hideMark/>
              </w:tcPr>
              <w:p w14:paraId="5BBCB55A" w14:textId="77777777" w:rsidR="00F5539B" w:rsidRDefault="00F5539B">
                <w:pPr>
                  <w:pStyle w:val="Bibliography"/>
                  <w:rPr>
                    <w:noProof/>
                  </w:rPr>
                </w:pPr>
                <w:r>
                  <w:rPr>
                    <w:noProof/>
                  </w:rPr>
                  <w:t xml:space="preserve">J. J. Garrett, </w:t>
                </w:r>
                <w:r>
                  <w:rPr>
                    <w:i/>
                    <w:iCs/>
                    <w:noProof/>
                  </w:rPr>
                  <w:t xml:space="preserve">Ajax: A New Approach to Web Applications, </w:t>
                </w:r>
                <w:r>
                  <w:rPr>
                    <w:noProof/>
                  </w:rPr>
                  <w:t xml:space="preserve">San Fransisco: Adaptive Path, 2005. </w:t>
                </w:r>
              </w:p>
            </w:tc>
          </w:tr>
          <w:tr w:rsidR="00F5539B" w14:paraId="4595BAEF" w14:textId="77777777">
            <w:trPr>
              <w:divId w:val="102112047"/>
              <w:tblCellSpacing w:w="15" w:type="dxa"/>
            </w:trPr>
            <w:tc>
              <w:tcPr>
                <w:tcW w:w="50" w:type="pct"/>
                <w:hideMark/>
              </w:tcPr>
              <w:p w14:paraId="421EDEF9" w14:textId="77777777" w:rsidR="00F5539B" w:rsidRDefault="00F5539B">
                <w:pPr>
                  <w:pStyle w:val="Bibliography"/>
                  <w:rPr>
                    <w:noProof/>
                  </w:rPr>
                </w:pPr>
                <w:r>
                  <w:rPr>
                    <w:noProof/>
                  </w:rPr>
                  <w:t xml:space="preserve">[10] </w:t>
                </w:r>
              </w:p>
            </w:tc>
            <w:tc>
              <w:tcPr>
                <w:tcW w:w="0" w:type="auto"/>
                <w:hideMark/>
              </w:tcPr>
              <w:p w14:paraId="355CD64B" w14:textId="77777777" w:rsidR="00F5539B" w:rsidRDefault="00F5539B">
                <w:pPr>
                  <w:pStyle w:val="Bibliography"/>
                  <w:rPr>
                    <w:noProof/>
                  </w:rPr>
                </w:pPr>
                <w:r>
                  <w:rPr>
                    <w:noProof/>
                  </w:rPr>
                  <w:t xml:space="preserve">N. Nurseitov, M. Paulson, R. Reynolds ja C. Izurieta, </w:t>
                </w:r>
                <w:r>
                  <w:rPr>
                    <w:i/>
                    <w:iCs/>
                    <w:noProof/>
                  </w:rPr>
                  <w:t xml:space="preserve">Comparison of JSON and XML Data Interchange Formats: A Case Study, </w:t>
                </w:r>
                <w:r>
                  <w:rPr>
                    <w:noProof/>
                  </w:rPr>
                  <w:t xml:space="preserve">Montana: Montana State University, 2009. </w:t>
                </w:r>
              </w:p>
            </w:tc>
          </w:tr>
          <w:tr w:rsidR="00F5539B" w14:paraId="6AAC3E43" w14:textId="77777777">
            <w:trPr>
              <w:divId w:val="102112047"/>
              <w:tblCellSpacing w:w="15" w:type="dxa"/>
            </w:trPr>
            <w:tc>
              <w:tcPr>
                <w:tcW w:w="50" w:type="pct"/>
                <w:hideMark/>
              </w:tcPr>
              <w:p w14:paraId="1C314BCD" w14:textId="77777777" w:rsidR="00F5539B" w:rsidRDefault="00F5539B">
                <w:pPr>
                  <w:pStyle w:val="Bibliography"/>
                  <w:rPr>
                    <w:noProof/>
                  </w:rPr>
                </w:pPr>
                <w:r>
                  <w:rPr>
                    <w:noProof/>
                  </w:rPr>
                  <w:t xml:space="preserve">[11] </w:t>
                </w:r>
              </w:p>
            </w:tc>
            <w:tc>
              <w:tcPr>
                <w:tcW w:w="0" w:type="auto"/>
                <w:hideMark/>
              </w:tcPr>
              <w:p w14:paraId="2A35BD4F" w14:textId="77777777" w:rsidR="00F5539B" w:rsidRDefault="00F5539B">
                <w:pPr>
                  <w:pStyle w:val="Bibliography"/>
                  <w:rPr>
                    <w:noProof/>
                  </w:rPr>
                </w:pPr>
                <w:r>
                  <w:rPr>
                    <w:noProof/>
                  </w:rPr>
                  <w:t xml:space="preserve">N. Stewart ja S. Reimers, „Presentation and response timing accuracy in Adobe Flash and HTML5/JavaScript Web experiments,“ </w:t>
                </w:r>
                <w:r>
                  <w:rPr>
                    <w:i/>
                    <w:iCs/>
                    <w:noProof/>
                  </w:rPr>
                  <w:t xml:space="preserve">Behavior Research Methods, </w:t>
                </w:r>
                <w:r>
                  <w:rPr>
                    <w:noProof/>
                  </w:rPr>
                  <w:t xml:space="preserve">pp. 309-327, 2015. </w:t>
                </w:r>
              </w:p>
            </w:tc>
          </w:tr>
          <w:tr w:rsidR="00F5539B" w14:paraId="25BAC191" w14:textId="77777777">
            <w:trPr>
              <w:divId w:val="102112047"/>
              <w:tblCellSpacing w:w="15" w:type="dxa"/>
            </w:trPr>
            <w:tc>
              <w:tcPr>
                <w:tcW w:w="50" w:type="pct"/>
                <w:hideMark/>
              </w:tcPr>
              <w:p w14:paraId="6CDD83E0" w14:textId="77777777" w:rsidR="00F5539B" w:rsidRDefault="00F5539B">
                <w:pPr>
                  <w:pStyle w:val="Bibliography"/>
                  <w:rPr>
                    <w:noProof/>
                  </w:rPr>
                </w:pPr>
                <w:r>
                  <w:rPr>
                    <w:noProof/>
                  </w:rPr>
                  <w:t xml:space="preserve">[12] </w:t>
                </w:r>
              </w:p>
            </w:tc>
            <w:tc>
              <w:tcPr>
                <w:tcW w:w="0" w:type="auto"/>
                <w:hideMark/>
              </w:tcPr>
              <w:p w14:paraId="09192C07" w14:textId="77777777" w:rsidR="00F5539B" w:rsidRDefault="00F5539B">
                <w:pPr>
                  <w:pStyle w:val="Bibliography"/>
                  <w:rPr>
                    <w:noProof/>
                  </w:rPr>
                </w:pPr>
                <w:r>
                  <w:rPr>
                    <w:noProof/>
                  </w:rPr>
                  <w:t xml:space="preserve">N. Ganesh, </w:t>
                </w:r>
                <w:r>
                  <w:rPr>
                    <w:i/>
                    <w:iCs/>
                    <w:noProof/>
                  </w:rPr>
                  <w:t xml:space="preserve">Static Analysis of Malicious Java Applets, </w:t>
                </w:r>
                <w:r>
                  <w:rPr>
                    <w:noProof/>
                  </w:rPr>
                  <w:t xml:space="preserve">San Jose: San Jose State University, 2015. </w:t>
                </w:r>
              </w:p>
            </w:tc>
          </w:tr>
          <w:tr w:rsidR="00F5539B" w14:paraId="1DE4FEB4" w14:textId="77777777">
            <w:trPr>
              <w:divId w:val="102112047"/>
              <w:tblCellSpacing w:w="15" w:type="dxa"/>
            </w:trPr>
            <w:tc>
              <w:tcPr>
                <w:tcW w:w="50" w:type="pct"/>
                <w:hideMark/>
              </w:tcPr>
              <w:p w14:paraId="08A093EC" w14:textId="77777777" w:rsidR="00F5539B" w:rsidRDefault="00F5539B">
                <w:pPr>
                  <w:pStyle w:val="Bibliography"/>
                  <w:rPr>
                    <w:noProof/>
                  </w:rPr>
                </w:pPr>
                <w:r>
                  <w:rPr>
                    <w:noProof/>
                  </w:rPr>
                  <w:t xml:space="preserve">[13] </w:t>
                </w:r>
              </w:p>
            </w:tc>
            <w:tc>
              <w:tcPr>
                <w:tcW w:w="0" w:type="auto"/>
                <w:hideMark/>
              </w:tcPr>
              <w:p w14:paraId="135779B6" w14:textId="77777777" w:rsidR="00F5539B" w:rsidRDefault="00F5539B">
                <w:pPr>
                  <w:pStyle w:val="Bibliography"/>
                  <w:rPr>
                    <w:noProof/>
                  </w:rPr>
                </w:pPr>
                <w:r>
                  <w:rPr>
                    <w:noProof/>
                  </w:rPr>
                  <w:t xml:space="preserve">P. Trivedy ja S. Harneja, „HTML5 – the new standard for Interactive Web,“ </w:t>
                </w:r>
                <w:r>
                  <w:rPr>
                    <w:i/>
                    <w:iCs/>
                    <w:noProof/>
                  </w:rPr>
                  <w:t xml:space="preserve">International Journal of Research, </w:t>
                </w:r>
                <w:r>
                  <w:rPr>
                    <w:noProof/>
                  </w:rPr>
                  <w:t xml:space="preserve">kd. 1, nr 10, pp. 39-42, 2014. </w:t>
                </w:r>
              </w:p>
            </w:tc>
          </w:tr>
          <w:tr w:rsidR="00F5539B" w14:paraId="526C002A" w14:textId="77777777">
            <w:trPr>
              <w:divId w:val="102112047"/>
              <w:tblCellSpacing w:w="15" w:type="dxa"/>
            </w:trPr>
            <w:tc>
              <w:tcPr>
                <w:tcW w:w="50" w:type="pct"/>
                <w:hideMark/>
              </w:tcPr>
              <w:p w14:paraId="750C1315" w14:textId="77777777" w:rsidR="00F5539B" w:rsidRDefault="00F5539B">
                <w:pPr>
                  <w:pStyle w:val="Bibliography"/>
                  <w:rPr>
                    <w:noProof/>
                  </w:rPr>
                </w:pPr>
                <w:r>
                  <w:rPr>
                    <w:noProof/>
                  </w:rPr>
                  <w:t xml:space="preserve">[14] </w:t>
                </w:r>
              </w:p>
            </w:tc>
            <w:tc>
              <w:tcPr>
                <w:tcW w:w="0" w:type="auto"/>
                <w:hideMark/>
              </w:tcPr>
              <w:p w14:paraId="6B4508B5" w14:textId="77777777" w:rsidR="00F5539B" w:rsidRDefault="00F5539B">
                <w:pPr>
                  <w:pStyle w:val="Bibliography"/>
                  <w:rPr>
                    <w:noProof/>
                  </w:rPr>
                </w:pPr>
                <w:r>
                  <w:rPr>
                    <w:noProof/>
                  </w:rPr>
                  <w:t xml:space="preserve">AIR FORCE RESEARCH LAB ROME NY INFORMATION DIRECTORATE, </w:t>
                </w:r>
                <w:r>
                  <w:rPr>
                    <w:i/>
                    <w:iCs/>
                    <w:noProof/>
                  </w:rPr>
                  <w:t xml:space="preserve">Advanced Visualization and Interactive Display Rapid Innovation and Discovery Evaluation Research Program task 8: Survey of WEBGL Graphics Engines, </w:t>
                </w:r>
                <w:r>
                  <w:rPr>
                    <w:noProof/>
                  </w:rPr>
                  <w:t xml:space="preserve">New York: AIR FORCE RESEARCH LAB ROME NY INFORMATION DIRECTORATE, 2014. </w:t>
                </w:r>
              </w:p>
            </w:tc>
          </w:tr>
        </w:tbl>
        <w:p w14:paraId="144F2134" w14:textId="77777777" w:rsidR="00F5539B" w:rsidRDefault="00F5539B">
          <w:pPr>
            <w:divId w:val="102112047"/>
            <w:rPr>
              <w:rFonts w:eastAsia="Times New Roman"/>
              <w:noProof/>
            </w:rPr>
          </w:pPr>
        </w:p>
        <w:p w14:paraId="5011067F" w14:textId="77777777" w:rsidR="006A3515" w:rsidRDefault="00156940" w:rsidP="00AF6279">
          <w:pPr>
            <w:keepLines/>
            <w:rPr>
              <w:lang w:val="en-GB"/>
            </w:rPr>
          </w:pPr>
          <w:r w:rsidRPr="002065CD">
            <w:rPr>
              <w:lang w:val="en-GB"/>
            </w:rPr>
            <w:fldChar w:fldCharType="end"/>
          </w:r>
        </w:p>
      </w:sdtContent>
    </w:sdt>
    <w:p w14:paraId="383315BF" w14:textId="77777777" w:rsidR="00B746CA" w:rsidRPr="00855DF1" w:rsidRDefault="002065CD" w:rsidP="00855DF1">
      <w:pPr>
        <w:pStyle w:val="HeaderNotNumbered"/>
      </w:pPr>
      <w:bookmarkStart w:id="67" w:name="_Toc451087782"/>
      <w:r w:rsidRPr="002065CD">
        <w:lastRenderedPageBreak/>
        <w:t>Appendix</w:t>
      </w:r>
      <w:bookmarkEnd w:id="67"/>
    </w:p>
    <w:p w14:paraId="1AD61189" w14:textId="77777777" w:rsidR="00F56399" w:rsidRDefault="002B235B" w:rsidP="008506D8">
      <w:pPr>
        <w:pStyle w:val="Appendixheading"/>
        <w:pageBreakBefore w:val="0"/>
      </w:pPr>
      <w:bookmarkStart w:id="68" w:name="_Ref166675784"/>
      <w:bookmarkStart w:id="69" w:name="_Toc451087783"/>
      <w:r>
        <w:t>Glossary</w:t>
      </w:r>
      <w:bookmarkEnd w:id="68"/>
      <w:bookmarkEnd w:id="69"/>
    </w:p>
    <w:tbl>
      <w:tblPr>
        <w:tblStyle w:val="TableGrid"/>
        <w:tblW w:w="9119" w:type="dxa"/>
        <w:tblLook w:val="0600" w:firstRow="0" w:lastRow="0" w:firstColumn="0" w:lastColumn="0" w:noHBand="1" w:noVBand="1"/>
      </w:tblPr>
      <w:tblGrid>
        <w:gridCol w:w="4361"/>
        <w:gridCol w:w="4758"/>
      </w:tblGrid>
      <w:tr w:rsidR="001A1377" w14:paraId="2FEA83A1" w14:textId="77777777" w:rsidTr="002A5F0C">
        <w:trPr>
          <w:cantSplit/>
        </w:trPr>
        <w:tc>
          <w:tcPr>
            <w:tcW w:w="4361" w:type="dxa"/>
          </w:tcPr>
          <w:p w14:paraId="216B83BF" w14:textId="1A434928" w:rsidR="00F56399" w:rsidRPr="00F56399" w:rsidRDefault="00B0706D" w:rsidP="00B0706D">
            <w:pPr>
              <w:pStyle w:val="Glossaryentry"/>
              <w:ind w:left="0" w:firstLine="0"/>
              <w:rPr>
                <w:rFonts w:cs="Times New Roman"/>
                <w:lang w:val="en-GB"/>
              </w:rPr>
            </w:pPr>
            <w:r>
              <w:rPr>
                <w:rFonts w:cs="Times New Roman"/>
                <w:lang w:val="en-GB"/>
              </w:rPr>
              <w:t>RCPS</w:t>
            </w:r>
          </w:p>
          <w:p w14:paraId="34A9FB19" w14:textId="38B25539" w:rsidR="00F56399" w:rsidRDefault="00B0706D" w:rsidP="00AE695C">
            <w:pPr>
              <w:pStyle w:val="Glossaryentry"/>
              <w:ind w:left="360" w:firstLine="0"/>
              <w:jc w:val="both"/>
              <w:rPr>
                <w:rFonts w:cs="Times New Roman"/>
                <w:lang w:val="en-GB"/>
              </w:rPr>
            </w:pPr>
            <w:r>
              <w:rPr>
                <w:rFonts w:cs="Times New Roman"/>
                <w:lang w:val="en-GB"/>
              </w:rPr>
              <w:t xml:space="preserve">Abbreviation of Robot Car Parking System, the solution that the thesis is working on </w:t>
            </w:r>
          </w:p>
        </w:tc>
        <w:tc>
          <w:tcPr>
            <w:tcW w:w="4758" w:type="dxa"/>
          </w:tcPr>
          <w:p w14:paraId="7812B735" w14:textId="77777777" w:rsidR="0063055E" w:rsidRPr="008F5CE5" w:rsidRDefault="0063163C">
            <w:pPr>
              <w:rPr>
                <w:rFonts w:cs="Times New Roman"/>
              </w:rPr>
            </w:pPr>
            <w:r>
              <w:rPr>
                <w:rFonts w:cs="Times New Roman"/>
              </w:rPr>
              <w:t>Sisestusmärk</w:t>
            </w:r>
          </w:p>
          <w:p w14:paraId="010B774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185054E4" w14:textId="77777777" w:rsidTr="002A5F0C">
        <w:trPr>
          <w:cantSplit/>
        </w:trPr>
        <w:tc>
          <w:tcPr>
            <w:tcW w:w="4361" w:type="dxa"/>
          </w:tcPr>
          <w:p w14:paraId="52C885DD" w14:textId="77777777" w:rsidR="00E87000" w:rsidRPr="008F5CE5" w:rsidRDefault="00F56399" w:rsidP="00E851AB">
            <w:pPr>
              <w:ind w:left="720" w:hanging="720"/>
              <w:rPr>
                <w:rFonts w:cs="Times New Roman"/>
                <w:lang w:val="en-GB"/>
              </w:rPr>
            </w:pPr>
            <w:r w:rsidRPr="00F56399">
              <w:rPr>
                <w:rFonts w:cs="Times New Roman"/>
                <w:lang w:val="en-GB"/>
              </w:rPr>
              <w:t>Template</w:t>
            </w:r>
          </w:p>
          <w:p w14:paraId="71C45479" w14:textId="77777777" w:rsidR="00F56399" w:rsidRPr="00F56399" w:rsidRDefault="00F56399" w:rsidP="00F56399">
            <w:pPr>
              <w:ind w:left="360"/>
              <w:rPr>
                <w:rFonts w:cs="Times New Roman"/>
                <w:lang w:val="en-GB"/>
              </w:rPr>
            </w:pPr>
            <w:r w:rsidRPr="00F56399">
              <w:rPr>
                <w:rFonts w:cs="Times New Roman"/>
                <w:lang w:val="en-GB"/>
              </w:rPr>
              <w:t>A gauge, pattern, or mold, commonly a thin plate or board, used as a guide to the form of the work to be executed.</w:t>
            </w:r>
          </w:p>
        </w:tc>
        <w:tc>
          <w:tcPr>
            <w:tcW w:w="4758" w:type="dxa"/>
          </w:tcPr>
          <w:p w14:paraId="13E99EBF" w14:textId="77777777" w:rsidR="00E87000" w:rsidRPr="0004452B" w:rsidRDefault="00F56399" w:rsidP="00E851AB">
            <w:pPr>
              <w:rPr>
                <w:rFonts w:cs="Times New Roman"/>
              </w:rPr>
            </w:pPr>
            <w:r w:rsidRPr="00F56399">
              <w:rPr>
                <w:rFonts w:cs="Times New Roman"/>
              </w:rPr>
              <w:t>Mall</w:t>
            </w:r>
          </w:p>
          <w:p w14:paraId="047BB160"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bl>
    <w:p w14:paraId="67A8D2E3" w14:textId="68451BFF" w:rsidR="00F864DF" w:rsidRDefault="00F864DF" w:rsidP="008506D8">
      <w:pPr>
        <w:pStyle w:val="Appendixheading"/>
      </w:pPr>
      <w:bookmarkStart w:id="70" w:name="_Toc451087784"/>
      <w:r>
        <w:lastRenderedPageBreak/>
        <w:t>Installation guide</w:t>
      </w:r>
      <w:bookmarkEnd w:id="70"/>
    </w:p>
    <w:p w14:paraId="3E4FECD1" w14:textId="562671AB" w:rsidR="00F864DF" w:rsidRDefault="00F864DF" w:rsidP="00F864DF">
      <w:pPr>
        <w:rPr>
          <w:lang w:val="en-GB"/>
        </w:rPr>
      </w:pPr>
      <w:r>
        <w:rPr>
          <w:lang w:val="en-GB"/>
        </w:rPr>
        <w:t>Requirements for running the application’s server:</w:t>
      </w:r>
    </w:p>
    <w:p w14:paraId="1BE397D2" w14:textId="54828A57" w:rsidR="00F864DF" w:rsidRDefault="00F864DF" w:rsidP="00F864DF">
      <w:pPr>
        <w:pStyle w:val="ListParagraph"/>
        <w:numPr>
          <w:ilvl w:val="0"/>
          <w:numId w:val="18"/>
        </w:numPr>
        <w:rPr>
          <w:lang w:val="en-GB"/>
        </w:rPr>
      </w:pPr>
      <w:r>
        <w:rPr>
          <w:lang w:val="en-GB"/>
        </w:rPr>
        <w:t>Windows, Linux or Mac OS X PC</w:t>
      </w:r>
    </w:p>
    <w:p w14:paraId="2F01FC61" w14:textId="6C94964B" w:rsidR="00F864DF" w:rsidRDefault="00F864DF" w:rsidP="00F864DF">
      <w:pPr>
        <w:pStyle w:val="ListParagraph"/>
        <w:numPr>
          <w:ilvl w:val="0"/>
          <w:numId w:val="18"/>
        </w:numPr>
        <w:rPr>
          <w:lang w:val="en-GB"/>
        </w:rPr>
      </w:pPr>
      <w:r>
        <w:rPr>
          <w:lang w:val="en-GB"/>
        </w:rPr>
        <w:t>Python 3.x installed</w:t>
      </w:r>
    </w:p>
    <w:p w14:paraId="1B56AA71" w14:textId="5945CA15" w:rsidR="00F864DF" w:rsidRDefault="00F864DF" w:rsidP="00F864DF">
      <w:pPr>
        <w:rPr>
          <w:lang w:val="en-GB"/>
        </w:rPr>
      </w:pPr>
      <w:r>
        <w:rPr>
          <w:lang w:val="en-GB"/>
        </w:rPr>
        <w:t>To install the application’s server, following steps are to be taken:</w:t>
      </w:r>
    </w:p>
    <w:p w14:paraId="65667206" w14:textId="59EEAF1B" w:rsidR="00F864DF" w:rsidRDefault="00F864DF" w:rsidP="00F864DF">
      <w:pPr>
        <w:pStyle w:val="ListParagraph"/>
        <w:numPr>
          <w:ilvl w:val="0"/>
          <w:numId w:val="19"/>
        </w:numPr>
        <w:rPr>
          <w:lang w:val="en-GB"/>
        </w:rPr>
      </w:pPr>
      <w:r>
        <w:rPr>
          <w:lang w:val="en-GB"/>
        </w:rPr>
        <w:t xml:space="preserve">Download the source code of the application from </w:t>
      </w:r>
      <w:hyperlink r:id="rId17" w:history="1">
        <w:r w:rsidRPr="00C1437E">
          <w:rPr>
            <w:rStyle w:val="Hyperlink"/>
            <w:lang w:val="en-GB"/>
          </w:rPr>
          <w:t>https://github.com/dot-at/crobots/archive/master.zip</w:t>
        </w:r>
      </w:hyperlink>
      <w:r>
        <w:rPr>
          <w:lang w:val="en-GB"/>
        </w:rPr>
        <w:t xml:space="preserve"> </w:t>
      </w:r>
    </w:p>
    <w:p w14:paraId="34C07940" w14:textId="3F8E72EA" w:rsidR="00F864DF" w:rsidRDefault="00F864DF" w:rsidP="00F864DF">
      <w:pPr>
        <w:pStyle w:val="ListParagraph"/>
        <w:numPr>
          <w:ilvl w:val="0"/>
          <w:numId w:val="19"/>
        </w:numPr>
        <w:rPr>
          <w:lang w:val="en-GB"/>
        </w:rPr>
      </w:pPr>
      <w:r>
        <w:rPr>
          <w:lang w:val="en-GB"/>
        </w:rPr>
        <w:t>Unpack the archive</w:t>
      </w:r>
    </w:p>
    <w:p w14:paraId="5EC6A139" w14:textId="159D3852" w:rsidR="00F864DF" w:rsidRDefault="00F864DF" w:rsidP="00F864DF">
      <w:pPr>
        <w:pStyle w:val="ListParagraph"/>
        <w:numPr>
          <w:ilvl w:val="0"/>
          <w:numId w:val="19"/>
        </w:numPr>
        <w:jc w:val="left"/>
        <w:rPr>
          <w:rStyle w:val="KoodinideChar"/>
          <w:rFonts w:ascii="Times New Roman" w:hAnsi="Times New Roman" w:cstheme="minorBidi"/>
          <w:sz w:val="24"/>
          <w:szCs w:val="24"/>
          <w:lang w:val="en-GB"/>
        </w:rPr>
      </w:pPr>
      <w:r>
        <w:rPr>
          <w:lang w:val="en-GB"/>
        </w:rPr>
        <w:t xml:space="preserve">If not installed, install Jinja2 and bottle to the Python using commands </w:t>
      </w:r>
      <w:r>
        <w:rPr>
          <w:lang w:val="en-GB"/>
        </w:rPr>
        <w:br/>
      </w:r>
      <w:r w:rsidRPr="00F864DF">
        <w:rPr>
          <w:rStyle w:val="KoodinideChar"/>
        </w:rPr>
        <w:t>pip install Jinja2</w:t>
      </w:r>
      <w:r w:rsidRPr="00F864DF">
        <w:rPr>
          <w:rStyle w:val="KoodinideChar"/>
        </w:rPr>
        <w:br/>
        <w:t>pip install bottle</w:t>
      </w:r>
      <w:r>
        <w:rPr>
          <w:rStyle w:val="KoodinideChar"/>
        </w:rPr>
        <w:br/>
      </w:r>
      <w:r w:rsidRPr="00F864DF">
        <w:t>In UNIX environments it might be neccessary to make a virtual environment to the Python by using commands</w:t>
      </w:r>
      <w:r>
        <w:rPr>
          <w:rStyle w:val="KoodinideChar"/>
        </w:rPr>
        <w:t xml:space="preserve"> </w:t>
      </w:r>
      <w:r>
        <w:rPr>
          <w:rStyle w:val="KoodinideChar"/>
        </w:rPr>
        <w:br/>
      </w:r>
      <w:r w:rsidRPr="009D5E6F">
        <w:rPr>
          <w:rStyle w:val="KoodinideChar"/>
          <w:lang w:val="en-GB"/>
        </w:rPr>
        <w:t>virtualenv -p /usr/bin/python2.7 py27env</w:t>
      </w:r>
      <w:r w:rsidRPr="009D5E6F">
        <w:rPr>
          <w:rStyle w:val="KoodinideChar"/>
        </w:rPr>
        <w:br/>
      </w:r>
      <w:r w:rsidRPr="009D5E6F">
        <w:rPr>
          <w:rStyle w:val="KoodinideChar"/>
          <w:lang w:val="en-GB"/>
        </w:rPr>
        <w:t>source py27env/bin/activate</w:t>
      </w:r>
      <w:r w:rsidRPr="009D5E6F">
        <w:rPr>
          <w:rStyle w:val="KoodinideChar"/>
        </w:rPr>
        <w:br/>
      </w:r>
      <w:r>
        <w:rPr>
          <w:rStyle w:val="KoodinideChar"/>
          <w:rFonts w:ascii="Times New Roman" w:hAnsi="Times New Roman" w:cstheme="minorBidi"/>
          <w:sz w:val="24"/>
          <w:szCs w:val="24"/>
          <w:lang w:val="en-GB"/>
        </w:rPr>
        <w:t>Make sure to be in the root directory of the downloaded unpacked archive before running the commands.</w:t>
      </w:r>
    </w:p>
    <w:p w14:paraId="7DF0F033" w14:textId="4799562A" w:rsidR="00F864DF" w:rsidRPr="00F864DF" w:rsidRDefault="00F864DF" w:rsidP="00F864DF">
      <w:pPr>
        <w:pStyle w:val="ListParagraph"/>
        <w:numPr>
          <w:ilvl w:val="0"/>
          <w:numId w:val="19"/>
        </w:numPr>
        <w:jc w:val="left"/>
        <w:rPr>
          <w:rStyle w:val="KoodinideChar"/>
          <w:rFonts w:ascii="Times New Roman" w:hAnsi="Times New Roman" w:cstheme="minorBidi"/>
          <w:sz w:val="24"/>
          <w:szCs w:val="24"/>
          <w:lang w:val="en-GB"/>
        </w:rPr>
      </w:pPr>
      <w:r>
        <w:rPr>
          <w:rStyle w:val="KoodinideChar"/>
          <w:rFonts w:ascii="Times New Roman" w:hAnsi="Times New Roman" w:cstheme="minorBidi"/>
          <w:sz w:val="24"/>
          <w:szCs w:val="24"/>
          <w:lang w:val="en-GB"/>
        </w:rPr>
        <w:t xml:space="preserve">On command line, go to the Simulation directory in </w:t>
      </w:r>
      <w:r w:rsidR="009D5E6F">
        <w:rPr>
          <w:rStyle w:val="KoodinideChar"/>
          <w:rFonts w:ascii="Times New Roman" w:hAnsi="Times New Roman" w:cstheme="minorBidi"/>
          <w:sz w:val="24"/>
          <w:szCs w:val="24"/>
          <w:lang w:val="en-GB"/>
        </w:rPr>
        <w:t>the unpacked archive</w:t>
      </w:r>
    </w:p>
    <w:p w14:paraId="0E26F3FE" w14:textId="43B6A9FA" w:rsidR="00F864DF" w:rsidRPr="009D5E6F" w:rsidRDefault="009D5E6F" w:rsidP="00F864DF">
      <w:pPr>
        <w:pStyle w:val="ListParagraph"/>
        <w:numPr>
          <w:ilvl w:val="0"/>
          <w:numId w:val="19"/>
        </w:numPr>
        <w:jc w:val="left"/>
        <w:rPr>
          <w:rStyle w:val="KoodinideChar"/>
        </w:rPr>
      </w:pPr>
      <w:r>
        <w:rPr>
          <w:rStyle w:val="KoodinideChar"/>
          <w:rFonts w:ascii="Times New Roman" w:hAnsi="Times New Roman" w:cstheme="minorBidi"/>
          <w:sz w:val="24"/>
          <w:szCs w:val="24"/>
          <w:lang w:val="en-GB"/>
        </w:rPr>
        <w:t xml:space="preserve">Run the server by using command </w:t>
      </w:r>
      <w:r w:rsidRPr="009D5E6F">
        <w:rPr>
          <w:rStyle w:val="KoodinideChar"/>
        </w:rPr>
        <w:t>python start.py</w:t>
      </w:r>
    </w:p>
    <w:p w14:paraId="51A3B057" w14:textId="7F9D7551" w:rsidR="009D5E6F" w:rsidRDefault="009D5E6F" w:rsidP="00F864DF">
      <w:pPr>
        <w:pStyle w:val="ListParagraph"/>
        <w:numPr>
          <w:ilvl w:val="0"/>
          <w:numId w:val="19"/>
        </w:numPr>
        <w:jc w:val="left"/>
        <w:rPr>
          <w:rStyle w:val="KoodinideChar"/>
          <w:rFonts w:ascii="Times New Roman" w:hAnsi="Times New Roman" w:cstheme="minorBidi"/>
          <w:sz w:val="24"/>
          <w:szCs w:val="24"/>
          <w:lang w:val="en-GB"/>
        </w:rPr>
      </w:pPr>
      <w:r>
        <w:rPr>
          <w:rStyle w:val="KoodinideChar"/>
          <w:rFonts w:ascii="Times New Roman" w:hAnsi="Times New Roman" w:cstheme="minorBidi"/>
          <w:sz w:val="24"/>
          <w:szCs w:val="24"/>
          <w:lang w:val="en-GB"/>
        </w:rPr>
        <w:t xml:space="preserve">Open web browser and go to </w:t>
      </w:r>
      <w:hyperlink r:id="rId18" w:history="1">
        <w:r w:rsidRPr="00C1437E">
          <w:rPr>
            <w:rStyle w:val="Hyperlink"/>
            <w:lang w:val="en-GB"/>
          </w:rPr>
          <w:t>http://localhost:8080/</w:t>
        </w:r>
      </w:hyperlink>
      <w:r>
        <w:rPr>
          <w:rStyle w:val="KoodinideChar"/>
          <w:rFonts w:ascii="Times New Roman" w:hAnsi="Times New Roman" w:cstheme="minorBidi"/>
          <w:sz w:val="24"/>
          <w:szCs w:val="24"/>
          <w:lang w:val="en-GB"/>
        </w:rPr>
        <w:t xml:space="preserve"> </w:t>
      </w:r>
    </w:p>
    <w:p w14:paraId="56AA8F33" w14:textId="77777777" w:rsidR="009D5E6F" w:rsidRPr="009D5E6F" w:rsidRDefault="009D5E6F" w:rsidP="009D5E6F">
      <w:pPr>
        <w:jc w:val="left"/>
        <w:rPr>
          <w:rStyle w:val="KoodinideChar"/>
          <w:rFonts w:ascii="Times New Roman" w:hAnsi="Times New Roman" w:cstheme="minorBidi"/>
          <w:sz w:val="24"/>
          <w:szCs w:val="24"/>
          <w:lang w:val="en-GB"/>
        </w:rPr>
      </w:pPr>
    </w:p>
    <w:p w14:paraId="69D8D876" w14:textId="77C6BEE7" w:rsidR="00F864DF" w:rsidRDefault="009D5E6F" w:rsidP="009D5E6F">
      <w:pPr>
        <w:pStyle w:val="Appendixheading"/>
      </w:pPr>
      <w:bookmarkStart w:id="71" w:name="_Toc451087785"/>
      <w:r>
        <w:lastRenderedPageBreak/>
        <w:t>User guide</w:t>
      </w:r>
      <w:bookmarkEnd w:id="71"/>
    </w:p>
    <w:p w14:paraId="7457CE8A" w14:textId="77777777" w:rsidR="0033523A" w:rsidRDefault="0033523A" w:rsidP="0033523A">
      <w:pPr>
        <w:rPr>
          <w:lang w:val="en-GB"/>
        </w:rPr>
      </w:pPr>
      <w:r>
        <w:rPr>
          <w:lang w:val="en-GB"/>
        </w:rPr>
        <w:t xml:space="preserve">These steps can be taken after installing the server on the PC. </w:t>
      </w:r>
    </w:p>
    <w:p w14:paraId="3CEC726F" w14:textId="7A26AF28" w:rsidR="0033523A" w:rsidRDefault="0033523A" w:rsidP="0027474C">
      <w:pPr>
        <w:pStyle w:val="ListParagraph"/>
        <w:numPr>
          <w:ilvl w:val="0"/>
          <w:numId w:val="20"/>
        </w:numPr>
      </w:pPr>
      <w:r>
        <w:t xml:space="preserve">Go to page </w:t>
      </w:r>
      <w:hyperlink r:id="rId19" w:history="1">
        <w:r w:rsidRPr="0027474C">
          <w:rPr>
            <w:rStyle w:val="Hyperlink"/>
            <w:lang w:val="en-GB"/>
          </w:rPr>
          <w:t>http://localhost:8080/</w:t>
        </w:r>
      </w:hyperlink>
      <w:r>
        <w:t xml:space="preserve"> in the browser</w:t>
      </w:r>
      <w:r w:rsidR="003236E2">
        <w:t>,</w:t>
      </w:r>
    </w:p>
    <w:p w14:paraId="142C9217" w14:textId="696F0B1E" w:rsidR="0033523A" w:rsidRDefault="0033523A" w:rsidP="0027474C">
      <w:pPr>
        <w:pStyle w:val="ListParagraph"/>
        <w:numPr>
          <w:ilvl w:val="0"/>
          <w:numId w:val="20"/>
        </w:numPr>
      </w:pPr>
      <w:r>
        <w:t>Choose the scenario</w:t>
      </w:r>
      <w:r w:rsidR="003236E2">
        <w:t>.</w:t>
      </w:r>
    </w:p>
    <w:p w14:paraId="7F26032D" w14:textId="48F1A704" w:rsidR="0033523A" w:rsidRDefault="0033523A" w:rsidP="0027474C">
      <w:pPr>
        <w:pStyle w:val="ListParagraph"/>
        <w:numPr>
          <w:ilvl w:val="0"/>
          <w:numId w:val="20"/>
        </w:numPr>
      </w:pPr>
      <w:r>
        <w:t>Choose either realistic or speed choosing mode</w:t>
      </w:r>
      <w:r w:rsidR="003236E2">
        <w:t>.</w:t>
      </w:r>
    </w:p>
    <w:p w14:paraId="7314BE74" w14:textId="177CDE1B" w:rsidR="0033523A" w:rsidRDefault="0033523A" w:rsidP="0027474C">
      <w:pPr>
        <w:pStyle w:val="ListParagraph"/>
        <w:numPr>
          <w:ilvl w:val="0"/>
          <w:numId w:val="20"/>
        </w:numPr>
      </w:pPr>
      <w:r>
        <w:t xml:space="preserve">Click </w:t>
      </w:r>
      <w:r w:rsidR="003236E2">
        <w:t>„C</w:t>
      </w:r>
      <w:r>
        <w:t>hoose scenario</w:t>
      </w:r>
      <w:r w:rsidR="003236E2">
        <w:t>“ button.</w:t>
      </w:r>
    </w:p>
    <w:p w14:paraId="096B5EDD" w14:textId="13BED28B" w:rsidR="0033523A" w:rsidRDefault="0033523A" w:rsidP="0027474C">
      <w:pPr>
        <w:pStyle w:val="ListParagraph"/>
        <w:numPr>
          <w:ilvl w:val="0"/>
          <w:numId w:val="20"/>
        </w:numPr>
      </w:pPr>
      <w:r>
        <w:t>To see settings, press hamburger menu on the top left corner of the screen</w:t>
      </w:r>
      <w:r w:rsidR="003236E2">
        <w:t>.</w:t>
      </w:r>
    </w:p>
    <w:p w14:paraId="7826807F" w14:textId="29E665E8" w:rsidR="0033523A" w:rsidRDefault="0033523A" w:rsidP="0027474C">
      <w:pPr>
        <w:pStyle w:val="ListParagraph"/>
        <w:numPr>
          <w:ilvl w:val="0"/>
          <w:numId w:val="20"/>
        </w:numPr>
      </w:pPr>
      <w:r>
        <w:t>Change opacity by clicking or dragging the opacity slider</w:t>
      </w:r>
      <w:r w:rsidR="003236E2">
        <w:t>.</w:t>
      </w:r>
    </w:p>
    <w:p w14:paraId="7CAFD2B4" w14:textId="774F2D15" w:rsidR="0033523A" w:rsidRDefault="0033523A" w:rsidP="0027474C">
      <w:pPr>
        <w:pStyle w:val="ListParagraph"/>
        <w:numPr>
          <w:ilvl w:val="0"/>
          <w:numId w:val="20"/>
        </w:numPr>
      </w:pPr>
      <w:r>
        <w:t>Toggle the grid button for the application to show or hide the screen</w:t>
      </w:r>
      <w:r w:rsidR="003236E2">
        <w:t>,</w:t>
      </w:r>
    </w:p>
    <w:p w14:paraId="3A323034" w14:textId="0D89D372" w:rsidR="0033523A" w:rsidRDefault="0033523A" w:rsidP="0027474C">
      <w:pPr>
        <w:pStyle w:val="ListParagraph"/>
        <w:numPr>
          <w:ilvl w:val="0"/>
          <w:numId w:val="20"/>
        </w:numPr>
      </w:pPr>
      <w:r>
        <w:t xml:space="preserve">If speed selection mode was </w:t>
      </w:r>
      <w:r w:rsidR="0027474C">
        <w:t>selected, choose the speed by checking one of the checkboxes</w:t>
      </w:r>
      <w:r w:rsidR="003236E2">
        <w:t>.</w:t>
      </w:r>
    </w:p>
    <w:p w14:paraId="467E39D7" w14:textId="42D1299F" w:rsidR="0033523A" w:rsidRDefault="0033523A" w:rsidP="0027474C">
      <w:pPr>
        <w:pStyle w:val="ListParagraph"/>
        <w:numPr>
          <w:ilvl w:val="0"/>
          <w:numId w:val="20"/>
        </w:numPr>
      </w:pPr>
      <w:r>
        <w:t>Click the theme button to toggle between light and dark theme of the visualization</w:t>
      </w:r>
      <w:r w:rsidR="003236E2">
        <w:t>,</w:t>
      </w:r>
    </w:p>
    <w:p w14:paraId="067A193D" w14:textId="6CF90B5D" w:rsidR="0033523A" w:rsidRDefault="0033523A" w:rsidP="0027474C">
      <w:pPr>
        <w:pStyle w:val="ListParagraph"/>
        <w:numPr>
          <w:ilvl w:val="0"/>
          <w:numId w:val="20"/>
        </w:numPr>
      </w:pPr>
      <w:r>
        <w:t>To start the automatic visualization, press either on „Start automatic visualization“ button or on any of the cars shown on the main visualization screen on the right of settings.</w:t>
      </w:r>
    </w:p>
    <w:p w14:paraId="2935DEBB" w14:textId="62848FEE" w:rsidR="0033523A" w:rsidRDefault="0033523A" w:rsidP="0027474C">
      <w:pPr>
        <w:pStyle w:val="ListParagraph"/>
        <w:numPr>
          <w:ilvl w:val="0"/>
          <w:numId w:val="20"/>
        </w:numPr>
      </w:pPr>
      <w:r>
        <w:t>To start step-by-step visualization, press on „Step-by-step visualization“. After every step has been finished, the button has to be pressed again for next visualization step.</w:t>
      </w:r>
    </w:p>
    <w:p w14:paraId="12928491" w14:textId="1CBD1484" w:rsidR="0033523A" w:rsidRDefault="0027474C" w:rsidP="0027474C">
      <w:pPr>
        <w:pStyle w:val="ListParagraph"/>
        <w:numPr>
          <w:ilvl w:val="0"/>
          <w:numId w:val="20"/>
        </w:numPr>
      </w:pPr>
      <w:r>
        <w:t>The visualization can be resumed automatically and vice versa at any time during visualization.</w:t>
      </w:r>
    </w:p>
    <w:p w14:paraId="1CC8BB76" w14:textId="7F8270C6" w:rsidR="0027474C" w:rsidRDefault="0027474C" w:rsidP="0027474C">
      <w:pPr>
        <w:pStyle w:val="ListParagraph"/>
        <w:numPr>
          <w:ilvl w:val="0"/>
          <w:numId w:val="20"/>
        </w:numPr>
      </w:pPr>
      <w:r>
        <w:t>To go back to the scenario selection, press on the robot icon on the top left of the screen.</w:t>
      </w:r>
    </w:p>
    <w:p w14:paraId="4A2D6905" w14:textId="6A74608D" w:rsidR="0027474C" w:rsidRDefault="0027474C" w:rsidP="0027474C">
      <w:pPr>
        <w:pStyle w:val="ListParagraph"/>
        <w:numPr>
          <w:ilvl w:val="0"/>
          <w:numId w:val="20"/>
        </w:numPr>
      </w:pPr>
      <w:r>
        <w:t>User guide can be accessed at any time by clicking on question mark on top right corner of the screen.</w:t>
      </w:r>
    </w:p>
    <w:p w14:paraId="5CD57E53" w14:textId="6A4E3767" w:rsidR="00EE6E9A" w:rsidRDefault="008506D8" w:rsidP="008506D8">
      <w:pPr>
        <w:pStyle w:val="Appendixheading"/>
      </w:pPr>
      <w:bookmarkStart w:id="72" w:name="_Toc451087786"/>
      <w:r>
        <w:lastRenderedPageBreak/>
        <w:t>License</w:t>
      </w:r>
      <w:bookmarkEnd w:id="72"/>
    </w:p>
    <w:p w14:paraId="24253D27" w14:textId="77777777" w:rsidR="00F864DF" w:rsidRPr="00F864DF" w:rsidRDefault="00F864DF" w:rsidP="00F864DF">
      <w:pPr>
        <w:rPr>
          <w:lang w:val="en-GB"/>
        </w:rPr>
      </w:pPr>
    </w:p>
    <w:p w14:paraId="055C2BA5"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3C030539"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EndPr/>
        <w:sdtContent>
          <w:r w:rsidR="00CE1497">
            <w:rPr>
              <w:b/>
              <w:spacing w:val="-2"/>
              <w:lang w:val="en-US"/>
            </w:rPr>
            <w:t>Suido Valli</w:t>
          </w:r>
        </w:sdtContent>
      </w:sdt>
      <w:r>
        <w:rPr>
          <w:lang w:val="en-GB"/>
        </w:rPr>
        <w:t>,</w:t>
      </w:r>
    </w:p>
    <w:p w14:paraId="5AEC42F5"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34D19662" w14:textId="77777777" w:rsidR="008506D8" w:rsidRPr="00EE79E1" w:rsidRDefault="008506D8" w:rsidP="00AD09D0">
      <w:pPr>
        <w:pStyle w:val="Loendilik1"/>
        <w:numPr>
          <w:ilvl w:val="0"/>
          <w:numId w:val="3"/>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782FE39"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275FBBA2"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1EADF10C" w14:textId="77777777" w:rsidR="00147A34" w:rsidRPr="00147A34" w:rsidRDefault="00147A34" w:rsidP="00C16713">
      <w:pPr>
        <w:shd w:val="clear" w:color="auto" w:fill="FFFFFF"/>
        <w:suppressAutoHyphens/>
        <w:spacing w:before="0"/>
        <w:ind w:left="19"/>
        <w:rPr>
          <w:spacing w:val="-1"/>
          <w:lang w:val="en-GB"/>
        </w:rPr>
      </w:pPr>
      <w:r>
        <w:rPr>
          <w:spacing w:val="-1"/>
          <w:lang w:val="en-GB"/>
        </w:rPr>
        <w:t>o</w:t>
      </w:r>
      <w:r w:rsidRPr="00147A34">
        <w:rPr>
          <w:spacing w:val="-1"/>
          <w:lang w:val="en-GB"/>
        </w:rPr>
        <w:t>f</w:t>
      </w:r>
      <w:r>
        <w:rPr>
          <w:spacing w:val="-1"/>
          <w:lang w:val="en-GB"/>
        </w:rPr>
        <w:t xml:space="preserve"> my thesis</w:t>
      </w:r>
    </w:p>
    <w:p w14:paraId="12051FDF" w14:textId="77777777" w:rsidR="008506D8" w:rsidRPr="00EE79E1" w:rsidRDefault="008D5D81"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EndPr/>
        <w:sdtContent>
          <w:r w:rsidR="00CE1497">
            <w:rPr>
              <w:b/>
              <w:spacing w:val="-1"/>
              <w:lang w:val="en-US"/>
            </w:rPr>
            <w:t>Visualization of simulations of a robot operated car park system</w:t>
          </w:r>
        </w:sdtContent>
      </w:sdt>
      <w:r w:rsidR="008506D8" w:rsidRPr="00EE79E1">
        <w:rPr>
          <w:spacing w:val="-1"/>
          <w:lang w:val="en-GB"/>
        </w:rPr>
        <w:t>,</w:t>
      </w:r>
    </w:p>
    <w:p w14:paraId="69A45E90"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1CCAF20" w14:textId="0D71075E"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EC0488">
        <w:rPr>
          <w:spacing w:val="-1"/>
          <w:lang w:val="en-GB"/>
        </w:rPr>
        <w:t>Dirk Oliver Theis</w:t>
      </w:r>
      <w:r w:rsidRPr="00EE79E1">
        <w:rPr>
          <w:spacing w:val="-1"/>
          <w:lang w:val="en-GB"/>
        </w:rPr>
        <w:t>,</w:t>
      </w:r>
    </w:p>
    <w:p w14:paraId="04673F49"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7F3932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2660615C"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5A83D060" w14:textId="45F4654B" w:rsidR="008506D8" w:rsidRPr="00EE79E1" w:rsidRDefault="008506D8" w:rsidP="00C1671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994254">
        <w:rPr>
          <w:b/>
          <w:noProof/>
          <w:spacing w:val="-1"/>
          <w:lang w:val="en-GB"/>
        </w:rPr>
        <w:t>16.05.2016</w:t>
      </w:r>
      <w:r>
        <w:rPr>
          <w:b/>
          <w:spacing w:val="-1"/>
          <w:lang w:val="en-GB"/>
        </w:rPr>
        <w:fldChar w:fldCharType="end"/>
      </w:r>
    </w:p>
    <w:p w14:paraId="0DDDD76F" w14:textId="77777777" w:rsidR="008506D8" w:rsidRPr="008506D8" w:rsidRDefault="008506D8" w:rsidP="008506D8">
      <w:pPr>
        <w:rPr>
          <w:lang w:val="en-GB"/>
        </w:rPr>
      </w:pPr>
    </w:p>
    <w:sectPr w:rsidR="008506D8" w:rsidRPr="008506D8" w:rsidSect="003B6ED0">
      <w:footerReference w:type="default" r:id="rId20"/>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044BA2" w14:textId="77777777" w:rsidR="008D5D81" w:rsidRDefault="008D5D81" w:rsidP="00FB55BE">
      <w:pPr>
        <w:spacing w:before="0" w:after="0"/>
      </w:pPr>
      <w:r>
        <w:separator/>
      </w:r>
    </w:p>
  </w:endnote>
  <w:endnote w:type="continuationSeparator" w:id="0">
    <w:p w14:paraId="18924CF4" w14:textId="77777777" w:rsidR="008D5D81" w:rsidRDefault="008D5D81" w:rsidP="00FB55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247611"/>
      <w:docPartObj>
        <w:docPartGallery w:val="Page Numbers (Bottom of Page)"/>
        <w:docPartUnique/>
      </w:docPartObj>
    </w:sdtPr>
    <w:sdtEndPr/>
    <w:sdtContent>
      <w:p w14:paraId="46891371" w14:textId="1A9998B9" w:rsidR="00B22401" w:rsidRDefault="00B22401">
        <w:pPr>
          <w:pStyle w:val="Footer"/>
          <w:jc w:val="center"/>
        </w:pPr>
        <w:r>
          <w:fldChar w:fldCharType="begin"/>
        </w:r>
        <w:r>
          <w:instrText xml:space="preserve"> PAGE   \* MERGEFORMAT </w:instrText>
        </w:r>
        <w:r>
          <w:fldChar w:fldCharType="separate"/>
        </w:r>
        <w:r w:rsidR="00994254">
          <w:rPr>
            <w:noProof/>
          </w:rPr>
          <w:t>17</w:t>
        </w:r>
        <w:r>
          <w:rPr>
            <w:noProof/>
          </w:rPr>
          <w:fldChar w:fldCharType="end"/>
        </w:r>
      </w:p>
    </w:sdtContent>
  </w:sdt>
  <w:p w14:paraId="13BBBC68" w14:textId="77777777" w:rsidR="00B22401" w:rsidRDefault="00B224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47732B" w14:textId="77777777" w:rsidR="008D5D81" w:rsidRDefault="008D5D81" w:rsidP="00FB55BE">
      <w:pPr>
        <w:spacing w:before="0" w:after="0"/>
      </w:pPr>
      <w:r>
        <w:separator/>
      </w:r>
    </w:p>
  </w:footnote>
  <w:footnote w:type="continuationSeparator" w:id="0">
    <w:p w14:paraId="6458D915" w14:textId="77777777" w:rsidR="008D5D81" w:rsidRDefault="008D5D81" w:rsidP="00FB55BE">
      <w:pPr>
        <w:spacing w:before="0" w:after="0"/>
      </w:pPr>
      <w:r>
        <w:continuationSeparator/>
      </w:r>
    </w:p>
  </w:footnote>
  <w:footnote w:id="1">
    <w:p w14:paraId="1B0225FC" w14:textId="60AE83A6" w:rsidR="00B22401" w:rsidRPr="00165030" w:rsidRDefault="00B22401">
      <w:pPr>
        <w:pStyle w:val="FootnoteText"/>
        <w:rPr>
          <w:lang w:val="en-US"/>
        </w:rPr>
      </w:pPr>
      <w:r>
        <w:rPr>
          <w:rStyle w:val="FootnoteReference"/>
        </w:rPr>
        <w:footnoteRef/>
      </w:r>
      <w:r>
        <w:t xml:space="preserve"> </w:t>
      </w:r>
      <w:hyperlink r:id="rId1" w:history="1">
        <w:r w:rsidRPr="003C7658">
          <w:rPr>
            <w:rStyle w:val="Hyperlink"/>
          </w:rPr>
          <w:t>https://github.com/qiao/PathFinding.js</w:t>
        </w:r>
      </w:hyperlink>
      <w:r>
        <w:t xml:space="preserve"> </w:t>
      </w:r>
    </w:p>
  </w:footnote>
  <w:footnote w:id="2">
    <w:p w14:paraId="040B17AB" w14:textId="201D26C4" w:rsidR="00B22401" w:rsidRPr="00165030" w:rsidRDefault="00B22401">
      <w:pPr>
        <w:pStyle w:val="FootnoteText"/>
        <w:rPr>
          <w:lang w:val="en-US"/>
        </w:rPr>
      </w:pPr>
      <w:r>
        <w:rPr>
          <w:rStyle w:val="FootnoteReference"/>
        </w:rPr>
        <w:footnoteRef/>
      </w:r>
      <w:r>
        <w:t xml:space="preserve"> </w:t>
      </w:r>
      <w:hyperlink r:id="rId2" w:history="1">
        <w:r w:rsidRPr="003C7658">
          <w:rPr>
            <w:rStyle w:val="Hyperlink"/>
          </w:rPr>
          <w:t>https://qiao.github.io/PathFinding.js/visual/</w:t>
        </w:r>
      </w:hyperlink>
      <w:r>
        <w:t xml:space="preserve"> </w:t>
      </w:r>
    </w:p>
  </w:footnote>
  <w:footnote w:id="3">
    <w:p w14:paraId="1C2F27F1" w14:textId="004D0C2E" w:rsidR="00B22401" w:rsidRPr="00ED1418" w:rsidRDefault="00B22401">
      <w:pPr>
        <w:pStyle w:val="FootnoteText"/>
        <w:rPr>
          <w:lang w:val="en-US"/>
        </w:rPr>
      </w:pPr>
      <w:r>
        <w:rPr>
          <w:rStyle w:val="FootnoteReference"/>
        </w:rPr>
        <w:footnoteRef/>
      </w:r>
      <w:r>
        <w:t xml:space="preserve"> </w:t>
      </w:r>
      <w:hyperlink r:id="rId3" w:history="1">
        <w:r w:rsidRPr="003C7658">
          <w:rPr>
            <w:rStyle w:val="Hyperlink"/>
          </w:rPr>
          <w:t>http://visualgo.net/</w:t>
        </w:r>
      </w:hyperlink>
      <w:r>
        <w:t xml:space="preserve"> </w:t>
      </w:r>
    </w:p>
  </w:footnote>
  <w:footnote w:id="4">
    <w:p w14:paraId="19E16A6E" w14:textId="03DB465B" w:rsidR="00B22401" w:rsidRPr="002A07D0" w:rsidRDefault="00B22401">
      <w:pPr>
        <w:pStyle w:val="FootnoteText"/>
        <w:rPr>
          <w:lang w:val="en-US"/>
        </w:rPr>
      </w:pPr>
      <w:r>
        <w:rPr>
          <w:rStyle w:val="FootnoteReference"/>
        </w:rPr>
        <w:footnoteRef/>
      </w:r>
      <w:r>
        <w:t xml:space="preserve"> </w:t>
      </w:r>
      <w:hyperlink r:id="rId4" w:history="1">
        <w:r w:rsidRPr="002B4603">
          <w:rPr>
            <w:rStyle w:val="Hyperlink"/>
          </w:rPr>
          <w:t>http://wiki.ecmascript.org/doku.php?id=harmony:parameter_default_values</w:t>
        </w:r>
      </w:hyperlink>
      <w:r>
        <w:t xml:space="preserve"> ECMAScript parameter default values</w:t>
      </w:r>
    </w:p>
  </w:footnote>
  <w:footnote w:id="5">
    <w:p w14:paraId="42DF3079" w14:textId="5E0E5F9D" w:rsidR="00296E9D" w:rsidRPr="00296E9D" w:rsidRDefault="00296E9D">
      <w:pPr>
        <w:pStyle w:val="FootnoteText"/>
        <w:rPr>
          <w:lang w:val="en-US"/>
        </w:rPr>
      </w:pPr>
      <w:r>
        <w:rPr>
          <w:rStyle w:val="FootnoteReference"/>
        </w:rPr>
        <w:footnoteRef/>
      </w:r>
      <w:r>
        <w:t xml:space="preserve"> </w:t>
      </w:r>
      <w:hyperlink r:id="rId5" w:history="1">
        <w:r w:rsidRPr="00C1437E">
          <w:rPr>
            <w:rStyle w:val="Hyperlink"/>
          </w:rPr>
          <w:t>http://www.boost.org/doc/libs/1_61_0/libs/python/doc/html/index.html</w:t>
        </w:r>
      </w:hyperlink>
      <w:r>
        <w:t xml:space="preserve"> Boost.Python website</w:t>
      </w:r>
    </w:p>
  </w:footnote>
  <w:footnote w:id="6">
    <w:p w14:paraId="0FE0DA1C" w14:textId="4911FB3C" w:rsidR="002E40B0" w:rsidRPr="002E40B0" w:rsidRDefault="002E40B0">
      <w:pPr>
        <w:pStyle w:val="FootnoteText"/>
        <w:rPr>
          <w:lang w:val="en-US"/>
        </w:rPr>
      </w:pPr>
      <w:r>
        <w:rPr>
          <w:rStyle w:val="FootnoteReference"/>
        </w:rPr>
        <w:footnoteRef/>
      </w:r>
      <w:r>
        <w:t xml:space="preserve"> </w:t>
      </w:r>
      <w:hyperlink r:id="rId6" w:history="1">
        <w:r w:rsidRPr="00C1437E">
          <w:rPr>
            <w:rStyle w:val="Hyperlink"/>
          </w:rPr>
          <w:t>http://jscompress.com/</w:t>
        </w:r>
      </w:hyperlink>
      <w:r>
        <w:t xml:space="preserve"> JavaScript compressor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01C76"/>
    <w:multiLevelType w:val="hybridMultilevel"/>
    <w:tmpl w:val="06FEB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AC5FAB"/>
    <w:multiLevelType w:val="hybridMultilevel"/>
    <w:tmpl w:val="BF84B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DC6B9B"/>
    <w:multiLevelType w:val="multilevel"/>
    <w:tmpl w:val="AEAED5D6"/>
    <w:lvl w:ilvl="0">
      <w:start w:val="1"/>
      <w:numFmt w:val="decimal"/>
      <w:pStyle w:val="Heading1"/>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10D42D5"/>
    <w:multiLevelType w:val="hybridMultilevel"/>
    <w:tmpl w:val="656A3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F2095"/>
    <w:multiLevelType w:val="hybridMultilevel"/>
    <w:tmpl w:val="7D4EB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1E2C28"/>
    <w:multiLevelType w:val="hybridMultilevel"/>
    <w:tmpl w:val="5B428F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2D24EA"/>
    <w:multiLevelType w:val="hybridMultilevel"/>
    <w:tmpl w:val="DCF41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DF0D43"/>
    <w:multiLevelType w:val="hybridMultilevel"/>
    <w:tmpl w:val="F7FAF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C94EAC"/>
    <w:multiLevelType w:val="hybridMultilevel"/>
    <w:tmpl w:val="B17C558A"/>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9" w15:restartNumberingAfterBreak="0">
    <w:nsid w:val="2EF63E04"/>
    <w:multiLevelType w:val="hybridMultilevel"/>
    <w:tmpl w:val="F080E640"/>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0" w15:restartNumberingAfterBreak="0">
    <w:nsid w:val="398C6ECF"/>
    <w:multiLevelType w:val="hybridMultilevel"/>
    <w:tmpl w:val="AB403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254987"/>
    <w:multiLevelType w:val="hybridMultilevel"/>
    <w:tmpl w:val="101C7060"/>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2" w15:restartNumberingAfterBreak="0">
    <w:nsid w:val="3CC50251"/>
    <w:multiLevelType w:val="hybridMultilevel"/>
    <w:tmpl w:val="2B26CBEC"/>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3" w15:restartNumberingAfterBreak="0">
    <w:nsid w:val="551F3B26"/>
    <w:multiLevelType w:val="hybridMultilevel"/>
    <w:tmpl w:val="A2E84068"/>
    <w:lvl w:ilvl="0" w:tplc="04250001">
      <w:start w:val="1"/>
      <w:numFmt w:val="bullet"/>
      <w:lvlText w:val=""/>
      <w:lvlJc w:val="left"/>
      <w:pPr>
        <w:ind w:left="780" w:hanging="360"/>
      </w:pPr>
      <w:rPr>
        <w:rFonts w:ascii="Symbol" w:hAnsi="Symbol" w:hint="default"/>
      </w:rPr>
    </w:lvl>
    <w:lvl w:ilvl="1" w:tplc="04250003" w:tentative="1">
      <w:start w:val="1"/>
      <w:numFmt w:val="bullet"/>
      <w:lvlText w:val="o"/>
      <w:lvlJc w:val="left"/>
      <w:pPr>
        <w:ind w:left="1500" w:hanging="360"/>
      </w:pPr>
      <w:rPr>
        <w:rFonts w:ascii="Courier New" w:hAnsi="Courier New" w:cs="Courier New" w:hint="default"/>
      </w:rPr>
    </w:lvl>
    <w:lvl w:ilvl="2" w:tplc="04250005" w:tentative="1">
      <w:start w:val="1"/>
      <w:numFmt w:val="bullet"/>
      <w:lvlText w:val=""/>
      <w:lvlJc w:val="left"/>
      <w:pPr>
        <w:ind w:left="2220" w:hanging="360"/>
      </w:pPr>
      <w:rPr>
        <w:rFonts w:ascii="Wingdings" w:hAnsi="Wingdings" w:hint="default"/>
      </w:rPr>
    </w:lvl>
    <w:lvl w:ilvl="3" w:tplc="04250001" w:tentative="1">
      <w:start w:val="1"/>
      <w:numFmt w:val="bullet"/>
      <w:lvlText w:val=""/>
      <w:lvlJc w:val="left"/>
      <w:pPr>
        <w:ind w:left="2940" w:hanging="360"/>
      </w:pPr>
      <w:rPr>
        <w:rFonts w:ascii="Symbol" w:hAnsi="Symbol" w:hint="default"/>
      </w:rPr>
    </w:lvl>
    <w:lvl w:ilvl="4" w:tplc="04250003" w:tentative="1">
      <w:start w:val="1"/>
      <w:numFmt w:val="bullet"/>
      <w:lvlText w:val="o"/>
      <w:lvlJc w:val="left"/>
      <w:pPr>
        <w:ind w:left="3660" w:hanging="360"/>
      </w:pPr>
      <w:rPr>
        <w:rFonts w:ascii="Courier New" w:hAnsi="Courier New" w:cs="Courier New" w:hint="default"/>
      </w:rPr>
    </w:lvl>
    <w:lvl w:ilvl="5" w:tplc="04250005" w:tentative="1">
      <w:start w:val="1"/>
      <w:numFmt w:val="bullet"/>
      <w:lvlText w:val=""/>
      <w:lvlJc w:val="left"/>
      <w:pPr>
        <w:ind w:left="4380" w:hanging="360"/>
      </w:pPr>
      <w:rPr>
        <w:rFonts w:ascii="Wingdings" w:hAnsi="Wingdings" w:hint="default"/>
      </w:rPr>
    </w:lvl>
    <w:lvl w:ilvl="6" w:tplc="04250001" w:tentative="1">
      <w:start w:val="1"/>
      <w:numFmt w:val="bullet"/>
      <w:lvlText w:val=""/>
      <w:lvlJc w:val="left"/>
      <w:pPr>
        <w:ind w:left="5100" w:hanging="360"/>
      </w:pPr>
      <w:rPr>
        <w:rFonts w:ascii="Symbol" w:hAnsi="Symbol" w:hint="default"/>
      </w:rPr>
    </w:lvl>
    <w:lvl w:ilvl="7" w:tplc="04250003" w:tentative="1">
      <w:start w:val="1"/>
      <w:numFmt w:val="bullet"/>
      <w:lvlText w:val="o"/>
      <w:lvlJc w:val="left"/>
      <w:pPr>
        <w:ind w:left="5820" w:hanging="360"/>
      </w:pPr>
      <w:rPr>
        <w:rFonts w:ascii="Courier New" w:hAnsi="Courier New" w:cs="Courier New" w:hint="default"/>
      </w:rPr>
    </w:lvl>
    <w:lvl w:ilvl="8" w:tplc="04250005" w:tentative="1">
      <w:start w:val="1"/>
      <w:numFmt w:val="bullet"/>
      <w:lvlText w:val=""/>
      <w:lvlJc w:val="left"/>
      <w:pPr>
        <w:ind w:left="6540" w:hanging="360"/>
      </w:pPr>
      <w:rPr>
        <w:rFonts w:ascii="Wingdings" w:hAnsi="Wingdings" w:hint="default"/>
      </w:rPr>
    </w:lvl>
  </w:abstractNum>
  <w:abstractNum w:abstractNumId="14" w15:restartNumberingAfterBreak="0">
    <w:nsid w:val="626472C3"/>
    <w:multiLevelType w:val="hybridMultilevel"/>
    <w:tmpl w:val="DA9C2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7A562B"/>
    <w:multiLevelType w:val="hybridMultilevel"/>
    <w:tmpl w:val="E6BA2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1F6F73"/>
    <w:multiLevelType w:val="hybridMultilevel"/>
    <w:tmpl w:val="A9EC3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8017F1"/>
    <w:multiLevelType w:val="hybridMultilevel"/>
    <w:tmpl w:val="504CDC4A"/>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8" w15:restartNumberingAfterBreak="0">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19" w15:restartNumberingAfterBreak="0">
    <w:nsid w:val="7F0C3BA9"/>
    <w:multiLevelType w:val="hybridMultilevel"/>
    <w:tmpl w:val="FA206A9E"/>
    <w:lvl w:ilvl="0" w:tplc="04250001">
      <w:start w:val="1"/>
      <w:numFmt w:val="bullet"/>
      <w:lvlText w:val=""/>
      <w:lvlJc w:val="left"/>
      <w:pPr>
        <w:ind w:left="840" w:hanging="360"/>
      </w:pPr>
      <w:rPr>
        <w:rFonts w:ascii="Symbol" w:hAnsi="Symbol" w:hint="default"/>
      </w:rPr>
    </w:lvl>
    <w:lvl w:ilvl="1" w:tplc="04250003" w:tentative="1">
      <w:start w:val="1"/>
      <w:numFmt w:val="bullet"/>
      <w:lvlText w:val="o"/>
      <w:lvlJc w:val="left"/>
      <w:pPr>
        <w:ind w:left="1560" w:hanging="360"/>
      </w:pPr>
      <w:rPr>
        <w:rFonts w:ascii="Courier New" w:hAnsi="Courier New" w:cs="Courier New" w:hint="default"/>
      </w:rPr>
    </w:lvl>
    <w:lvl w:ilvl="2" w:tplc="04250005" w:tentative="1">
      <w:start w:val="1"/>
      <w:numFmt w:val="bullet"/>
      <w:lvlText w:val=""/>
      <w:lvlJc w:val="left"/>
      <w:pPr>
        <w:ind w:left="2280" w:hanging="360"/>
      </w:pPr>
      <w:rPr>
        <w:rFonts w:ascii="Wingdings" w:hAnsi="Wingdings" w:hint="default"/>
      </w:rPr>
    </w:lvl>
    <w:lvl w:ilvl="3" w:tplc="04250001" w:tentative="1">
      <w:start w:val="1"/>
      <w:numFmt w:val="bullet"/>
      <w:lvlText w:val=""/>
      <w:lvlJc w:val="left"/>
      <w:pPr>
        <w:ind w:left="3000" w:hanging="360"/>
      </w:pPr>
      <w:rPr>
        <w:rFonts w:ascii="Symbol" w:hAnsi="Symbol" w:hint="default"/>
      </w:rPr>
    </w:lvl>
    <w:lvl w:ilvl="4" w:tplc="04250003" w:tentative="1">
      <w:start w:val="1"/>
      <w:numFmt w:val="bullet"/>
      <w:lvlText w:val="o"/>
      <w:lvlJc w:val="left"/>
      <w:pPr>
        <w:ind w:left="3720" w:hanging="360"/>
      </w:pPr>
      <w:rPr>
        <w:rFonts w:ascii="Courier New" w:hAnsi="Courier New" w:cs="Courier New" w:hint="default"/>
      </w:rPr>
    </w:lvl>
    <w:lvl w:ilvl="5" w:tplc="04250005" w:tentative="1">
      <w:start w:val="1"/>
      <w:numFmt w:val="bullet"/>
      <w:lvlText w:val=""/>
      <w:lvlJc w:val="left"/>
      <w:pPr>
        <w:ind w:left="4440" w:hanging="360"/>
      </w:pPr>
      <w:rPr>
        <w:rFonts w:ascii="Wingdings" w:hAnsi="Wingdings" w:hint="default"/>
      </w:rPr>
    </w:lvl>
    <w:lvl w:ilvl="6" w:tplc="04250001" w:tentative="1">
      <w:start w:val="1"/>
      <w:numFmt w:val="bullet"/>
      <w:lvlText w:val=""/>
      <w:lvlJc w:val="left"/>
      <w:pPr>
        <w:ind w:left="5160" w:hanging="360"/>
      </w:pPr>
      <w:rPr>
        <w:rFonts w:ascii="Symbol" w:hAnsi="Symbol" w:hint="default"/>
      </w:rPr>
    </w:lvl>
    <w:lvl w:ilvl="7" w:tplc="04250003" w:tentative="1">
      <w:start w:val="1"/>
      <w:numFmt w:val="bullet"/>
      <w:lvlText w:val="o"/>
      <w:lvlJc w:val="left"/>
      <w:pPr>
        <w:ind w:left="5880" w:hanging="360"/>
      </w:pPr>
      <w:rPr>
        <w:rFonts w:ascii="Courier New" w:hAnsi="Courier New" w:cs="Courier New" w:hint="default"/>
      </w:rPr>
    </w:lvl>
    <w:lvl w:ilvl="8" w:tplc="04250005" w:tentative="1">
      <w:start w:val="1"/>
      <w:numFmt w:val="bullet"/>
      <w:lvlText w:val=""/>
      <w:lvlJc w:val="left"/>
      <w:pPr>
        <w:ind w:left="660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18"/>
  </w:num>
  <w:num w:numId="4">
    <w:abstractNumId w:val="10"/>
  </w:num>
  <w:num w:numId="5">
    <w:abstractNumId w:val="0"/>
  </w:num>
  <w:num w:numId="6">
    <w:abstractNumId w:val="15"/>
  </w:num>
  <w:num w:numId="7">
    <w:abstractNumId w:val="19"/>
  </w:num>
  <w:num w:numId="8">
    <w:abstractNumId w:val="8"/>
  </w:num>
  <w:num w:numId="9">
    <w:abstractNumId w:val="11"/>
  </w:num>
  <w:num w:numId="10">
    <w:abstractNumId w:val="12"/>
  </w:num>
  <w:num w:numId="11">
    <w:abstractNumId w:val="17"/>
  </w:num>
  <w:num w:numId="12">
    <w:abstractNumId w:val="13"/>
  </w:num>
  <w:num w:numId="13">
    <w:abstractNumId w:val="3"/>
  </w:num>
  <w:num w:numId="14">
    <w:abstractNumId w:val="5"/>
  </w:num>
  <w:num w:numId="15">
    <w:abstractNumId w:val="4"/>
  </w:num>
  <w:num w:numId="16">
    <w:abstractNumId w:val="6"/>
  </w:num>
  <w:num w:numId="17">
    <w:abstractNumId w:val="14"/>
  </w:num>
  <w:num w:numId="18">
    <w:abstractNumId w:val="1"/>
  </w:num>
  <w:num w:numId="19">
    <w:abstractNumId w:val="16"/>
  </w:num>
  <w:num w:numId="20">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attachedTemplate r:id="rId1"/>
  <w:defaultTabStop w:val="720"/>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6E0"/>
    <w:rsid w:val="000034F1"/>
    <w:rsid w:val="00004B5A"/>
    <w:rsid w:val="00006435"/>
    <w:rsid w:val="00006B01"/>
    <w:rsid w:val="00006DD3"/>
    <w:rsid w:val="00014F28"/>
    <w:rsid w:val="000156A6"/>
    <w:rsid w:val="00015E4A"/>
    <w:rsid w:val="00017262"/>
    <w:rsid w:val="000173F2"/>
    <w:rsid w:val="00017746"/>
    <w:rsid w:val="00021F33"/>
    <w:rsid w:val="00022B3F"/>
    <w:rsid w:val="00022CAE"/>
    <w:rsid w:val="00023739"/>
    <w:rsid w:val="00023A5A"/>
    <w:rsid w:val="00024239"/>
    <w:rsid w:val="00025F47"/>
    <w:rsid w:val="00032B60"/>
    <w:rsid w:val="00033294"/>
    <w:rsid w:val="00043C18"/>
    <w:rsid w:val="0004452B"/>
    <w:rsid w:val="000449EF"/>
    <w:rsid w:val="00046062"/>
    <w:rsid w:val="00046115"/>
    <w:rsid w:val="00046D9A"/>
    <w:rsid w:val="00046E83"/>
    <w:rsid w:val="00054D66"/>
    <w:rsid w:val="00054FF1"/>
    <w:rsid w:val="000555BC"/>
    <w:rsid w:val="00055FFF"/>
    <w:rsid w:val="00056B86"/>
    <w:rsid w:val="000574EC"/>
    <w:rsid w:val="00060233"/>
    <w:rsid w:val="000617DD"/>
    <w:rsid w:val="000639AC"/>
    <w:rsid w:val="000669A8"/>
    <w:rsid w:val="000719FD"/>
    <w:rsid w:val="00072017"/>
    <w:rsid w:val="00073333"/>
    <w:rsid w:val="00076B8B"/>
    <w:rsid w:val="000777F3"/>
    <w:rsid w:val="00084687"/>
    <w:rsid w:val="00086011"/>
    <w:rsid w:val="00086636"/>
    <w:rsid w:val="0008708C"/>
    <w:rsid w:val="000914BF"/>
    <w:rsid w:val="000947C8"/>
    <w:rsid w:val="00095B9A"/>
    <w:rsid w:val="000A18EF"/>
    <w:rsid w:val="000A440D"/>
    <w:rsid w:val="000A454D"/>
    <w:rsid w:val="000B2F0C"/>
    <w:rsid w:val="000B60EC"/>
    <w:rsid w:val="000C0C30"/>
    <w:rsid w:val="000C1B8B"/>
    <w:rsid w:val="000D3047"/>
    <w:rsid w:val="000D40E1"/>
    <w:rsid w:val="000D669C"/>
    <w:rsid w:val="000E046F"/>
    <w:rsid w:val="000E13BC"/>
    <w:rsid w:val="000E16F4"/>
    <w:rsid w:val="000E197B"/>
    <w:rsid w:val="000E2507"/>
    <w:rsid w:val="000E31C2"/>
    <w:rsid w:val="000E3DAD"/>
    <w:rsid w:val="000E5135"/>
    <w:rsid w:val="000E5831"/>
    <w:rsid w:val="000E7B92"/>
    <w:rsid w:val="000E7F57"/>
    <w:rsid w:val="000F0115"/>
    <w:rsid w:val="000F0BA7"/>
    <w:rsid w:val="000F0E28"/>
    <w:rsid w:val="000F1C65"/>
    <w:rsid w:val="000F36E7"/>
    <w:rsid w:val="000F68C7"/>
    <w:rsid w:val="000F6FE9"/>
    <w:rsid w:val="000F7915"/>
    <w:rsid w:val="001073D9"/>
    <w:rsid w:val="00107C8D"/>
    <w:rsid w:val="001115BD"/>
    <w:rsid w:val="00111976"/>
    <w:rsid w:val="00111B49"/>
    <w:rsid w:val="001126A0"/>
    <w:rsid w:val="001173AC"/>
    <w:rsid w:val="00123DC8"/>
    <w:rsid w:val="0012420D"/>
    <w:rsid w:val="0012572D"/>
    <w:rsid w:val="00131B90"/>
    <w:rsid w:val="00132B9F"/>
    <w:rsid w:val="0013576A"/>
    <w:rsid w:val="00140505"/>
    <w:rsid w:val="00140E55"/>
    <w:rsid w:val="0014169F"/>
    <w:rsid w:val="00141744"/>
    <w:rsid w:val="00147A34"/>
    <w:rsid w:val="00150286"/>
    <w:rsid w:val="001546FE"/>
    <w:rsid w:val="00156940"/>
    <w:rsid w:val="00160376"/>
    <w:rsid w:val="001614F0"/>
    <w:rsid w:val="00162716"/>
    <w:rsid w:val="00162C64"/>
    <w:rsid w:val="00165030"/>
    <w:rsid w:val="00167A36"/>
    <w:rsid w:val="00173C9C"/>
    <w:rsid w:val="0017528D"/>
    <w:rsid w:val="001829EC"/>
    <w:rsid w:val="00192552"/>
    <w:rsid w:val="00193B17"/>
    <w:rsid w:val="00194221"/>
    <w:rsid w:val="001968D7"/>
    <w:rsid w:val="00196B14"/>
    <w:rsid w:val="00197995"/>
    <w:rsid w:val="001A0CFE"/>
    <w:rsid w:val="001A1377"/>
    <w:rsid w:val="001A4667"/>
    <w:rsid w:val="001B138E"/>
    <w:rsid w:val="001B17B2"/>
    <w:rsid w:val="001B27BF"/>
    <w:rsid w:val="001B5D87"/>
    <w:rsid w:val="001B5E65"/>
    <w:rsid w:val="001B7D0C"/>
    <w:rsid w:val="001C5D1F"/>
    <w:rsid w:val="001C5F94"/>
    <w:rsid w:val="001C6687"/>
    <w:rsid w:val="001C7477"/>
    <w:rsid w:val="001D03DC"/>
    <w:rsid w:val="001D0ED3"/>
    <w:rsid w:val="001D1DE4"/>
    <w:rsid w:val="001D46DB"/>
    <w:rsid w:val="001D55C7"/>
    <w:rsid w:val="001D5651"/>
    <w:rsid w:val="001E035E"/>
    <w:rsid w:val="001E1CDD"/>
    <w:rsid w:val="001E2C15"/>
    <w:rsid w:val="001E3B20"/>
    <w:rsid w:val="001E3DF1"/>
    <w:rsid w:val="001E6B26"/>
    <w:rsid w:val="001F1EF4"/>
    <w:rsid w:val="001F27F9"/>
    <w:rsid w:val="001F36DE"/>
    <w:rsid w:val="001F5498"/>
    <w:rsid w:val="001F745C"/>
    <w:rsid w:val="001F76AE"/>
    <w:rsid w:val="00200A5B"/>
    <w:rsid w:val="002010A8"/>
    <w:rsid w:val="00201A1A"/>
    <w:rsid w:val="00202CC5"/>
    <w:rsid w:val="00204CF2"/>
    <w:rsid w:val="002065CD"/>
    <w:rsid w:val="002073BE"/>
    <w:rsid w:val="00210074"/>
    <w:rsid w:val="00210F82"/>
    <w:rsid w:val="002124C4"/>
    <w:rsid w:val="00212754"/>
    <w:rsid w:val="00215DF1"/>
    <w:rsid w:val="00216DBC"/>
    <w:rsid w:val="00225113"/>
    <w:rsid w:val="0022701D"/>
    <w:rsid w:val="002276ED"/>
    <w:rsid w:val="00231046"/>
    <w:rsid w:val="00231C6A"/>
    <w:rsid w:val="002336E2"/>
    <w:rsid w:val="00235181"/>
    <w:rsid w:val="00236BE6"/>
    <w:rsid w:val="0023726E"/>
    <w:rsid w:val="002425DE"/>
    <w:rsid w:val="0024508B"/>
    <w:rsid w:val="00245C8F"/>
    <w:rsid w:val="00246A71"/>
    <w:rsid w:val="00247C86"/>
    <w:rsid w:val="00251C93"/>
    <w:rsid w:val="002542C2"/>
    <w:rsid w:val="00254A7A"/>
    <w:rsid w:val="00257FF7"/>
    <w:rsid w:val="00261378"/>
    <w:rsid w:val="00264FE5"/>
    <w:rsid w:val="00270B19"/>
    <w:rsid w:val="002723B3"/>
    <w:rsid w:val="002729B3"/>
    <w:rsid w:val="0027474C"/>
    <w:rsid w:val="00274C28"/>
    <w:rsid w:val="002751E3"/>
    <w:rsid w:val="002763D3"/>
    <w:rsid w:val="0028204B"/>
    <w:rsid w:val="002821D4"/>
    <w:rsid w:val="0029067D"/>
    <w:rsid w:val="002926E2"/>
    <w:rsid w:val="00292C7B"/>
    <w:rsid w:val="00296E9D"/>
    <w:rsid w:val="002A07D0"/>
    <w:rsid w:val="002A2275"/>
    <w:rsid w:val="002A417D"/>
    <w:rsid w:val="002A5F0C"/>
    <w:rsid w:val="002A6397"/>
    <w:rsid w:val="002B06D8"/>
    <w:rsid w:val="002B15AD"/>
    <w:rsid w:val="002B235B"/>
    <w:rsid w:val="002B409E"/>
    <w:rsid w:val="002B5AC9"/>
    <w:rsid w:val="002B6DBD"/>
    <w:rsid w:val="002C05A9"/>
    <w:rsid w:val="002C1732"/>
    <w:rsid w:val="002C5150"/>
    <w:rsid w:val="002C748A"/>
    <w:rsid w:val="002C7773"/>
    <w:rsid w:val="002C7DDE"/>
    <w:rsid w:val="002D1480"/>
    <w:rsid w:val="002D58DD"/>
    <w:rsid w:val="002E40B0"/>
    <w:rsid w:val="002E4CA1"/>
    <w:rsid w:val="002E590A"/>
    <w:rsid w:val="002E612A"/>
    <w:rsid w:val="002E6DE2"/>
    <w:rsid w:val="002E74FD"/>
    <w:rsid w:val="002F0FD3"/>
    <w:rsid w:val="002F2327"/>
    <w:rsid w:val="002F3333"/>
    <w:rsid w:val="002F5D95"/>
    <w:rsid w:val="002F7249"/>
    <w:rsid w:val="003011E5"/>
    <w:rsid w:val="0030381E"/>
    <w:rsid w:val="003106F8"/>
    <w:rsid w:val="00311DB6"/>
    <w:rsid w:val="0032149F"/>
    <w:rsid w:val="003236E2"/>
    <w:rsid w:val="00330240"/>
    <w:rsid w:val="0033043F"/>
    <w:rsid w:val="00330477"/>
    <w:rsid w:val="00331023"/>
    <w:rsid w:val="00331A83"/>
    <w:rsid w:val="0033254E"/>
    <w:rsid w:val="0033523A"/>
    <w:rsid w:val="003421E0"/>
    <w:rsid w:val="00343A42"/>
    <w:rsid w:val="00344B15"/>
    <w:rsid w:val="003452AC"/>
    <w:rsid w:val="00345976"/>
    <w:rsid w:val="0035166C"/>
    <w:rsid w:val="00353563"/>
    <w:rsid w:val="00353AA1"/>
    <w:rsid w:val="00353F7E"/>
    <w:rsid w:val="003546A8"/>
    <w:rsid w:val="00357999"/>
    <w:rsid w:val="003620B8"/>
    <w:rsid w:val="00366884"/>
    <w:rsid w:val="00370915"/>
    <w:rsid w:val="00371C4F"/>
    <w:rsid w:val="00372675"/>
    <w:rsid w:val="00372A30"/>
    <w:rsid w:val="00372BCA"/>
    <w:rsid w:val="00376953"/>
    <w:rsid w:val="0038073E"/>
    <w:rsid w:val="00381451"/>
    <w:rsid w:val="003831D6"/>
    <w:rsid w:val="0039015D"/>
    <w:rsid w:val="00390DDB"/>
    <w:rsid w:val="00392FE3"/>
    <w:rsid w:val="003937FA"/>
    <w:rsid w:val="003A1AAB"/>
    <w:rsid w:val="003A2F3E"/>
    <w:rsid w:val="003A3E66"/>
    <w:rsid w:val="003A440F"/>
    <w:rsid w:val="003A5060"/>
    <w:rsid w:val="003A5D09"/>
    <w:rsid w:val="003B14D0"/>
    <w:rsid w:val="003B395F"/>
    <w:rsid w:val="003B52D6"/>
    <w:rsid w:val="003B53AA"/>
    <w:rsid w:val="003B6792"/>
    <w:rsid w:val="003B6EBA"/>
    <w:rsid w:val="003B6ED0"/>
    <w:rsid w:val="003C1E0D"/>
    <w:rsid w:val="003C2971"/>
    <w:rsid w:val="003C3EF1"/>
    <w:rsid w:val="003C68DB"/>
    <w:rsid w:val="003C6C28"/>
    <w:rsid w:val="003C6D92"/>
    <w:rsid w:val="003D2818"/>
    <w:rsid w:val="003D2FE9"/>
    <w:rsid w:val="003D358A"/>
    <w:rsid w:val="003D4383"/>
    <w:rsid w:val="003D4771"/>
    <w:rsid w:val="003D52BB"/>
    <w:rsid w:val="003D55D0"/>
    <w:rsid w:val="003D5A8D"/>
    <w:rsid w:val="003D65BD"/>
    <w:rsid w:val="003E3A7C"/>
    <w:rsid w:val="003E3CEB"/>
    <w:rsid w:val="003E7D03"/>
    <w:rsid w:val="003F069A"/>
    <w:rsid w:val="003F0E2D"/>
    <w:rsid w:val="003F0E9E"/>
    <w:rsid w:val="003F1B9B"/>
    <w:rsid w:val="003F2677"/>
    <w:rsid w:val="003F7195"/>
    <w:rsid w:val="003F7381"/>
    <w:rsid w:val="00400999"/>
    <w:rsid w:val="004018F6"/>
    <w:rsid w:val="00402313"/>
    <w:rsid w:val="00403271"/>
    <w:rsid w:val="00403378"/>
    <w:rsid w:val="00404E33"/>
    <w:rsid w:val="004056D3"/>
    <w:rsid w:val="00410EA4"/>
    <w:rsid w:val="00412A45"/>
    <w:rsid w:val="004162A3"/>
    <w:rsid w:val="00417487"/>
    <w:rsid w:val="00420549"/>
    <w:rsid w:val="00421D1F"/>
    <w:rsid w:val="00431AA1"/>
    <w:rsid w:val="00433EC4"/>
    <w:rsid w:val="00437EDB"/>
    <w:rsid w:val="004406E0"/>
    <w:rsid w:val="00441B13"/>
    <w:rsid w:val="00442C57"/>
    <w:rsid w:val="004476CA"/>
    <w:rsid w:val="00450482"/>
    <w:rsid w:val="004536EF"/>
    <w:rsid w:val="004538CB"/>
    <w:rsid w:val="0045526F"/>
    <w:rsid w:val="004563E8"/>
    <w:rsid w:val="004601A9"/>
    <w:rsid w:val="00462491"/>
    <w:rsid w:val="00462EEE"/>
    <w:rsid w:val="004645A3"/>
    <w:rsid w:val="00464D08"/>
    <w:rsid w:val="00464D6A"/>
    <w:rsid w:val="00470E0F"/>
    <w:rsid w:val="00473131"/>
    <w:rsid w:val="00473CD0"/>
    <w:rsid w:val="00473F2B"/>
    <w:rsid w:val="004749B6"/>
    <w:rsid w:val="00475539"/>
    <w:rsid w:val="00477C97"/>
    <w:rsid w:val="004805E1"/>
    <w:rsid w:val="00483AA2"/>
    <w:rsid w:val="004872B5"/>
    <w:rsid w:val="0049208B"/>
    <w:rsid w:val="00493FB1"/>
    <w:rsid w:val="00494D03"/>
    <w:rsid w:val="00494EDB"/>
    <w:rsid w:val="00495514"/>
    <w:rsid w:val="00497840"/>
    <w:rsid w:val="00497FA7"/>
    <w:rsid w:val="004A28BC"/>
    <w:rsid w:val="004A4BEF"/>
    <w:rsid w:val="004A60F5"/>
    <w:rsid w:val="004A6598"/>
    <w:rsid w:val="004A78AE"/>
    <w:rsid w:val="004B16FD"/>
    <w:rsid w:val="004C027F"/>
    <w:rsid w:val="004C171E"/>
    <w:rsid w:val="004C241E"/>
    <w:rsid w:val="004C3705"/>
    <w:rsid w:val="004C3721"/>
    <w:rsid w:val="004C3779"/>
    <w:rsid w:val="004C48BE"/>
    <w:rsid w:val="004C4BA7"/>
    <w:rsid w:val="004C76B7"/>
    <w:rsid w:val="004C7F6D"/>
    <w:rsid w:val="004D01F6"/>
    <w:rsid w:val="004D1443"/>
    <w:rsid w:val="004D1CA6"/>
    <w:rsid w:val="004D378F"/>
    <w:rsid w:val="004D6E4F"/>
    <w:rsid w:val="004E2B00"/>
    <w:rsid w:val="004E5337"/>
    <w:rsid w:val="004E6826"/>
    <w:rsid w:val="004E68D9"/>
    <w:rsid w:val="004E797E"/>
    <w:rsid w:val="004F2082"/>
    <w:rsid w:val="004F223E"/>
    <w:rsid w:val="004F3B4B"/>
    <w:rsid w:val="004F3E05"/>
    <w:rsid w:val="004F3F4F"/>
    <w:rsid w:val="004F7BBA"/>
    <w:rsid w:val="005007B3"/>
    <w:rsid w:val="0050284B"/>
    <w:rsid w:val="00506179"/>
    <w:rsid w:val="0050620A"/>
    <w:rsid w:val="00507F0B"/>
    <w:rsid w:val="005120BE"/>
    <w:rsid w:val="00512508"/>
    <w:rsid w:val="00516C9A"/>
    <w:rsid w:val="00517BD3"/>
    <w:rsid w:val="00521424"/>
    <w:rsid w:val="00522F29"/>
    <w:rsid w:val="005244DB"/>
    <w:rsid w:val="005268D3"/>
    <w:rsid w:val="00526CD5"/>
    <w:rsid w:val="00531BF5"/>
    <w:rsid w:val="005341DB"/>
    <w:rsid w:val="00535476"/>
    <w:rsid w:val="00540193"/>
    <w:rsid w:val="005401A7"/>
    <w:rsid w:val="00540535"/>
    <w:rsid w:val="00540739"/>
    <w:rsid w:val="00541BE6"/>
    <w:rsid w:val="005424D7"/>
    <w:rsid w:val="00543AEF"/>
    <w:rsid w:val="00544091"/>
    <w:rsid w:val="00554B72"/>
    <w:rsid w:val="005606E1"/>
    <w:rsid w:val="00561790"/>
    <w:rsid w:val="00561CA2"/>
    <w:rsid w:val="005637F4"/>
    <w:rsid w:val="00563E35"/>
    <w:rsid w:val="005668AE"/>
    <w:rsid w:val="00566D7C"/>
    <w:rsid w:val="005706C5"/>
    <w:rsid w:val="00571D06"/>
    <w:rsid w:val="00574306"/>
    <w:rsid w:val="00575BE0"/>
    <w:rsid w:val="00581D3F"/>
    <w:rsid w:val="00583571"/>
    <w:rsid w:val="0058478C"/>
    <w:rsid w:val="00585B69"/>
    <w:rsid w:val="00587A32"/>
    <w:rsid w:val="00590F2D"/>
    <w:rsid w:val="00594B0E"/>
    <w:rsid w:val="00596554"/>
    <w:rsid w:val="005A2ECE"/>
    <w:rsid w:val="005A38C6"/>
    <w:rsid w:val="005A3AD2"/>
    <w:rsid w:val="005A4909"/>
    <w:rsid w:val="005A654F"/>
    <w:rsid w:val="005A6AA5"/>
    <w:rsid w:val="005A6C6C"/>
    <w:rsid w:val="005A7598"/>
    <w:rsid w:val="005B5E71"/>
    <w:rsid w:val="005B7A73"/>
    <w:rsid w:val="005B7B24"/>
    <w:rsid w:val="005C0ADC"/>
    <w:rsid w:val="005C1583"/>
    <w:rsid w:val="005C3649"/>
    <w:rsid w:val="005C468B"/>
    <w:rsid w:val="005C66FD"/>
    <w:rsid w:val="005D5238"/>
    <w:rsid w:val="005D679F"/>
    <w:rsid w:val="005E097B"/>
    <w:rsid w:val="005E1828"/>
    <w:rsid w:val="005E3201"/>
    <w:rsid w:val="005E3416"/>
    <w:rsid w:val="005E4602"/>
    <w:rsid w:val="005E4E64"/>
    <w:rsid w:val="005E630F"/>
    <w:rsid w:val="005E648C"/>
    <w:rsid w:val="005F1661"/>
    <w:rsid w:val="005F5184"/>
    <w:rsid w:val="005F73E8"/>
    <w:rsid w:val="00600833"/>
    <w:rsid w:val="006023D7"/>
    <w:rsid w:val="00603E65"/>
    <w:rsid w:val="00607485"/>
    <w:rsid w:val="006124F3"/>
    <w:rsid w:val="00613D88"/>
    <w:rsid w:val="006146CD"/>
    <w:rsid w:val="006175B5"/>
    <w:rsid w:val="00617EA3"/>
    <w:rsid w:val="00620F10"/>
    <w:rsid w:val="00626531"/>
    <w:rsid w:val="00626626"/>
    <w:rsid w:val="0063055E"/>
    <w:rsid w:val="0063093D"/>
    <w:rsid w:val="0063163C"/>
    <w:rsid w:val="0063589B"/>
    <w:rsid w:val="0063671E"/>
    <w:rsid w:val="00637FEC"/>
    <w:rsid w:val="0064559F"/>
    <w:rsid w:val="00645982"/>
    <w:rsid w:val="006461AD"/>
    <w:rsid w:val="006474DC"/>
    <w:rsid w:val="00655346"/>
    <w:rsid w:val="00657686"/>
    <w:rsid w:val="00663A0D"/>
    <w:rsid w:val="0066650C"/>
    <w:rsid w:val="00674973"/>
    <w:rsid w:val="006756D8"/>
    <w:rsid w:val="00677671"/>
    <w:rsid w:val="006809AF"/>
    <w:rsid w:val="00680E53"/>
    <w:rsid w:val="006829E2"/>
    <w:rsid w:val="00682F7A"/>
    <w:rsid w:val="00690F71"/>
    <w:rsid w:val="00693CA0"/>
    <w:rsid w:val="00694EE8"/>
    <w:rsid w:val="00695B20"/>
    <w:rsid w:val="006A143E"/>
    <w:rsid w:val="006A334D"/>
    <w:rsid w:val="006A3515"/>
    <w:rsid w:val="006A46EC"/>
    <w:rsid w:val="006A5864"/>
    <w:rsid w:val="006B19D1"/>
    <w:rsid w:val="006B627A"/>
    <w:rsid w:val="006B702C"/>
    <w:rsid w:val="006B726B"/>
    <w:rsid w:val="006C0805"/>
    <w:rsid w:val="006C1425"/>
    <w:rsid w:val="006C3787"/>
    <w:rsid w:val="006C6783"/>
    <w:rsid w:val="006C7079"/>
    <w:rsid w:val="006D1755"/>
    <w:rsid w:val="006D2C2B"/>
    <w:rsid w:val="006D4D1E"/>
    <w:rsid w:val="006D5127"/>
    <w:rsid w:val="006D6156"/>
    <w:rsid w:val="006E00A8"/>
    <w:rsid w:val="006E3E1D"/>
    <w:rsid w:val="006E7BC8"/>
    <w:rsid w:val="006F0085"/>
    <w:rsid w:val="006F0529"/>
    <w:rsid w:val="006F09AF"/>
    <w:rsid w:val="006F66A4"/>
    <w:rsid w:val="00702E21"/>
    <w:rsid w:val="00703E6A"/>
    <w:rsid w:val="00706FED"/>
    <w:rsid w:val="00710269"/>
    <w:rsid w:val="007126D6"/>
    <w:rsid w:val="00713AED"/>
    <w:rsid w:val="007217EE"/>
    <w:rsid w:val="00722016"/>
    <w:rsid w:val="007238D2"/>
    <w:rsid w:val="0072453E"/>
    <w:rsid w:val="00724C9F"/>
    <w:rsid w:val="00733143"/>
    <w:rsid w:val="00735E22"/>
    <w:rsid w:val="00737B6F"/>
    <w:rsid w:val="00741ECC"/>
    <w:rsid w:val="007432DC"/>
    <w:rsid w:val="007453E3"/>
    <w:rsid w:val="00747FA8"/>
    <w:rsid w:val="00754293"/>
    <w:rsid w:val="0075511D"/>
    <w:rsid w:val="00755291"/>
    <w:rsid w:val="00756AFF"/>
    <w:rsid w:val="00757AF6"/>
    <w:rsid w:val="007629B6"/>
    <w:rsid w:val="00763104"/>
    <w:rsid w:val="00765373"/>
    <w:rsid w:val="00767BB8"/>
    <w:rsid w:val="00770065"/>
    <w:rsid w:val="0077584C"/>
    <w:rsid w:val="00775C9A"/>
    <w:rsid w:val="007806E3"/>
    <w:rsid w:val="00782D4E"/>
    <w:rsid w:val="00786D74"/>
    <w:rsid w:val="00790E1D"/>
    <w:rsid w:val="00792E44"/>
    <w:rsid w:val="0079797F"/>
    <w:rsid w:val="007A0296"/>
    <w:rsid w:val="007A057F"/>
    <w:rsid w:val="007A5EF8"/>
    <w:rsid w:val="007A7C7F"/>
    <w:rsid w:val="007B0B11"/>
    <w:rsid w:val="007B29C4"/>
    <w:rsid w:val="007B7701"/>
    <w:rsid w:val="007C0E26"/>
    <w:rsid w:val="007C3D4F"/>
    <w:rsid w:val="007C4866"/>
    <w:rsid w:val="007C4B43"/>
    <w:rsid w:val="007D0A70"/>
    <w:rsid w:val="007D1457"/>
    <w:rsid w:val="007D1F5A"/>
    <w:rsid w:val="007D2FDF"/>
    <w:rsid w:val="007D7281"/>
    <w:rsid w:val="007E4259"/>
    <w:rsid w:val="007E558C"/>
    <w:rsid w:val="007E7210"/>
    <w:rsid w:val="007F0CBE"/>
    <w:rsid w:val="007F1E6D"/>
    <w:rsid w:val="00801957"/>
    <w:rsid w:val="008034DD"/>
    <w:rsid w:val="00807778"/>
    <w:rsid w:val="00810B69"/>
    <w:rsid w:val="00811E78"/>
    <w:rsid w:val="0081219C"/>
    <w:rsid w:val="00812BBC"/>
    <w:rsid w:val="00816B6E"/>
    <w:rsid w:val="00816F0A"/>
    <w:rsid w:val="00817BC9"/>
    <w:rsid w:val="0082006D"/>
    <w:rsid w:val="008205CE"/>
    <w:rsid w:val="0082077A"/>
    <w:rsid w:val="00821098"/>
    <w:rsid w:val="008239E0"/>
    <w:rsid w:val="00826295"/>
    <w:rsid w:val="00830B06"/>
    <w:rsid w:val="008314EE"/>
    <w:rsid w:val="00831C61"/>
    <w:rsid w:val="00832726"/>
    <w:rsid w:val="00835172"/>
    <w:rsid w:val="00836FBF"/>
    <w:rsid w:val="00837373"/>
    <w:rsid w:val="00847437"/>
    <w:rsid w:val="008479CD"/>
    <w:rsid w:val="00850023"/>
    <w:rsid w:val="008506D8"/>
    <w:rsid w:val="00852522"/>
    <w:rsid w:val="00855DF1"/>
    <w:rsid w:val="00861E69"/>
    <w:rsid w:val="00867D4C"/>
    <w:rsid w:val="00870399"/>
    <w:rsid w:val="00883C50"/>
    <w:rsid w:val="00883C83"/>
    <w:rsid w:val="00885D15"/>
    <w:rsid w:val="00886F01"/>
    <w:rsid w:val="00887921"/>
    <w:rsid w:val="00890264"/>
    <w:rsid w:val="008929DA"/>
    <w:rsid w:val="00892C09"/>
    <w:rsid w:val="008979D5"/>
    <w:rsid w:val="008A0EE0"/>
    <w:rsid w:val="008A31AF"/>
    <w:rsid w:val="008A5416"/>
    <w:rsid w:val="008A6C3E"/>
    <w:rsid w:val="008B3AF6"/>
    <w:rsid w:val="008B3CBC"/>
    <w:rsid w:val="008B689D"/>
    <w:rsid w:val="008B74F2"/>
    <w:rsid w:val="008D07CD"/>
    <w:rsid w:val="008D4003"/>
    <w:rsid w:val="008D4C01"/>
    <w:rsid w:val="008D4D15"/>
    <w:rsid w:val="008D5D81"/>
    <w:rsid w:val="008D5E70"/>
    <w:rsid w:val="008E2C45"/>
    <w:rsid w:val="008F3726"/>
    <w:rsid w:val="008F5CE5"/>
    <w:rsid w:val="008F5D0D"/>
    <w:rsid w:val="009012B1"/>
    <w:rsid w:val="009022A7"/>
    <w:rsid w:val="00911133"/>
    <w:rsid w:val="00911928"/>
    <w:rsid w:val="00911EEB"/>
    <w:rsid w:val="00912316"/>
    <w:rsid w:val="00912418"/>
    <w:rsid w:val="00912E70"/>
    <w:rsid w:val="009139C0"/>
    <w:rsid w:val="00913F5C"/>
    <w:rsid w:val="00914621"/>
    <w:rsid w:val="009159D0"/>
    <w:rsid w:val="009160EA"/>
    <w:rsid w:val="009162B7"/>
    <w:rsid w:val="0091644A"/>
    <w:rsid w:val="0092538C"/>
    <w:rsid w:val="0093321D"/>
    <w:rsid w:val="00934A42"/>
    <w:rsid w:val="00934C63"/>
    <w:rsid w:val="0093548C"/>
    <w:rsid w:val="009402B4"/>
    <w:rsid w:val="00940929"/>
    <w:rsid w:val="00941D9F"/>
    <w:rsid w:val="00944D95"/>
    <w:rsid w:val="00945126"/>
    <w:rsid w:val="009462DA"/>
    <w:rsid w:val="009466DC"/>
    <w:rsid w:val="009510E7"/>
    <w:rsid w:val="00951AD6"/>
    <w:rsid w:val="0095327F"/>
    <w:rsid w:val="009555D9"/>
    <w:rsid w:val="009560EE"/>
    <w:rsid w:val="00960387"/>
    <w:rsid w:val="00960D2B"/>
    <w:rsid w:val="00963ABB"/>
    <w:rsid w:val="00965728"/>
    <w:rsid w:val="00965B01"/>
    <w:rsid w:val="00966C62"/>
    <w:rsid w:val="00970796"/>
    <w:rsid w:val="009716F1"/>
    <w:rsid w:val="00972E79"/>
    <w:rsid w:val="00973F22"/>
    <w:rsid w:val="009801A9"/>
    <w:rsid w:val="009829D5"/>
    <w:rsid w:val="00984E3F"/>
    <w:rsid w:val="0099268C"/>
    <w:rsid w:val="00993A51"/>
    <w:rsid w:val="00994254"/>
    <w:rsid w:val="0099494F"/>
    <w:rsid w:val="00994E60"/>
    <w:rsid w:val="009A093E"/>
    <w:rsid w:val="009A0A61"/>
    <w:rsid w:val="009A3315"/>
    <w:rsid w:val="009A5880"/>
    <w:rsid w:val="009A5C05"/>
    <w:rsid w:val="009A6F87"/>
    <w:rsid w:val="009A7064"/>
    <w:rsid w:val="009A76F8"/>
    <w:rsid w:val="009A7833"/>
    <w:rsid w:val="009B10C6"/>
    <w:rsid w:val="009B1C89"/>
    <w:rsid w:val="009B5C27"/>
    <w:rsid w:val="009C0105"/>
    <w:rsid w:val="009C0A38"/>
    <w:rsid w:val="009C3F3F"/>
    <w:rsid w:val="009C56D4"/>
    <w:rsid w:val="009D08E7"/>
    <w:rsid w:val="009D4330"/>
    <w:rsid w:val="009D4956"/>
    <w:rsid w:val="009D5E6F"/>
    <w:rsid w:val="009E1A50"/>
    <w:rsid w:val="009E279F"/>
    <w:rsid w:val="009E61B2"/>
    <w:rsid w:val="009E75EF"/>
    <w:rsid w:val="009F520A"/>
    <w:rsid w:val="009F661E"/>
    <w:rsid w:val="009F7A6A"/>
    <w:rsid w:val="00A0092C"/>
    <w:rsid w:val="00A0179B"/>
    <w:rsid w:val="00A03735"/>
    <w:rsid w:val="00A03D7D"/>
    <w:rsid w:val="00A046CC"/>
    <w:rsid w:val="00A05828"/>
    <w:rsid w:val="00A05D39"/>
    <w:rsid w:val="00A075F3"/>
    <w:rsid w:val="00A1319F"/>
    <w:rsid w:val="00A140AC"/>
    <w:rsid w:val="00A15F64"/>
    <w:rsid w:val="00A174AB"/>
    <w:rsid w:val="00A22191"/>
    <w:rsid w:val="00A245A0"/>
    <w:rsid w:val="00A24F09"/>
    <w:rsid w:val="00A252B3"/>
    <w:rsid w:val="00A256F7"/>
    <w:rsid w:val="00A2787D"/>
    <w:rsid w:val="00A33E9A"/>
    <w:rsid w:val="00A376ED"/>
    <w:rsid w:val="00A378DC"/>
    <w:rsid w:val="00A405EB"/>
    <w:rsid w:val="00A420E4"/>
    <w:rsid w:val="00A4546B"/>
    <w:rsid w:val="00A46A10"/>
    <w:rsid w:val="00A520CD"/>
    <w:rsid w:val="00A52967"/>
    <w:rsid w:val="00A62C45"/>
    <w:rsid w:val="00A6505C"/>
    <w:rsid w:val="00A70C6A"/>
    <w:rsid w:val="00A7730E"/>
    <w:rsid w:val="00A85940"/>
    <w:rsid w:val="00A85D6C"/>
    <w:rsid w:val="00A877F0"/>
    <w:rsid w:val="00A91687"/>
    <w:rsid w:val="00A9274C"/>
    <w:rsid w:val="00A92D41"/>
    <w:rsid w:val="00A92D7A"/>
    <w:rsid w:val="00A93737"/>
    <w:rsid w:val="00A93D4A"/>
    <w:rsid w:val="00A95D97"/>
    <w:rsid w:val="00A9707F"/>
    <w:rsid w:val="00AA1E69"/>
    <w:rsid w:val="00AA22A7"/>
    <w:rsid w:val="00AA2FC7"/>
    <w:rsid w:val="00AA5D3C"/>
    <w:rsid w:val="00AA6D66"/>
    <w:rsid w:val="00AB1B2F"/>
    <w:rsid w:val="00AB2B92"/>
    <w:rsid w:val="00AB37AE"/>
    <w:rsid w:val="00AB6FAF"/>
    <w:rsid w:val="00AB716B"/>
    <w:rsid w:val="00AC0668"/>
    <w:rsid w:val="00AC3B73"/>
    <w:rsid w:val="00AC777C"/>
    <w:rsid w:val="00AC7CE1"/>
    <w:rsid w:val="00AD09D0"/>
    <w:rsid w:val="00AD1AEF"/>
    <w:rsid w:val="00AE0933"/>
    <w:rsid w:val="00AE286C"/>
    <w:rsid w:val="00AE3E06"/>
    <w:rsid w:val="00AE4987"/>
    <w:rsid w:val="00AE51B1"/>
    <w:rsid w:val="00AE52E7"/>
    <w:rsid w:val="00AE695C"/>
    <w:rsid w:val="00AE6C2D"/>
    <w:rsid w:val="00AF0ED8"/>
    <w:rsid w:val="00AF1200"/>
    <w:rsid w:val="00AF146D"/>
    <w:rsid w:val="00AF1EF4"/>
    <w:rsid w:val="00AF3345"/>
    <w:rsid w:val="00AF5E3F"/>
    <w:rsid w:val="00AF6195"/>
    <w:rsid w:val="00AF6279"/>
    <w:rsid w:val="00AF6F9A"/>
    <w:rsid w:val="00AF6FA2"/>
    <w:rsid w:val="00B043CA"/>
    <w:rsid w:val="00B06E7F"/>
    <w:rsid w:val="00B0706D"/>
    <w:rsid w:val="00B103F8"/>
    <w:rsid w:val="00B10DEB"/>
    <w:rsid w:val="00B15311"/>
    <w:rsid w:val="00B15598"/>
    <w:rsid w:val="00B20EE4"/>
    <w:rsid w:val="00B22401"/>
    <w:rsid w:val="00B230D3"/>
    <w:rsid w:val="00B239CE"/>
    <w:rsid w:val="00B23D84"/>
    <w:rsid w:val="00B241EC"/>
    <w:rsid w:val="00B251B0"/>
    <w:rsid w:val="00B27115"/>
    <w:rsid w:val="00B302B5"/>
    <w:rsid w:val="00B30E7E"/>
    <w:rsid w:val="00B33E22"/>
    <w:rsid w:val="00B35D2F"/>
    <w:rsid w:val="00B36EE4"/>
    <w:rsid w:val="00B37F0D"/>
    <w:rsid w:val="00B4227C"/>
    <w:rsid w:val="00B4486E"/>
    <w:rsid w:val="00B45867"/>
    <w:rsid w:val="00B460D1"/>
    <w:rsid w:val="00B4696B"/>
    <w:rsid w:val="00B510FD"/>
    <w:rsid w:val="00B51E68"/>
    <w:rsid w:val="00B53F56"/>
    <w:rsid w:val="00B56FD6"/>
    <w:rsid w:val="00B60435"/>
    <w:rsid w:val="00B62E60"/>
    <w:rsid w:val="00B63E00"/>
    <w:rsid w:val="00B675D9"/>
    <w:rsid w:val="00B746CA"/>
    <w:rsid w:val="00B760B2"/>
    <w:rsid w:val="00B77C25"/>
    <w:rsid w:val="00B91959"/>
    <w:rsid w:val="00B92B2B"/>
    <w:rsid w:val="00B933A2"/>
    <w:rsid w:val="00B9374E"/>
    <w:rsid w:val="00B94114"/>
    <w:rsid w:val="00B9518A"/>
    <w:rsid w:val="00B95C21"/>
    <w:rsid w:val="00BA0A9F"/>
    <w:rsid w:val="00BA13F5"/>
    <w:rsid w:val="00BA19B3"/>
    <w:rsid w:val="00BA4170"/>
    <w:rsid w:val="00BA562C"/>
    <w:rsid w:val="00BA74B4"/>
    <w:rsid w:val="00BB0FFC"/>
    <w:rsid w:val="00BB6FDE"/>
    <w:rsid w:val="00BC3066"/>
    <w:rsid w:val="00BC4963"/>
    <w:rsid w:val="00BD14AC"/>
    <w:rsid w:val="00BD249A"/>
    <w:rsid w:val="00BD78F0"/>
    <w:rsid w:val="00BE217D"/>
    <w:rsid w:val="00BF1A0A"/>
    <w:rsid w:val="00BF2728"/>
    <w:rsid w:val="00C070BF"/>
    <w:rsid w:val="00C110C2"/>
    <w:rsid w:val="00C11367"/>
    <w:rsid w:val="00C135B4"/>
    <w:rsid w:val="00C13F29"/>
    <w:rsid w:val="00C14EAE"/>
    <w:rsid w:val="00C1548A"/>
    <w:rsid w:val="00C15FDB"/>
    <w:rsid w:val="00C16713"/>
    <w:rsid w:val="00C23A2A"/>
    <w:rsid w:val="00C27365"/>
    <w:rsid w:val="00C275E1"/>
    <w:rsid w:val="00C27F4F"/>
    <w:rsid w:val="00C303B3"/>
    <w:rsid w:val="00C33443"/>
    <w:rsid w:val="00C3477D"/>
    <w:rsid w:val="00C350F8"/>
    <w:rsid w:val="00C36465"/>
    <w:rsid w:val="00C366BB"/>
    <w:rsid w:val="00C366EB"/>
    <w:rsid w:val="00C3695B"/>
    <w:rsid w:val="00C37A3D"/>
    <w:rsid w:val="00C411BA"/>
    <w:rsid w:val="00C44B23"/>
    <w:rsid w:val="00C47288"/>
    <w:rsid w:val="00C476A8"/>
    <w:rsid w:val="00C5007B"/>
    <w:rsid w:val="00C50841"/>
    <w:rsid w:val="00C5169B"/>
    <w:rsid w:val="00C53ACF"/>
    <w:rsid w:val="00C550F7"/>
    <w:rsid w:val="00C5542E"/>
    <w:rsid w:val="00C56224"/>
    <w:rsid w:val="00C57AF2"/>
    <w:rsid w:val="00C64E6C"/>
    <w:rsid w:val="00C651F3"/>
    <w:rsid w:val="00C70026"/>
    <w:rsid w:val="00C70F98"/>
    <w:rsid w:val="00C71CB7"/>
    <w:rsid w:val="00C74644"/>
    <w:rsid w:val="00C80549"/>
    <w:rsid w:val="00C81402"/>
    <w:rsid w:val="00C84120"/>
    <w:rsid w:val="00C852A8"/>
    <w:rsid w:val="00C872A4"/>
    <w:rsid w:val="00C92708"/>
    <w:rsid w:val="00C92EFB"/>
    <w:rsid w:val="00C93D8B"/>
    <w:rsid w:val="00C94DD8"/>
    <w:rsid w:val="00C94F4F"/>
    <w:rsid w:val="00C95B13"/>
    <w:rsid w:val="00C96B83"/>
    <w:rsid w:val="00CA1F33"/>
    <w:rsid w:val="00CA4A7C"/>
    <w:rsid w:val="00CA69BD"/>
    <w:rsid w:val="00CA6D6B"/>
    <w:rsid w:val="00CB1CFD"/>
    <w:rsid w:val="00CB2C85"/>
    <w:rsid w:val="00CB3079"/>
    <w:rsid w:val="00CB46A4"/>
    <w:rsid w:val="00CC27CA"/>
    <w:rsid w:val="00CC3A23"/>
    <w:rsid w:val="00CC4D18"/>
    <w:rsid w:val="00CD3223"/>
    <w:rsid w:val="00CD376A"/>
    <w:rsid w:val="00CD37AD"/>
    <w:rsid w:val="00CD3E96"/>
    <w:rsid w:val="00CD3FD4"/>
    <w:rsid w:val="00CD4071"/>
    <w:rsid w:val="00CD5700"/>
    <w:rsid w:val="00CD6E58"/>
    <w:rsid w:val="00CD7C2A"/>
    <w:rsid w:val="00CE0C7A"/>
    <w:rsid w:val="00CE1497"/>
    <w:rsid w:val="00CE2529"/>
    <w:rsid w:val="00CE2D08"/>
    <w:rsid w:val="00CE6A50"/>
    <w:rsid w:val="00CF1B43"/>
    <w:rsid w:val="00CF26A7"/>
    <w:rsid w:val="00CF2EDF"/>
    <w:rsid w:val="00CF3B88"/>
    <w:rsid w:val="00CF4559"/>
    <w:rsid w:val="00CF606B"/>
    <w:rsid w:val="00CF7F64"/>
    <w:rsid w:val="00D001AB"/>
    <w:rsid w:val="00D0043A"/>
    <w:rsid w:val="00D00FE1"/>
    <w:rsid w:val="00D01048"/>
    <w:rsid w:val="00D028FD"/>
    <w:rsid w:val="00D069AF"/>
    <w:rsid w:val="00D078F8"/>
    <w:rsid w:val="00D1173B"/>
    <w:rsid w:val="00D14974"/>
    <w:rsid w:val="00D22C0B"/>
    <w:rsid w:val="00D24044"/>
    <w:rsid w:val="00D37497"/>
    <w:rsid w:val="00D4096D"/>
    <w:rsid w:val="00D4353E"/>
    <w:rsid w:val="00D440DC"/>
    <w:rsid w:val="00D47C06"/>
    <w:rsid w:val="00D50B9E"/>
    <w:rsid w:val="00D51A66"/>
    <w:rsid w:val="00D53C2A"/>
    <w:rsid w:val="00D54CF1"/>
    <w:rsid w:val="00D56235"/>
    <w:rsid w:val="00D57F7A"/>
    <w:rsid w:val="00D57FB1"/>
    <w:rsid w:val="00D62484"/>
    <w:rsid w:val="00D629D2"/>
    <w:rsid w:val="00D62EC9"/>
    <w:rsid w:val="00D6373D"/>
    <w:rsid w:val="00D64402"/>
    <w:rsid w:val="00D650FA"/>
    <w:rsid w:val="00D669CC"/>
    <w:rsid w:val="00D67395"/>
    <w:rsid w:val="00D71487"/>
    <w:rsid w:val="00D800F2"/>
    <w:rsid w:val="00D8224D"/>
    <w:rsid w:val="00D82386"/>
    <w:rsid w:val="00D825DA"/>
    <w:rsid w:val="00D86AA3"/>
    <w:rsid w:val="00DA0121"/>
    <w:rsid w:val="00DA08B4"/>
    <w:rsid w:val="00DA5AF5"/>
    <w:rsid w:val="00DA7176"/>
    <w:rsid w:val="00DA7F38"/>
    <w:rsid w:val="00DB18EE"/>
    <w:rsid w:val="00DB379E"/>
    <w:rsid w:val="00DB433E"/>
    <w:rsid w:val="00DB4F87"/>
    <w:rsid w:val="00DB5667"/>
    <w:rsid w:val="00DC0057"/>
    <w:rsid w:val="00DC16D1"/>
    <w:rsid w:val="00DC1FA0"/>
    <w:rsid w:val="00DC27BE"/>
    <w:rsid w:val="00DC31A7"/>
    <w:rsid w:val="00DD0388"/>
    <w:rsid w:val="00DD2E5F"/>
    <w:rsid w:val="00DD337E"/>
    <w:rsid w:val="00DF092B"/>
    <w:rsid w:val="00DF1C12"/>
    <w:rsid w:val="00DF3914"/>
    <w:rsid w:val="00DF3B99"/>
    <w:rsid w:val="00DF3DB7"/>
    <w:rsid w:val="00DF534A"/>
    <w:rsid w:val="00DF54FF"/>
    <w:rsid w:val="00DF634D"/>
    <w:rsid w:val="00DF6ACC"/>
    <w:rsid w:val="00DF745A"/>
    <w:rsid w:val="00DF7F73"/>
    <w:rsid w:val="00E01305"/>
    <w:rsid w:val="00E02DC5"/>
    <w:rsid w:val="00E04367"/>
    <w:rsid w:val="00E055FA"/>
    <w:rsid w:val="00E05771"/>
    <w:rsid w:val="00E06682"/>
    <w:rsid w:val="00E06F12"/>
    <w:rsid w:val="00E12165"/>
    <w:rsid w:val="00E16C0A"/>
    <w:rsid w:val="00E23DF0"/>
    <w:rsid w:val="00E24844"/>
    <w:rsid w:val="00E26BCE"/>
    <w:rsid w:val="00E3127A"/>
    <w:rsid w:val="00E3313A"/>
    <w:rsid w:val="00E33175"/>
    <w:rsid w:val="00E345EC"/>
    <w:rsid w:val="00E35820"/>
    <w:rsid w:val="00E42424"/>
    <w:rsid w:val="00E44D64"/>
    <w:rsid w:val="00E505FE"/>
    <w:rsid w:val="00E50C8E"/>
    <w:rsid w:val="00E51B43"/>
    <w:rsid w:val="00E53C40"/>
    <w:rsid w:val="00E5540F"/>
    <w:rsid w:val="00E56D7D"/>
    <w:rsid w:val="00E607CE"/>
    <w:rsid w:val="00E64B79"/>
    <w:rsid w:val="00E64E50"/>
    <w:rsid w:val="00E6552D"/>
    <w:rsid w:val="00E660A4"/>
    <w:rsid w:val="00E710D2"/>
    <w:rsid w:val="00E71E91"/>
    <w:rsid w:val="00E71EC3"/>
    <w:rsid w:val="00E72AA6"/>
    <w:rsid w:val="00E72E2A"/>
    <w:rsid w:val="00E76205"/>
    <w:rsid w:val="00E770CE"/>
    <w:rsid w:val="00E813AB"/>
    <w:rsid w:val="00E851AB"/>
    <w:rsid w:val="00E87000"/>
    <w:rsid w:val="00E9046D"/>
    <w:rsid w:val="00E91D4E"/>
    <w:rsid w:val="00E91DEB"/>
    <w:rsid w:val="00E929E9"/>
    <w:rsid w:val="00E96179"/>
    <w:rsid w:val="00EA5D6A"/>
    <w:rsid w:val="00EA639A"/>
    <w:rsid w:val="00EA70BE"/>
    <w:rsid w:val="00EA7CA6"/>
    <w:rsid w:val="00EB0577"/>
    <w:rsid w:val="00EB3233"/>
    <w:rsid w:val="00EB3AFC"/>
    <w:rsid w:val="00EB4E96"/>
    <w:rsid w:val="00EB5361"/>
    <w:rsid w:val="00EB69EB"/>
    <w:rsid w:val="00EC0488"/>
    <w:rsid w:val="00EC14B0"/>
    <w:rsid w:val="00EC26ED"/>
    <w:rsid w:val="00EC278B"/>
    <w:rsid w:val="00EC31C1"/>
    <w:rsid w:val="00EC44EC"/>
    <w:rsid w:val="00EC46EC"/>
    <w:rsid w:val="00ED1418"/>
    <w:rsid w:val="00ED41D2"/>
    <w:rsid w:val="00ED53F7"/>
    <w:rsid w:val="00ED6627"/>
    <w:rsid w:val="00ED674C"/>
    <w:rsid w:val="00ED7520"/>
    <w:rsid w:val="00EE0CAE"/>
    <w:rsid w:val="00EE46C1"/>
    <w:rsid w:val="00EE472C"/>
    <w:rsid w:val="00EE51F6"/>
    <w:rsid w:val="00EE6E9A"/>
    <w:rsid w:val="00EE6EB4"/>
    <w:rsid w:val="00EF0CFE"/>
    <w:rsid w:val="00EF1C14"/>
    <w:rsid w:val="00EF2E27"/>
    <w:rsid w:val="00EF4CBF"/>
    <w:rsid w:val="00EF54EE"/>
    <w:rsid w:val="00EF6A67"/>
    <w:rsid w:val="00EF75F9"/>
    <w:rsid w:val="00F01D2F"/>
    <w:rsid w:val="00F02DAB"/>
    <w:rsid w:val="00F03600"/>
    <w:rsid w:val="00F03802"/>
    <w:rsid w:val="00F051FB"/>
    <w:rsid w:val="00F05637"/>
    <w:rsid w:val="00F06F26"/>
    <w:rsid w:val="00F14455"/>
    <w:rsid w:val="00F14B32"/>
    <w:rsid w:val="00F21C38"/>
    <w:rsid w:val="00F255AF"/>
    <w:rsid w:val="00F3015F"/>
    <w:rsid w:val="00F32766"/>
    <w:rsid w:val="00F327A0"/>
    <w:rsid w:val="00F32920"/>
    <w:rsid w:val="00F336A9"/>
    <w:rsid w:val="00F34CEE"/>
    <w:rsid w:val="00F358C7"/>
    <w:rsid w:val="00F40EBB"/>
    <w:rsid w:val="00F4230C"/>
    <w:rsid w:val="00F43F6B"/>
    <w:rsid w:val="00F50395"/>
    <w:rsid w:val="00F52595"/>
    <w:rsid w:val="00F53474"/>
    <w:rsid w:val="00F5539B"/>
    <w:rsid w:val="00F56399"/>
    <w:rsid w:val="00F60704"/>
    <w:rsid w:val="00F6150C"/>
    <w:rsid w:val="00F63CA9"/>
    <w:rsid w:val="00F80280"/>
    <w:rsid w:val="00F80DFB"/>
    <w:rsid w:val="00F825B3"/>
    <w:rsid w:val="00F83E07"/>
    <w:rsid w:val="00F85EF1"/>
    <w:rsid w:val="00F86349"/>
    <w:rsid w:val="00F864DF"/>
    <w:rsid w:val="00F90070"/>
    <w:rsid w:val="00F90607"/>
    <w:rsid w:val="00F95225"/>
    <w:rsid w:val="00F95344"/>
    <w:rsid w:val="00F95B15"/>
    <w:rsid w:val="00F96C04"/>
    <w:rsid w:val="00F97CA7"/>
    <w:rsid w:val="00FA0A5F"/>
    <w:rsid w:val="00FA26F7"/>
    <w:rsid w:val="00FA333C"/>
    <w:rsid w:val="00FA3A78"/>
    <w:rsid w:val="00FA56EB"/>
    <w:rsid w:val="00FA7252"/>
    <w:rsid w:val="00FB2708"/>
    <w:rsid w:val="00FB41CB"/>
    <w:rsid w:val="00FB4391"/>
    <w:rsid w:val="00FB53D9"/>
    <w:rsid w:val="00FB55BE"/>
    <w:rsid w:val="00FB782D"/>
    <w:rsid w:val="00FD01F4"/>
    <w:rsid w:val="00FD1A49"/>
    <w:rsid w:val="00FD28DB"/>
    <w:rsid w:val="00FD2BCD"/>
    <w:rsid w:val="00FD2F37"/>
    <w:rsid w:val="00FE2763"/>
    <w:rsid w:val="00FE2A90"/>
    <w:rsid w:val="00FE47BE"/>
    <w:rsid w:val="00FE51EF"/>
    <w:rsid w:val="00FF24BE"/>
    <w:rsid w:val="00FF3E86"/>
    <w:rsid w:val="00FF4CF6"/>
    <w:rsid w:val="00FF6F0B"/>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7ADFB1"/>
  <w15:docId w15:val="{C2371090-99D9-428F-953C-B9E2744D0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4CBF"/>
    <w:pPr>
      <w:autoSpaceDE w:val="0"/>
      <w:spacing w:before="120" w:after="120" w:line="24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4F7BBA"/>
    <w:pPr>
      <w:keepNext/>
      <w:keepLines/>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semiHidden/>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jc w:val="center"/>
    </w:pPr>
    <w:rPr>
      <w:bCs/>
      <w:color w:val="000000" w:themeColor="text2"/>
      <w:szCs w:val="18"/>
    </w:rPr>
  </w:style>
  <w:style w:type="table" w:styleId="TableGrid">
    <w:name w:val="Table Grid"/>
    <w:basedOn w:val="TableNormal"/>
    <w:uiPriority w:val="59"/>
    <w:rsid w:val="002336E2"/>
    <w:pPr>
      <w:spacing w:after="0" w:line="240" w:lineRule="auto"/>
    </w:pPr>
    <w:tblPr>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Pr>
  </w:style>
  <w:style w:type="table" w:customStyle="1" w:styleId="MappingTable">
    <w:name w:val="Mapping Table"/>
    <w:basedOn w:val="TableNormal"/>
    <w:uiPriority w:val="99"/>
    <w:qFormat/>
    <w:rsid w:val="005244DB"/>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jc w:val="center"/>
    </w:pPr>
    <w:rPr>
      <w:color w:val="000000" w:themeColor="text2"/>
    </w:rPr>
  </w:style>
  <w:style w:type="paragraph" w:customStyle="1" w:styleId="Tabelisisu">
    <w:name w:val="Tabeli sisu"/>
    <w:basedOn w:val="Normal"/>
    <w:link w:val="TabelisisuMrk"/>
    <w:qFormat/>
    <w:rsid w:val="005E1828"/>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semiHidden/>
    <w:unhideWhenUsed/>
    <w:rsid w:val="005B7A73"/>
    <w:pPr>
      <w:spacing w:before="0" w:after="0"/>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semiHidden/>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semiHidden/>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CE1497"/>
    <w:rPr>
      <w:color w:val="63002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647">
      <w:bodyDiv w:val="1"/>
      <w:marLeft w:val="0"/>
      <w:marRight w:val="0"/>
      <w:marTop w:val="0"/>
      <w:marBottom w:val="0"/>
      <w:divBdr>
        <w:top w:val="none" w:sz="0" w:space="0" w:color="auto"/>
        <w:left w:val="none" w:sz="0" w:space="0" w:color="auto"/>
        <w:bottom w:val="none" w:sz="0" w:space="0" w:color="auto"/>
        <w:right w:val="none" w:sz="0" w:space="0" w:color="auto"/>
      </w:divBdr>
    </w:div>
    <w:div w:id="79329206">
      <w:bodyDiv w:val="1"/>
      <w:marLeft w:val="0"/>
      <w:marRight w:val="0"/>
      <w:marTop w:val="0"/>
      <w:marBottom w:val="0"/>
      <w:divBdr>
        <w:top w:val="none" w:sz="0" w:space="0" w:color="auto"/>
        <w:left w:val="none" w:sz="0" w:space="0" w:color="auto"/>
        <w:bottom w:val="none" w:sz="0" w:space="0" w:color="auto"/>
        <w:right w:val="none" w:sz="0" w:space="0" w:color="auto"/>
      </w:divBdr>
    </w:div>
    <w:div w:id="90006416">
      <w:bodyDiv w:val="1"/>
      <w:marLeft w:val="0"/>
      <w:marRight w:val="0"/>
      <w:marTop w:val="0"/>
      <w:marBottom w:val="0"/>
      <w:divBdr>
        <w:top w:val="none" w:sz="0" w:space="0" w:color="auto"/>
        <w:left w:val="none" w:sz="0" w:space="0" w:color="auto"/>
        <w:bottom w:val="none" w:sz="0" w:space="0" w:color="auto"/>
        <w:right w:val="none" w:sz="0" w:space="0" w:color="auto"/>
      </w:divBdr>
    </w:div>
    <w:div w:id="102112047">
      <w:bodyDiv w:val="1"/>
      <w:marLeft w:val="0"/>
      <w:marRight w:val="0"/>
      <w:marTop w:val="0"/>
      <w:marBottom w:val="0"/>
      <w:divBdr>
        <w:top w:val="none" w:sz="0" w:space="0" w:color="auto"/>
        <w:left w:val="none" w:sz="0" w:space="0" w:color="auto"/>
        <w:bottom w:val="none" w:sz="0" w:space="0" w:color="auto"/>
        <w:right w:val="none" w:sz="0" w:space="0" w:color="auto"/>
      </w:divBdr>
    </w:div>
    <w:div w:id="114907930">
      <w:bodyDiv w:val="1"/>
      <w:marLeft w:val="0"/>
      <w:marRight w:val="0"/>
      <w:marTop w:val="0"/>
      <w:marBottom w:val="0"/>
      <w:divBdr>
        <w:top w:val="none" w:sz="0" w:space="0" w:color="auto"/>
        <w:left w:val="none" w:sz="0" w:space="0" w:color="auto"/>
        <w:bottom w:val="none" w:sz="0" w:space="0" w:color="auto"/>
        <w:right w:val="none" w:sz="0" w:space="0" w:color="auto"/>
      </w:divBdr>
    </w:div>
    <w:div w:id="182520913">
      <w:bodyDiv w:val="1"/>
      <w:marLeft w:val="0"/>
      <w:marRight w:val="0"/>
      <w:marTop w:val="0"/>
      <w:marBottom w:val="0"/>
      <w:divBdr>
        <w:top w:val="none" w:sz="0" w:space="0" w:color="auto"/>
        <w:left w:val="none" w:sz="0" w:space="0" w:color="auto"/>
        <w:bottom w:val="none" w:sz="0" w:space="0" w:color="auto"/>
        <w:right w:val="none" w:sz="0" w:space="0" w:color="auto"/>
      </w:divBdr>
    </w:div>
    <w:div w:id="201795404">
      <w:bodyDiv w:val="1"/>
      <w:marLeft w:val="0"/>
      <w:marRight w:val="0"/>
      <w:marTop w:val="0"/>
      <w:marBottom w:val="0"/>
      <w:divBdr>
        <w:top w:val="none" w:sz="0" w:space="0" w:color="auto"/>
        <w:left w:val="none" w:sz="0" w:space="0" w:color="auto"/>
        <w:bottom w:val="none" w:sz="0" w:space="0" w:color="auto"/>
        <w:right w:val="none" w:sz="0" w:space="0" w:color="auto"/>
      </w:divBdr>
    </w:div>
    <w:div w:id="234437222">
      <w:bodyDiv w:val="1"/>
      <w:marLeft w:val="0"/>
      <w:marRight w:val="0"/>
      <w:marTop w:val="0"/>
      <w:marBottom w:val="0"/>
      <w:divBdr>
        <w:top w:val="none" w:sz="0" w:space="0" w:color="auto"/>
        <w:left w:val="none" w:sz="0" w:space="0" w:color="auto"/>
        <w:bottom w:val="none" w:sz="0" w:space="0" w:color="auto"/>
        <w:right w:val="none" w:sz="0" w:space="0" w:color="auto"/>
      </w:divBdr>
    </w:div>
    <w:div w:id="248123476">
      <w:bodyDiv w:val="1"/>
      <w:marLeft w:val="0"/>
      <w:marRight w:val="0"/>
      <w:marTop w:val="0"/>
      <w:marBottom w:val="0"/>
      <w:divBdr>
        <w:top w:val="none" w:sz="0" w:space="0" w:color="auto"/>
        <w:left w:val="none" w:sz="0" w:space="0" w:color="auto"/>
        <w:bottom w:val="none" w:sz="0" w:space="0" w:color="auto"/>
        <w:right w:val="none" w:sz="0" w:space="0" w:color="auto"/>
      </w:divBdr>
    </w:div>
    <w:div w:id="258147895">
      <w:bodyDiv w:val="1"/>
      <w:marLeft w:val="0"/>
      <w:marRight w:val="0"/>
      <w:marTop w:val="0"/>
      <w:marBottom w:val="0"/>
      <w:divBdr>
        <w:top w:val="none" w:sz="0" w:space="0" w:color="auto"/>
        <w:left w:val="none" w:sz="0" w:space="0" w:color="auto"/>
        <w:bottom w:val="none" w:sz="0" w:space="0" w:color="auto"/>
        <w:right w:val="none" w:sz="0" w:space="0" w:color="auto"/>
      </w:divBdr>
    </w:div>
    <w:div w:id="260720944">
      <w:bodyDiv w:val="1"/>
      <w:marLeft w:val="0"/>
      <w:marRight w:val="0"/>
      <w:marTop w:val="0"/>
      <w:marBottom w:val="0"/>
      <w:divBdr>
        <w:top w:val="none" w:sz="0" w:space="0" w:color="auto"/>
        <w:left w:val="none" w:sz="0" w:space="0" w:color="auto"/>
        <w:bottom w:val="none" w:sz="0" w:space="0" w:color="auto"/>
        <w:right w:val="none" w:sz="0" w:space="0" w:color="auto"/>
      </w:divBdr>
    </w:div>
    <w:div w:id="286786396">
      <w:bodyDiv w:val="1"/>
      <w:marLeft w:val="0"/>
      <w:marRight w:val="0"/>
      <w:marTop w:val="0"/>
      <w:marBottom w:val="0"/>
      <w:divBdr>
        <w:top w:val="none" w:sz="0" w:space="0" w:color="auto"/>
        <w:left w:val="none" w:sz="0" w:space="0" w:color="auto"/>
        <w:bottom w:val="none" w:sz="0" w:space="0" w:color="auto"/>
        <w:right w:val="none" w:sz="0" w:space="0" w:color="auto"/>
      </w:divBdr>
    </w:div>
    <w:div w:id="325203940">
      <w:bodyDiv w:val="1"/>
      <w:marLeft w:val="0"/>
      <w:marRight w:val="0"/>
      <w:marTop w:val="0"/>
      <w:marBottom w:val="0"/>
      <w:divBdr>
        <w:top w:val="none" w:sz="0" w:space="0" w:color="auto"/>
        <w:left w:val="none" w:sz="0" w:space="0" w:color="auto"/>
        <w:bottom w:val="none" w:sz="0" w:space="0" w:color="auto"/>
        <w:right w:val="none" w:sz="0" w:space="0" w:color="auto"/>
      </w:divBdr>
    </w:div>
    <w:div w:id="371614235">
      <w:bodyDiv w:val="1"/>
      <w:marLeft w:val="0"/>
      <w:marRight w:val="0"/>
      <w:marTop w:val="0"/>
      <w:marBottom w:val="0"/>
      <w:divBdr>
        <w:top w:val="none" w:sz="0" w:space="0" w:color="auto"/>
        <w:left w:val="none" w:sz="0" w:space="0" w:color="auto"/>
        <w:bottom w:val="none" w:sz="0" w:space="0" w:color="auto"/>
        <w:right w:val="none" w:sz="0" w:space="0" w:color="auto"/>
      </w:divBdr>
    </w:div>
    <w:div w:id="547645639">
      <w:bodyDiv w:val="1"/>
      <w:marLeft w:val="0"/>
      <w:marRight w:val="0"/>
      <w:marTop w:val="0"/>
      <w:marBottom w:val="0"/>
      <w:divBdr>
        <w:top w:val="none" w:sz="0" w:space="0" w:color="auto"/>
        <w:left w:val="none" w:sz="0" w:space="0" w:color="auto"/>
        <w:bottom w:val="none" w:sz="0" w:space="0" w:color="auto"/>
        <w:right w:val="none" w:sz="0" w:space="0" w:color="auto"/>
      </w:divBdr>
    </w:div>
    <w:div w:id="604189904">
      <w:bodyDiv w:val="1"/>
      <w:marLeft w:val="0"/>
      <w:marRight w:val="0"/>
      <w:marTop w:val="0"/>
      <w:marBottom w:val="0"/>
      <w:divBdr>
        <w:top w:val="none" w:sz="0" w:space="0" w:color="auto"/>
        <w:left w:val="none" w:sz="0" w:space="0" w:color="auto"/>
        <w:bottom w:val="none" w:sz="0" w:space="0" w:color="auto"/>
        <w:right w:val="none" w:sz="0" w:space="0" w:color="auto"/>
      </w:divBdr>
    </w:div>
    <w:div w:id="660155813">
      <w:bodyDiv w:val="1"/>
      <w:marLeft w:val="0"/>
      <w:marRight w:val="0"/>
      <w:marTop w:val="0"/>
      <w:marBottom w:val="0"/>
      <w:divBdr>
        <w:top w:val="none" w:sz="0" w:space="0" w:color="auto"/>
        <w:left w:val="none" w:sz="0" w:space="0" w:color="auto"/>
        <w:bottom w:val="none" w:sz="0" w:space="0" w:color="auto"/>
        <w:right w:val="none" w:sz="0" w:space="0" w:color="auto"/>
      </w:divBdr>
    </w:div>
    <w:div w:id="678655133">
      <w:bodyDiv w:val="1"/>
      <w:marLeft w:val="0"/>
      <w:marRight w:val="0"/>
      <w:marTop w:val="0"/>
      <w:marBottom w:val="0"/>
      <w:divBdr>
        <w:top w:val="none" w:sz="0" w:space="0" w:color="auto"/>
        <w:left w:val="none" w:sz="0" w:space="0" w:color="auto"/>
        <w:bottom w:val="none" w:sz="0" w:space="0" w:color="auto"/>
        <w:right w:val="none" w:sz="0" w:space="0" w:color="auto"/>
      </w:divBdr>
    </w:div>
    <w:div w:id="784035286">
      <w:bodyDiv w:val="1"/>
      <w:marLeft w:val="0"/>
      <w:marRight w:val="0"/>
      <w:marTop w:val="0"/>
      <w:marBottom w:val="0"/>
      <w:divBdr>
        <w:top w:val="none" w:sz="0" w:space="0" w:color="auto"/>
        <w:left w:val="none" w:sz="0" w:space="0" w:color="auto"/>
        <w:bottom w:val="none" w:sz="0" w:space="0" w:color="auto"/>
        <w:right w:val="none" w:sz="0" w:space="0" w:color="auto"/>
      </w:divBdr>
    </w:div>
    <w:div w:id="830607879">
      <w:bodyDiv w:val="1"/>
      <w:marLeft w:val="0"/>
      <w:marRight w:val="0"/>
      <w:marTop w:val="0"/>
      <w:marBottom w:val="0"/>
      <w:divBdr>
        <w:top w:val="none" w:sz="0" w:space="0" w:color="auto"/>
        <w:left w:val="none" w:sz="0" w:space="0" w:color="auto"/>
        <w:bottom w:val="none" w:sz="0" w:space="0" w:color="auto"/>
        <w:right w:val="none" w:sz="0" w:space="0" w:color="auto"/>
      </w:divBdr>
    </w:div>
    <w:div w:id="831412326">
      <w:bodyDiv w:val="1"/>
      <w:marLeft w:val="0"/>
      <w:marRight w:val="0"/>
      <w:marTop w:val="0"/>
      <w:marBottom w:val="0"/>
      <w:divBdr>
        <w:top w:val="none" w:sz="0" w:space="0" w:color="auto"/>
        <w:left w:val="none" w:sz="0" w:space="0" w:color="auto"/>
        <w:bottom w:val="none" w:sz="0" w:space="0" w:color="auto"/>
        <w:right w:val="none" w:sz="0" w:space="0" w:color="auto"/>
      </w:divBdr>
    </w:div>
    <w:div w:id="850797824">
      <w:bodyDiv w:val="1"/>
      <w:marLeft w:val="0"/>
      <w:marRight w:val="0"/>
      <w:marTop w:val="0"/>
      <w:marBottom w:val="0"/>
      <w:divBdr>
        <w:top w:val="none" w:sz="0" w:space="0" w:color="auto"/>
        <w:left w:val="none" w:sz="0" w:space="0" w:color="auto"/>
        <w:bottom w:val="none" w:sz="0" w:space="0" w:color="auto"/>
        <w:right w:val="none" w:sz="0" w:space="0" w:color="auto"/>
      </w:divBdr>
    </w:div>
    <w:div w:id="854882338">
      <w:bodyDiv w:val="1"/>
      <w:marLeft w:val="0"/>
      <w:marRight w:val="0"/>
      <w:marTop w:val="0"/>
      <w:marBottom w:val="0"/>
      <w:divBdr>
        <w:top w:val="none" w:sz="0" w:space="0" w:color="auto"/>
        <w:left w:val="none" w:sz="0" w:space="0" w:color="auto"/>
        <w:bottom w:val="none" w:sz="0" w:space="0" w:color="auto"/>
        <w:right w:val="none" w:sz="0" w:space="0" w:color="auto"/>
      </w:divBdr>
    </w:div>
    <w:div w:id="890188929">
      <w:bodyDiv w:val="1"/>
      <w:marLeft w:val="0"/>
      <w:marRight w:val="0"/>
      <w:marTop w:val="0"/>
      <w:marBottom w:val="0"/>
      <w:divBdr>
        <w:top w:val="none" w:sz="0" w:space="0" w:color="auto"/>
        <w:left w:val="none" w:sz="0" w:space="0" w:color="auto"/>
        <w:bottom w:val="none" w:sz="0" w:space="0" w:color="auto"/>
        <w:right w:val="none" w:sz="0" w:space="0" w:color="auto"/>
      </w:divBdr>
    </w:div>
    <w:div w:id="899511894">
      <w:bodyDiv w:val="1"/>
      <w:marLeft w:val="0"/>
      <w:marRight w:val="0"/>
      <w:marTop w:val="0"/>
      <w:marBottom w:val="0"/>
      <w:divBdr>
        <w:top w:val="none" w:sz="0" w:space="0" w:color="auto"/>
        <w:left w:val="none" w:sz="0" w:space="0" w:color="auto"/>
        <w:bottom w:val="none" w:sz="0" w:space="0" w:color="auto"/>
        <w:right w:val="none" w:sz="0" w:space="0" w:color="auto"/>
      </w:divBdr>
    </w:div>
    <w:div w:id="944649608">
      <w:bodyDiv w:val="1"/>
      <w:marLeft w:val="0"/>
      <w:marRight w:val="0"/>
      <w:marTop w:val="0"/>
      <w:marBottom w:val="0"/>
      <w:divBdr>
        <w:top w:val="none" w:sz="0" w:space="0" w:color="auto"/>
        <w:left w:val="none" w:sz="0" w:space="0" w:color="auto"/>
        <w:bottom w:val="none" w:sz="0" w:space="0" w:color="auto"/>
        <w:right w:val="none" w:sz="0" w:space="0" w:color="auto"/>
      </w:divBdr>
    </w:div>
    <w:div w:id="986275783">
      <w:bodyDiv w:val="1"/>
      <w:marLeft w:val="0"/>
      <w:marRight w:val="0"/>
      <w:marTop w:val="0"/>
      <w:marBottom w:val="0"/>
      <w:divBdr>
        <w:top w:val="none" w:sz="0" w:space="0" w:color="auto"/>
        <w:left w:val="none" w:sz="0" w:space="0" w:color="auto"/>
        <w:bottom w:val="none" w:sz="0" w:space="0" w:color="auto"/>
        <w:right w:val="none" w:sz="0" w:space="0" w:color="auto"/>
      </w:divBdr>
    </w:div>
    <w:div w:id="1031492810">
      <w:bodyDiv w:val="1"/>
      <w:marLeft w:val="0"/>
      <w:marRight w:val="0"/>
      <w:marTop w:val="0"/>
      <w:marBottom w:val="0"/>
      <w:divBdr>
        <w:top w:val="none" w:sz="0" w:space="0" w:color="auto"/>
        <w:left w:val="none" w:sz="0" w:space="0" w:color="auto"/>
        <w:bottom w:val="none" w:sz="0" w:space="0" w:color="auto"/>
        <w:right w:val="none" w:sz="0" w:space="0" w:color="auto"/>
      </w:divBdr>
    </w:div>
    <w:div w:id="1046639932">
      <w:bodyDiv w:val="1"/>
      <w:marLeft w:val="0"/>
      <w:marRight w:val="0"/>
      <w:marTop w:val="0"/>
      <w:marBottom w:val="0"/>
      <w:divBdr>
        <w:top w:val="none" w:sz="0" w:space="0" w:color="auto"/>
        <w:left w:val="none" w:sz="0" w:space="0" w:color="auto"/>
        <w:bottom w:val="none" w:sz="0" w:space="0" w:color="auto"/>
        <w:right w:val="none" w:sz="0" w:space="0" w:color="auto"/>
      </w:divBdr>
    </w:div>
    <w:div w:id="1113355745">
      <w:bodyDiv w:val="1"/>
      <w:marLeft w:val="0"/>
      <w:marRight w:val="0"/>
      <w:marTop w:val="0"/>
      <w:marBottom w:val="0"/>
      <w:divBdr>
        <w:top w:val="none" w:sz="0" w:space="0" w:color="auto"/>
        <w:left w:val="none" w:sz="0" w:space="0" w:color="auto"/>
        <w:bottom w:val="none" w:sz="0" w:space="0" w:color="auto"/>
        <w:right w:val="none" w:sz="0" w:space="0" w:color="auto"/>
      </w:divBdr>
    </w:div>
    <w:div w:id="1116755692">
      <w:bodyDiv w:val="1"/>
      <w:marLeft w:val="0"/>
      <w:marRight w:val="0"/>
      <w:marTop w:val="0"/>
      <w:marBottom w:val="0"/>
      <w:divBdr>
        <w:top w:val="none" w:sz="0" w:space="0" w:color="auto"/>
        <w:left w:val="none" w:sz="0" w:space="0" w:color="auto"/>
        <w:bottom w:val="none" w:sz="0" w:space="0" w:color="auto"/>
        <w:right w:val="none" w:sz="0" w:space="0" w:color="auto"/>
      </w:divBdr>
    </w:div>
    <w:div w:id="1135215078">
      <w:bodyDiv w:val="1"/>
      <w:marLeft w:val="0"/>
      <w:marRight w:val="0"/>
      <w:marTop w:val="0"/>
      <w:marBottom w:val="0"/>
      <w:divBdr>
        <w:top w:val="none" w:sz="0" w:space="0" w:color="auto"/>
        <w:left w:val="none" w:sz="0" w:space="0" w:color="auto"/>
        <w:bottom w:val="none" w:sz="0" w:space="0" w:color="auto"/>
        <w:right w:val="none" w:sz="0" w:space="0" w:color="auto"/>
      </w:divBdr>
    </w:div>
    <w:div w:id="1192037205">
      <w:bodyDiv w:val="1"/>
      <w:marLeft w:val="0"/>
      <w:marRight w:val="0"/>
      <w:marTop w:val="0"/>
      <w:marBottom w:val="0"/>
      <w:divBdr>
        <w:top w:val="none" w:sz="0" w:space="0" w:color="auto"/>
        <w:left w:val="none" w:sz="0" w:space="0" w:color="auto"/>
        <w:bottom w:val="none" w:sz="0" w:space="0" w:color="auto"/>
        <w:right w:val="none" w:sz="0" w:space="0" w:color="auto"/>
      </w:divBdr>
    </w:div>
    <w:div w:id="1203977375">
      <w:bodyDiv w:val="1"/>
      <w:marLeft w:val="0"/>
      <w:marRight w:val="0"/>
      <w:marTop w:val="0"/>
      <w:marBottom w:val="0"/>
      <w:divBdr>
        <w:top w:val="none" w:sz="0" w:space="0" w:color="auto"/>
        <w:left w:val="none" w:sz="0" w:space="0" w:color="auto"/>
        <w:bottom w:val="none" w:sz="0" w:space="0" w:color="auto"/>
        <w:right w:val="none" w:sz="0" w:space="0" w:color="auto"/>
      </w:divBdr>
    </w:div>
    <w:div w:id="1248467352">
      <w:bodyDiv w:val="1"/>
      <w:marLeft w:val="0"/>
      <w:marRight w:val="0"/>
      <w:marTop w:val="0"/>
      <w:marBottom w:val="0"/>
      <w:divBdr>
        <w:top w:val="none" w:sz="0" w:space="0" w:color="auto"/>
        <w:left w:val="none" w:sz="0" w:space="0" w:color="auto"/>
        <w:bottom w:val="none" w:sz="0" w:space="0" w:color="auto"/>
        <w:right w:val="none" w:sz="0" w:space="0" w:color="auto"/>
      </w:divBdr>
    </w:div>
    <w:div w:id="1260597675">
      <w:bodyDiv w:val="1"/>
      <w:marLeft w:val="0"/>
      <w:marRight w:val="0"/>
      <w:marTop w:val="0"/>
      <w:marBottom w:val="0"/>
      <w:divBdr>
        <w:top w:val="none" w:sz="0" w:space="0" w:color="auto"/>
        <w:left w:val="none" w:sz="0" w:space="0" w:color="auto"/>
        <w:bottom w:val="none" w:sz="0" w:space="0" w:color="auto"/>
        <w:right w:val="none" w:sz="0" w:space="0" w:color="auto"/>
      </w:divBdr>
    </w:div>
    <w:div w:id="1275283848">
      <w:bodyDiv w:val="1"/>
      <w:marLeft w:val="0"/>
      <w:marRight w:val="0"/>
      <w:marTop w:val="0"/>
      <w:marBottom w:val="0"/>
      <w:divBdr>
        <w:top w:val="none" w:sz="0" w:space="0" w:color="auto"/>
        <w:left w:val="none" w:sz="0" w:space="0" w:color="auto"/>
        <w:bottom w:val="none" w:sz="0" w:space="0" w:color="auto"/>
        <w:right w:val="none" w:sz="0" w:space="0" w:color="auto"/>
      </w:divBdr>
    </w:div>
    <w:div w:id="1292589886">
      <w:bodyDiv w:val="1"/>
      <w:marLeft w:val="0"/>
      <w:marRight w:val="0"/>
      <w:marTop w:val="0"/>
      <w:marBottom w:val="0"/>
      <w:divBdr>
        <w:top w:val="none" w:sz="0" w:space="0" w:color="auto"/>
        <w:left w:val="none" w:sz="0" w:space="0" w:color="auto"/>
        <w:bottom w:val="none" w:sz="0" w:space="0" w:color="auto"/>
        <w:right w:val="none" w:sz="0" w:space="0" w:color="auto"/>
      </w:divBdr>
    </w:div>
    <w:div w:id="1294363770">
      <w:bodyDiv w:val="1"/>
      <w:marLeft w:val="0"/>
      <w:marRight w:val="0"/>
      <w:marTop w:val="0"/>
      <w:marBottom w:val="0"/>
      <w:divBdr>
        <w:top w:val="none" w:sz="0" w:space="0" w:color="auto"/>
        <w:left w:val="none" w:sz="0" w:space="0" w:color="auto"/>
        <w:bottom w:val="none" w:sz="0" w:space="0" w:color="auto"/>
        <w:right w:val="none" w:sz="0" w:space="0" w:color="auto"/>
      </w:divBdr>
    </w:div>
    <w:div w:id="1294411834">
      <w:bodyDiv w:val="1"/>
      <w:marLeft w:val="0"/>
      <w:marRight w:val="0"/>
      <w:marTop w:val="0"/>
      <w:marBottom w:val="0"/>
      <w:divBdr>
        <w:top w:val="none" w:sz="0" w:space="0" w:color="auto"/>
        <w:left w:val="none" w:sz="0" w:space="0" w:color="auto"/>
        <w:bottom w:val="none" w:sz="0" w:space="0" w:color="auto"/>
        <w:right w:val="none" w:sz="0" w:space="0" w:color="auto"/>
      </w:divBdr>
    </w:div>
    <w:div w:id="1310356676">
      <w:bodyDiv w:val="1"/>
      <w:marLeft w:val="0"/>
      <w:marRight w:val="0"/>
      <w:marTop w:val="0"/>
      <w:marBottom w:val="0"/>
      <w:divBdr>
        <w:top w:val="none" w:sz="0" w:space="0" w:color="auto"/>
        <w:left w:val="none" w:sz="0" w:space="0" w:color="auto"/>
        <w:bottom w:val="none" w:sz="0" w:space="0" w:color="auto"/>
        <w:right w:val="none" w:sz="0" w:space="0" w:color="auto"/>
      </w:divBdr>
    </w:div>
    <w:div w:id="1337265178">
      <w:bodyDiv w:val="1"/>
      <w:marLeft w:val="0"/>
      <w:marRight w:val="0"/>
      <w:marTop w:val="0"/>
      <w:marBottom w:val="0"/>
      <w:divBdr>
        <w:top w:val="none" w:sz="0" w:space="0" w:color="auto"/>
        <w:left w:val="none" w:sz="0" w:space="0" w:color="auto"/>
        <w:bottom w:val="none" w:sz="0" w:space="0" w:color="auto"/>
        <w:right w:val="none" w:sz="0" w:space="0" w:color="auto"/>
      </w:divBdr>
    </w:div>
    <w:div w:id="1356074851">
      <w:bodyDiv w:val="1"/>
      <w:marLeft w:val="0"/>
      <w:marRight w:val="0"/>
      <w:marTop w:val="0"/>
      <w:marBottom w:val="0"/>
      <w:divBdr>
        <w:top w:val="none" w:sz="0" w:space="0" w:color="auto"/>
        <w:left w:val="none" w:sz="0" w:space="0" w:color="auto"/>
        <w:bottom w:val="none" w:sz="0" w:space="0" w:color="auto"/>
        <w:right w:val="none" w:sz="0" w:space="0" w:color="auto"/>
      </w:divBdr>
    </w:div>
    <w:div w:id="1399743480">
      <w:bodyDiv w:val="1"/>
      <w:marLeft w:val="0"/>
      <w:marRight w:val="0"/>
      <w:marTop w:val="0"/>
      <w:marBottom w:val="0"/>
      <w:divBdr>
        <w:top w:val="none" w:sz="0" w:space="0" w:color="auto"/>
        <w:left w:val="none" w:sz="0" w:space="0" w:color="auto"/>
        <w:bottom w:val="none" w:sz="0" w:space="0" w:color="auto"/>
        <w:right w:val="none" w:sz="0" w:space="0" w:color="auto"/>
      </w:divBdr>
    </w:div>
    <w:div w:id="1477602004">
      <w:bodyDiv w:val="1"/>
      <w:marLeft w:val="0"/>
      <w:marRight w:val="0"/>
      <w:marTop w:val="0"/>
      <w:marBottom w:val="0"/>
      <w:divBdr>
        <w:top w:val="none" w:sz="0" w:space="0" w:color="auto"/>
        <w:left w:val="none" w:sz="0" w:space="0" w:color="auto"/>
        <w:bottom w:val="none" w:sz="0" w:space="0" w:color="auto"/>
        <w:right w:val="none" w:sz="0" w:space="0" w:color="auto"/>
      </w:divBdr>
    </w:div>
    <w:div w:id="1479418758">
      <w:bodyDiv w:val="1"/>
      <w:marLeft w:val="0"/>
      <w:marRight w:val="0"/>
      <w:marTop w:val="0"/>
      <w:marBottom w:val="0"/>
      <w:divBdr>
        <w:top w:val="none" w:sz="0" w:space="0" w:color="auto"/>
        <w:left w:val="none" w:sz="0" w:space="0" w:color="auto"/>
        <w:bottom w:val="none" w:sz="0" w:space="0" w:color="auto"/>
        <w:right w:val="none" w:sz="0" w:space="0" w:color="auto"/>
      </w:divBdr>
    </w:div>
    <w:div w:id="1486970576">
      <w:bodyDiv w:val="1"/>
      <w:marLeft w:val="0"/>
      <w:marRight w:val="0"/>
      <w:marTop w:val="0"/>
      <w:marBottom w:val="0"/>
      <w:divBdr>
        <w:top w:val="none" w:sz="0" w:space="0" w:color="auto"/>
        <w:left w:val="none" w:sz="0" w:space="0" w:color="auto"/>
        <w:bottom w:val="none" w:sz="0" w:space="0" w:color="auto"/>
        <w:right w:val="none" w:sz="0" w:space="0" w:color="auto"/>
      </w:divBdr>
    </w:div>
    <w:div w:id="1490902445">
      <w:bodyDiv w:val="1"/>
      <w:marLeft w:val="0"/>
      <w:marRight w:val="0"/>
      <w:marTop w:val="0"/>
      <w:marBottom w:val="0"/>
      <w:divBdr>
        <w:top w:val="none" w:sz="0" w:space="0" w:color="auto"/>
        <w:left w:val="none" w:sz="0" w:space="0" w:color="auto"/>
        <w:bottom w:val="none" w:sz="0" w:space="0" w:color="auto"/>
        <w:right w:val="none" w:sz="0" w:space="0" w:color="auto"/>
      </w:divBdr>
    </w:div>
    <w:div w:id="1493568805">
      <w:bodyDiv w:val="1"/>
      <w:marLeft w:val="0"/>
      <w:marRight w:val="0"/>
      <w:marTop w:val="0"/>
      <w:marBottom w:val="0"/>
      <w:divBdr>
        <w:top w:val="none" w:sz="0" w:space="0" w:color="auto"/>
        <w:left w:val="none" w:sz="0" w:space="0" w:color="auto"/>
        <w:bottom w:val="none" w:sz="0" w:space="0" w:color="auto"/>
        <w:right w:val="none" w:sz="0" w:space="0" w:color="auto"/>
      </w:divBdr>
    </w:div>
    <w:div w:id="1517114855">
      <w:bodyDiv w:val="1"/>
      <w:marLeft w:val="0"/>
      <w:marRight w:val="0"/>
      <w:marTop w:val="0"/>
      <w:marBottom w:val="0"/>
      <w:divBdr>
        <w:top w:val="none" w:sz="0" w:space="0" w:color="auto"/>
        <w:left w:val="none" w:sz="0" w:space="0" w:color="auto"/>
        <w:bottom w:val="none" w:sz="0" w:space="0" w:color="auto"/>
        <w:right w:val="none" w:sz="0" w:space="0" w:color="auto"/>
      </w:divBdr>
    </w:div>
    <w:div w:id="1560819293">
      <w:bodyDiv w:val="1"/>
      <w:marLeft w:val="0"/>
      <w:marRight w:val="0"/>
      <w:marTop w:val="0"/>
      <w:marBottom w:val="0"/>
      <w:divBdr>
        <w:top w:val="none" w:sz="0" w:space="0" w:color="auto"/>
        <w:left w:val="none" w:sz="0" w:space="0" w:color="auto"/>
        <w:bottom w:val="none" w:sz="0" w:space="0" w:color="auto"/>
        <w:right w:val="none" w:sz="0" w:space="0" w:color="auto"/>
      </w:divBdr>
    </w:div>
    <w:div w:id="1562597107">
      <w:bodyDiv w:val="1"/>
      <w:marLeft w:val="0"/>
      <w:marRight w:val="0"/>
      <w:marTop w:val="0"/>
      <w:marBottom w:val="0"/>
      <w:divBdr>
        <w:top w:val="none" w:sz="0" w:space="0" w:color="auto"/>
        <w:left w:val="none" w:sz="0" w:space="0" w:color="auto"/>
        <w:bottom w:val="none" w:sz="0" w:space="0" w:color="auto"/>
        <w:right w:val="none" w:sz="0" w:space="0" w:color="auto"/>
      </w:divBdr>
    </w:div>
    <w:div w:id="1567842637">
      <w:bodyDiv w:val="1"/>
      <w:marLeft w:val="0"/>
      <w:marRight w:val="0"/>
      <w:marTop w:val="0"/>
      <w:marBottom w:val="0"/>
      <w:divBdr>
        <w:top w:val="none" w:sz="0" w:space="0" w:color="auto"/>
        <w:left w:val="none" w:sz="0" w:space="0" w:color="auto"/>
        <w:bottom w:val="none" w:sz="0" w:space="0" w:color="auto"/>
        <w:right w:val="none" w:sz="0" w:space="0" w:color="auto"/>
      </w:divBdr>
    </w:div>
    <w:div w:id="1601597370">
      <w:bodyDiv w:val="1"/>
      <w:marLeft w:val="0"/>
      <w:marRight w:val="0"/>
      <w:marTop w:val="0"/>
      <w:marBottom w:val="0"/>
      <w:divBdr>
        <w:top w:val="none" w:sz="0" w:space="0" w:color="auto"/>
        <w:left w:val="none" w:sz="0" w:space="0" w:color="auto"/>
        <w:bottom w:val="none" w:sz="0" w:space="0" w:color="auto"/>
        <w:right w:val="none" w:sz="0" w:space="0" w:color="auto"/>
      </w:divBdr>
    </w:div>
    <w:div w:id="1611619009">
      <w:bodyDiv w:val="1"/>
      <w:marLeft w:val="0"/>
      <w:marRight w:val="0"/>
      <w:marTop w:val="0"/>
      <w:marBottom w:val="0"/>
      <w:divBdr>
        <w:top w:val="none" w:sz="0" w:space="0" w:color="auto"/>
        <w:left w:val="none" w:sz="0" w:space="0" w:color="auto"/>
        <w:bottom w:val="none" w:sz="0" w:space="0" w:color="auto"/>
        <w:right w:val="none" w:sz="0" w:space="0" w:color="auto"/>
      </w:divBdr>
    </w:div>
    <w:div w:id="1626542480">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705133238">
      <w:bodyDiv w:val="1"/>
      <w:marLeft w:val="0"/>
      <w:marRight w:val="0"/>
      <w:marTop w:val="0"/>
      <w:marBottom w:val="0"/>
      <w:divBdr>
        <w:top w:val="none" w:sz="0" w:space="0" w:color="auto"/>
        <w:left w:val="none" w:sz="0" w:space="0" w:color="auto"/>
        <w:bottom w:val="none" w:sz="0" w:space="0" w:color="auto"/>
        <w:right w:val="none" w:sz="0" w:space="0" w:color="auto"/>
      </w:divBdr>
    </w:div>
    <w:div w:id="1721631448">
      <w:bodyDiv w:val="1"/>
      <w:marLeft w:val="0"/>
      <w:marRight w:val="0"/>
      <w:marTop w:val="0"/>
      <w:marBottom w:val="0"/>
      <w:divBdr>
        <w:top w:val="none" w:sz="0" w:space="0" w:color="auto"/>
        <w:left w:val="none" w:sz="0" w:space="0" w:color="auto"/>
        <w:bottom w:val="none" w:sz="0" w:space="0" w:color="auto"/>
        <w:right w:val="none" w:sz="0" w:space="0" w:color="auto"/>
      </w:divBdr>
    </w:div>
    <w:div w:id="1741975170">
      <w:bodyDiv w:val="1"/>
      <w:marLeft w:val="0"/>
      <w:marRight w:val="0"/>
      <w:marTop w:val="0"/>
      <w:marBottom w:val="0"/>
      <w:divBdr>
        <w:top w:val="none" w:sz="0" w:space="0" w:color="auto"/>
        <w:left w:val="none" w:sz="0" w:space="0" w:color="auto"/>
        <w:bottom w:val="none" w:sz="0" w:space="0" w:color="auto"/>
        <w:right w:val="none" w:sz="0" w:space="0" w:color="auto"/>
      </w:divBdr>
    </w:div>
    <w:div w:id="1793667826">
      <w:bodyDiv w:val="1"/>
      <w:marLeft w:val="0"/>
      <w:marRight w:val="0"/>
      <w:marTop w:val="0"/>
      <w:marBottom w:val="0"/>
      <w:divBdr>
        <w:top w:val="none" w:sz="0" w:space="0" w:color="auto"/>
        <w:left w:val="none" w:sz="0" w:space="0" w:color="auto"/>
        <w:bottom w:val="none" w:sz="0" w:space="0" w:color="auto"/>
        <w:right w:val="none" w:sz="0" w:space="0" w:color="auto"/>
      </w:divBdr>
    </w:div>
    <w:div w:id="1843427097">
      <w:bodyDiv w:val="1"/>
      <w:marLeft w:val="0"/>
      <w:marRight w:val="0"/>
      <w:marTop w:val="0"/>
      <w:marBottom w:val="0"/>
      <w:divBdr>
        <w:top w:val="none" w:sz="0" w:space="0" w:color="auto"/>
        <w:left w:val="none" w:sz="0" w:space="0" w:color="auto"/>
        <w:bottom w:val="none" w:sz="0" w:space="0" w:color="auto"/>
        <w:right w:val="none" w:sz="0" w:space="0" w:color="auto"/>
      </w:divBdr>
    </w:div>
    <w:div w:id="1844660566">
      <w:bodyDiv w:val="1"/>
      <w:marLeft w:val="0"/>
      <w:marRight w:val="0"/>
      <w:marTop w:val="0"/>
      <w:marBottom w:val="0"/>
      <w:divBdr>
        <w:top w:val="none" w:sz="0" w:space="0" w:color="auto"/>
        <w:left w:val="none" w:sz="0" w:space="0" w:color="auto"/>
        <w:bottom w:val="none" w:sz="0" w:space="0" w:color="auto"/>
        <w:right w:val="none" w:sz="0" w:space="0" w:color="auto"/>
      </w:divBdr>
    </w:div>
    <w:div w:id="1917742464">
      <w:bodyDiv w:val="1"/>
      <w:marLeft w:val="0"/>
      <w:marRight w:val="0"/>
      <w:marTop w:val="0"/>
      <w:marBottom w:val="0"/>
      <w:divBdr>
        <w:top w:val="none" w:sz="0" w:space="0" w:color="auto"/>
        <w:left w:val="none" w:sz="0" w:space="0" w:color="auto"/>
        <w:bottom w:val="none" w:sz="0" w:space="0" w:color="auto"/>
        <w:right w:val="none" w:sz="0" w:space="0" w:color="auto"/>
      </w:divBdr>
    </w:div>
    <w:div w:id="1929531853">
      <w:bodyDiv w:val="1"/>
      <w:marLeft w:val="0"/>
      <w:marRight w:val="0"/>
      <w:marTop w:val="0"/>
      <w:marBottom w:val="0"/>
      <w:divBdr>
        <w:top w:val="none" w:sz="0" w:space="0" w:color="auto"/>
        <w:left w:val="none" w:sz="0" w:space="0" w:color="auto"/>
        <w:bottom w:val="none" w:sz="0" w:space="0" w:color="auto"/>
        <w:right w:val="none" w:sz="0" w:space="0" w:color="auto"/>
      </w:divBdr>
    </w:div>
    <w:div w:id="1941377361">
      <w:bodyDiv w:val="1"/>
      <w:marLeft w:val="0"/>
      <w:marRight w:val="0"/>
      <w:marTop w:val="0"/>
      <w:marBottom w:val="0"/>
      <w:divBdr>
        <w:top w:val="none" w:sz="0" w:space="0" w:color="auto"/>
        <w:left w:val="none" w:sz="0" w:space="0" w:color="auto"/>
        <w:bottom w:val="none" w:sz="0" w:space="0" w:color="auto"/>
        <w:right w:val="none" w:sz="0" w:space="0" w:color="auto"/>
      </w:divBdr>
    </w:div>
    <w:div w:id="1979453564">
      <w:bodyDiv w:val="1"/>
      <w:marLeft w:val="0"/>
      <w:marRight w:val="0"/>
      <w:marTop w:val="0"/>
      <w:marBottom w:val="0"/>
      <w:divBdr>
        <w:top w:val="none" w:sz="0" w:space="0" w:color="auto"/>
        <w:left w:val="none" w:sz="0" w:space="0" w:color="auto"/>
        <w:bottom w:val="none" w:sz="0" w:space="0" w:color="auto"/>
        <w:right w:val="none" w:sz="0" w:space="0" w:color="auto"/>
      </w:divBdr>
    </w:div>
    <w:div w:id="2028017910">
      <w:bodyDiv w:val="1"/>
      <w:marLeft w:val="0"/>
      <w:marRight w:val="0"/>
      <w:marTop w:val="0"/>
      <w:marBottom w:val="0"/>
      <w:divBdr>
        <w:top w:val="none" w:sz="0" w:space="0" w:color="auto"/>
        <w:left w:val="none" w:sz="0" w:space="0" w:color="auto"/>
        <w:bottom w:val="none" w:sz="0" w:space="0" w:color="auto"/>
        <w:right w:val="none" w:sz="0" w:space="0" w:color="auto"/>
      </w:divBdr>
    </w:div>
    <w:div w:id="204474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localhost:8080/"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github.com/dot-at/crobots/archive/master.zip"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ocalhost:8080"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localhost:8080/"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3" Type="http://schemas.openxmlformats.org/officeDocument/2006/relationships/hyperlink" Target="http://visualgo.net/" TargetMode="External"/><Relationship Id="rId2" Type="http://schemas.openxmlformats.org/officeDocument/2006/relationships/hyperlink" Target="https://qiao.github.io/PathFinding.js/visual/" TargetMode="External"/><Relationship Id="rId1" Type="http://schemas.openxmlformats.org/officeDocument/2006/relationships/hyperlink" Target="https://github.com/qiao/PathFinding.js" TargetMode="External"/><Relationship Id="rId6" Type="http://schemas.openxmlformats.org/officeDocument/2006/relationships/hyperlink" Target="http://jscompress.com/" TargetMode="External"/><Relationship Id="rId5" Type="http://schemas.openxmlformats.org/officeDocument/2006/relationships/hyperlink" Target="http://www.boost.org/doc/libs/1_61_0/libs/python/doc/html/index.html" TargetMode="External"/><Relationship Id="rId4" Type="http://schemas.openxmlformats.org/officeDocument/2006/relationships/hyperlink" Target="http://wiki.ecmascript.org/doku.php?id=harmony:parameter_default_valu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ido\Desktop\Thesis%20template%20for%20Word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9B2286B83EE4ACCBBF38F23C9621BBF"/>
        <w:category>
          <w:name w:val="General"/>
          <w:gallery w:val="placeholder"/>
        </w:category>
        <w:types>
          <w:type w:val="bbPlcHdr"/>
        </w:types>
        <w:behaviors>
          <w:behavior w:val="content"/>
        </w:behaviors>
        <w:guid w:val="{42CB4BDA-99B4-4E7A-9F69-0C1CD6FA29EF}"/>
      </w:docPartPr>
      <w:docPartBody>
        <w:p w:rsidR="0036477D" w:rsidRDefault="004E02C0">
          <w:pPr>
            <w:pStyle w:val="C9B2286B83EE4ACCBBF38F23C9621BBF"/>
          </w:pPr>
          <w:r w:rsidRPr="00AB78A9">
            <w:rPr>
              <w:rStyle w:val="PlaceholderText"/>
            </w:rPr>
            <w:t>[Autor]</w:t>
          </w:r>
        </w:p>
      </w:docPartBody>
    </w:docPart>
    <w:docPart>
      <w:docPartPr>
        <w:name w:val="CD743F2A3E914E8D9F06D0E4CD827244"/>
        <w:category>
          <w:name w:val="General"/>
          <w:gallery w:val="placeholder"/>
        </w:category>
        <w:types>
          <w:type w:val="bbPlcHdr"/>
        </w:types>
        <w:behaviors>
          <w:behavior w:val="content"/>
        </w:behaviors>
        <w:guid w:val="{CA874610-E03D-44B8-B1C6-F31A955DDA74}"/>
      </w:docPartPr>
      <w:docPartBody>
        <w:p w:rsidR="0036477D" w:rsidRDefault="004E02C0">
          <w:pPr>
            <w:pStyle w:val="CD743F2A3E914E8D9F06D0E4CD827244"/>
          </w:pPr>
          <w:r w:rsidRPr="00AB78A9">
            <w:rPr>
              <w:rStyle w:val="PlaceholderText"/>
            </w:rPr>
            <w:t>[Tiitel]</w:t>
          </w:r>
        </w:p>
      </w:docPartBody>
    </w:docPart>
    <w:docPart>
      <w:docPartPr>
        <w:name w:val="93B44D5DB290447EBA2818285E99DA69"/>
        <w:category>
          <w:name w:val="General"/>
          <w:gallery w:val="placeholder"/>
        </w:category>
        <w:types>
          <w:type w:val="bbPlcHdr"/>
        </w:types>
        <w:behaviors>
          <w:behavior w:val="content"/>
        </w:behaviors>
        <w:guid w:val="{E4B14314-5CEB-4DA5-865B-6A18FF81F231}"/>
      </w:docPartPr>
      <w:docPartBody>
        <w:p w:rsidR="0036477D" w:rsidRDefault="004E02C0">
          <w:pPr>
            <w:pStyle w:val="93B44D5DB290447EBA2818285E99DA69"/>
          </w:pPr>
          <w:r w:rsidRPr="004D1443">
            <w:rPr>
              <w:rStyle w:val="PlaceholderText"/>
              <w:color w:val="auto"/>
            </w:rPr>
            <w:t>Master’s Thesis (30 EAP)</w:t>
          </w:r>
        </w:p>
      </w:docPartBody>
    </w:docPart>
    <w:docPart>
      <w:docPartPr>
        <w:name w:val="941B3E20BDFC4FDCA5CAEA0BE210D799"/>
        <w:category>
          <w:name w:val="General"/>
          <w:gallery w:val="placeholder"/>
        </w:category>
        <w:types>
          <w:type w:val="bbPlcHdr"/>
        </w:types>
        <w:behaviors>
          <w:behavior w:val="content"/>
        </w:behaviors>
        <w:guid w:val="{CA77E562-ADF0-46AA-ACBD-5F10692507FC}"/>
      </w:docPartPr>
      <w:docPartBody>
        <w:p w:rsidR="0036477D" w:rsidRDefault="004E02C0">
          <w:pPr>
            <w:pStyle w:val="941B3E20BDFC4FDCA5CAEA0BE210D799"/>
          </w:pPr>
          <w:r w:rsidRPr="00643959">
            <w:rPr>
              <w:rStyle w:val="PlaceholderText"/>
            </w:rPr>
            <w:t>[Tiitel]</w:t>
          </w:r>
        </w:p>
      </w:docPartBody>
    </w:docPart>
    <w:docPart>
      <w:docPartPr>
        <w:name w:val="CD419ED0224D4329BD84045C6891D74B"/>
        <w:category>
          <w:name w:val="General"/>
          <w:gallery w:val="placeholder"/>
        </w:category>
        <w:types>
          <w:type w:val="bbPlcHdr"/>
        </w:types>
        <w:behaviors>
          <w:behavior w:val="content"/>
        </w:behaviors>
        <w:guid w:val="{15459276-8E9A-4D32-8C65-9D6CA876877D}"/>
      </w:docPartPr>
      <w:docPartBody>
        <w:p w:rsidR="0036477D" w:rsidRDefault="004E02C0">
          <w:pPr>
            <w:pStyle w:val="CD419ED0224D4329BD84045C6891D74B"/>
          </w:pPr>
          <w:r w:rsidRPr="00643959">
            <w:rPr>
              <w:rStyle w:val="PlaceholderText"/>
            </w:rPr>
            <w:t>[Ülevaade]</w:t>
          </w:r>
        </w:p>
      </w:docPartBody>
    </w:docPart>
    <w:docPart>
      <w:docPartPr>
        <w:name w:val="C1337D08266A4F70BE735CD3A067E0FC"/>
        <w:category>
          <w:name w:val="General"/>
          <w:gallery w:val="placeholder"/>
        </w:category>
        <w:types>
          <w:type w:val="bbPlcHdr"/>
        </w:types>
        <w:behaviors>
          <w:behavior w:val="content"/>
        </w:behaviors>
        <w:guid w:val="{A5B144D7-5515-4DFC-8938-95F93ACEA93F}"/>
      </w:docPartPr>
      <w:docPartBody>
        <w:p w:rsidR="0036477D" w:rsidRDefault="004E02C0">
          <w:pPr>
            <w:pStyle w:val="C1337D08266A4F70BE735CD3A067E0FC"/>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2C0"/>
    <w:rsid w:val="0001017E"/>
    <w:rsid w:val="000172DD"/>
    <w:rsid w:val="00091EBB"/>
    <w:rsid w:val="001E7139"/>
    <w:rsid w:val="002831B1"/>
    <w:rsid w:val="0036477D"/>
    <w:rsid w:val="00406A59"/>
    <w:rsid w:val="004C713A"/>
    <w:rsid w:val="004D1907"/>
    <w:rsid w:val="004E02C0"/>
    <w:rsid w:val="0069502B"/>
    <w:rsid w:val="0095342A"/>
    <w:rsid w:val="0098224C"/>
    <w:rsid w:val="00CD3E2B"/>
    <w:rsid w:val="00CE0EBB"/>
    <w:rsid w:val="00E45BF8"/>
    <w:rsid w:val="00F260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9B2286B83EE4ACCBBF38F23C9621BBF">
    <w:name w:val="C9B2286B83EE4ACCBBF38F23C9621BBF"/>
  </w:style>
  <w:style w:type="paragraph" w:customStyle="1" w:styleId="CD743F2A3E914E8D9F06D0E4CD827244">
    <w:name w:val="CD743F2A3E914E8D9F06D0E4CD827244"/>
  </w:style>
  <w:style w:type="paragraph" w:customStyle="1" w:styleId="93B44D5DB290447EBA2818285E99DA69">
    <w:name w:val="93B44D5DB290447EBA2818285E99DA69"/>
  </w:style>
  <w:style w:type="paragraph" w:customStyle="1" w:styleId="941B3E20BDFC4FDCA5CAEA0BE210D799">
    <w:name w:val="941B3E20BDFC4FDCA5CAEA0BE210D799"/>
  </w:style>
  <w:style w:type="paragraph" w:customStyle="1" w:styleId="CD419ED0224D4329BD84045C6891D74B">
    <w:name w:val="CD419ED0224D4329BD84045C6891D74B"/>
  </w:style>
  <w:style w:type="paragraph" w:customStyle="1" w:styleId="E718A372CB0F4737813F18E6D72F2683">
    <w:name w:val="E718A372CB0F4737813F18E6D72F2683"/>
  </w:style>
  <w:style w:type="paragraph" w:customStyle="1" w:styleId="C1337D08266A4F70BE735CD3A067E0FC">
    <w:name w:val="C1337D08266A4F70BE735CD3A067E0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Due to the increasing number of vehicles on the road, traffic problems are bound to exist.This happens as the current car park facilities developed are unable to cope with the influxof vehicles on the road. To overcome this problem, robot operated car park system is developed.This solution would use already built parking lots and parking houses, but will allowsaid parking facilities to accommodate more vehicles as the size of the parking spot will bereduced and most of the roads leading to the parking spots can be eliminated. Other solutionsthat exist will need specially built parking facilities, which makes them more costly to implement.The aim of this thesis is to come up with the best solution for visualizing the algorithmused in the robot operated car park systems. As the algorithm behind it is complex, itis difficult to grasp it without proper visual presentation. The solutions found in the thesiswill be used in making a web application that will let the users interact with the system toget high-level overview of the algorithm’s inner workings</Abstract>
  <CompanyAddress/>
  <CompanyPhone/>
  <CompanyFax/>
  <CompanyEmail/>
</CoverPageProperties>
</file>

<file path=customXml/item2.xml><?xml version="1.0" encoding="utf-8"?>
<b:Sources xmlns:b="http://schemas.openxmlformats.org/officeDocument/2006/bibliography" SelectedStyle="\IEEE2006OfficeOnline.xsl" StyleName="IEEE" Version="2006">
  <b:Source>
    <b:Tag>Tri14</b:Tag>
    <b:SourceType>JournalArticle</b:SourceType>
    <b:Guid>{F5ACC002-01FC-4CB1-859A-9272BC121733}</b:Guid>
    <b:Author>
      <b:Author>
        <b:NameList>
          <b:Person>
            <b:Last>Trivedy</b:Last>
            <b:First>P</b:First>
          </b:Person>
          <b:Person>
            <b:Last>Harneja</b:Last>
            <b:First>S</b:First>
          </b:Person>
        </b:NameList>
      </b:Author>
    </b:Author>
    <b:Title>HTML5 – the new standard for Interactive Web</b:Title>
    <b:Year>2014</b:Year>
    <b:JournalName>International Journal of Research</b:JournalName>
    <b:Pages>39-42</b:Pages>
    <b:Volume>1</b:Volume>
    <b:Issue>10</b:Issue>
    <b:RefOrder>13</b:RefOrder>
  </b:Source>
  <b:Source>
    <b:Tag>SRe15</b:Tag>
    <b:SourceType>JournalArticle</b:SourceType>
    <b:Guid>{C198046F-2263-4951-A5B4-CECE6778761C}</b:Guid>
    <b:Author>
      <b:Author>
        <b:NameList>
          <b:Person>
            <b:Last>Stewart</b:Last>
            <b:First>N</b:First>
          </b:Person>
          <b:Person>
            <b:Last>Reimers</b:Last>
            <b:First>S</b:First>
          </b:Person>
        </b:NameList>
      </b:Author>
    </b:Author>
    <b:Title>Presentation and response timing accuracy in Adobe Flash and HTML5/JavaScript Web experiments</b:Title>
    <b:Year>2015</b:Year>
    <b:JournalName>Behavior Research Methods</b:JournalName>
    <b:Pages>309-327</b:Pages>
    <b:RefOrder>11</b:RefOrder>
  </b:Source>
  <b:Source>
    <b:Tag>NGa15</b:Tag>
    <b:SourceType>Misc</b:SourceType>
    <b:Guid>{C5EFDAD6-E391-4753-9077-1E20B53C9EF0}</b:Guid>
    <b:Author>
      <b:Author>
        <b:NameList>
          <b:Person>
            <b:Last>Ganesh</b:Last>
            <b:First>N</b:First>
          </b:Person>
        </b:NameList>
      </b:Author>
    </b:Author>
    <b:Title>Static Analysis of Malicious Java Applets</b:Title>
    <b:Year>2015</b:Year>
    <b:City>San Jose</b:City>
    <b:Publisher>San Jose State University</b:Publisher>
    <b:RefOrder>12</b:RefOrder>
  </b:Source>
  <b:Source>
    <b:Tag>AIR14</b:Tag>
    <b:SourceType>Misc</b:SourceType>
    <b:Guid>{313955DA-8B70-4672-8D36-4A19EB54E2DA}</b:Guid>
    <b:Title>Advanced Visualization and Interactive Display Rapid Innovation and Discovery Evaluation Research Program task 8: Survey of WEBGL Graphics Engines</b:Title>
    <b:Year>2014</b:Year>
    <b:Author>
      <b:Author>
        <b:Corporate>AIR FORCE RESEARCH LAB ROME NY INFORMATION DIRECTORATE</b:Corporate>
      </b:Author>
    </b:Author>
    <b:City>New York</b:City>
    <b:Publisher>AIR FORCE RESEARCH LAB ROME NY INFORMATION DIRECTORATE</b:Publisher>
    <b:RefOrder>14</b:RefOrder>
  </b:Source>
  <b:Source>
    <b:Tag>Gar05</b:Tag>
    <b:SourceType>Misc</b:SourceType>
    <b:Guid>{9F808AC9-7A7C-4FCA-AA82-759729D83B82}</b:Guid>
    <b:Author>
      <b:Author>
        <b:NameList>
          <b:Person>
            <b:Last>Garrett</b:Last>
            <b:First>J.</b:First>
            <b:Middle>J.</b:Middle>
          </b:Person>
        </b:NameList>
      </b:Author>
    </b:Author>
    <b:Title>Ajax: A New Approach to Web Applications</b:Title>
    <b:Year>2005</b:Year>
    <b:City>San Fransisco</b:City>
    <b:Publisher>Adaptive Path</b:Publisher>
    <b:RefOrder>9</b:RefOrder>
  </b:Source>
  <b:Source>
    <b:Tag>Nur09</b:Tag>
    <b:SourceType>Misc</b:SourceType>
    <b:Guid>{934D6CD4-736B-4084-B39F-7456BAB0C54C}</b:Guid>
    <b:Author>
      <b:Author>
        <b:NameList>
          <b:Person>
            <b:Last>Nurseitov</b:Last>
            <b:First>N</b:First>
          </b:Person>
          <b:Person>
            <b:Last>Paulson</b:Last>
            <b:First>M</b:First>
          </b:Person>
          <b:Person>
            <b:Last>Reynolds</b:Last>
            <b:First>R</b:First>
          </b:Person>
          <b:Person>
            <b:Last>Izurieta</b:Last>
            <b:First>C</b:First>
          </b:Person>
        </b:NameList>
      </b:Author>
    </b:Author>
    <b:Title>Comparison of JSON and XML Data Interchange Formats: A Case Study </b:Title>
    <b:Year>2009</b:Year>
    <b:City>Montana</b:City>
    <b:Publisher>Montana State University</b:Publisher>
    <b:RefOrder>10</b:RefOrder>
  </b:Source>
  <b:Source>
    <b:Tag>Lan02</b:Tag>
    <b:SourceType>DocumentFromInternetSite</b:SourceType>
    <b:Guid>{E9F1A32B-DABF-4EA8-AA89-8AA4BD4F1B7B}</b:Guid>
    <b:Author>
      <b:Author>
        <b:NameList>
          <b:Person>
            <b:Last>Langley</b:Last>
            <b:First>N</b:First>
          </b:Person>
        </b:NameList>
      </b:Author>
    </b:Author>
    <b:Title>Write once, run anywhere?</b:Title>
    <b:Year>2002</b:Year>
    <b:Month>May</b:Month>
    <b:YearAccessed>2016</b:YearAccessed>
    <b:MonthAccessed>04</b:MonthAccessed>
    <b:DayAccessed>14</b:DayAccessed>
    <b:URL>http://www.computerweekly.com/feature/Write-once-run-anywhere</b:URL>
    <b:RefOrder>2</b:RefOrder>
  </b:Source>
  <b:Source>
    <b:Tag>Bot15</b:Tag>
    <b:SourceType>JournalArticle</b:SourceType>
    <b:Guid>{BF14845A-B9F4-4975-997B-43A3AAF2E4B5}</b:Guid>
    <b:Author>
      <b:Author>
        <b:NameList>
          <b:Person>
            <b:Last>Botwe</b:Last>
            <b:First>D.</b:First>
            <b:Middle>A.</b:Middle>
          </b:Person>
          <b:Person>
            <b:Last>Davis</b:Last>
            <b:First>J.</b:First>
            <b:Middle>G.</b:Middle>
          </b:Person>
        </b:NameList>
      </b:Author>
    </b:Author>
    <b:Title>A Comparative Study of Web Development Technologies Using Open Source and Proprietary Software</b:Title>
    <b:Year>2015</b:Year>
    <b:JournalName>International Journal of Computer Science and Mobile Computing</b:JournalName>
    <b:Pages>154-165</b:Pages>
    <b:Volume>IV</b:Volume>
    <b:Issue>2</b:Issue>
    <b:RefOrder>3</b:RefOrder>
  </b:Source>
  <b:Source>
    <b:Tag>Pet04</b:Tag>
    <b:SourceType>DocumentFromInternetSite</b:SourceType>
    <b:Guid>{B2212488-3B15-490B-8E78-999F5A270AD5}</b:Guid>
    <b:Title>PEP 20 -- The Zen of Python</b:Title>
    <b:Year>2004</b:Year>
    <b:Author>
      <b:Author>
        <b:NameList>
          <b:Person>
            <b:Last>Peters</b:Last>
            <b:First>Tim</b:First>
          </b:Person>
        </b:NameList>
      </b:Author>
    </b:Author>
    <b:Month>August</b:Month>
    <b:Day>19</b:Day>
    <b:YearAccessed>2016</b:YearAccessed>
    <b:MonthAccessed>April</b:MonthAccessed>
    <b:DayAccessed>20</b:DayAccessed>
    <b:URL>https://www.python.org/dev/peps/pep-0020/</b:URL>
    <b:RefOrder>4</b:RefOrder>
  </b:Source>
  <b:Source>
    <b:Tag>Eby03</b:Tag>
    <b:SourceType>DocumentFromInternetSite</b:SourceType>
    <b:Guid>{3C21B555-6AE9-4923-B85A-985033275FF9}</b:Guid>
    <b:Author>
      <b:Author>
        <b:NameList>
          <b:Person>
            <b:Last>Eby</b:Last>
            <b:First>Philip</b:First>
            <b:Middle>J.</b:Middle>
          </b:Person>
        </b:NameList>
      </b:Author>
    </b:Author>
    <b:Title>PEP 333 -- Python Web Server Gateway Interface v1.0</b:Title>
    <b:Year>2003</b:Year>
    <b:Month>December</b:Month>
    <b:Day>07</b:Day>
    <b:YearAccessed>2016</b:YearAccessed>
    <b:MonthAccessed>April</b:MonthAccessed>
    <b:DayAccessed>20</b:DayAccessed>
    <b:URL>https://www.python.org/dev/peps/pep-0333/</b:URL>
    <b:RefOrder>5</b:RefOrder>
  </b:Source>
  <b:Source>
    <b:Tag>Hel16</b:Tag>
    <b:SourceType>DocumentFromInternetSite</b:SourceType>
    <b:Guid>{C458BE5F-E2E4-4CE2-99C1-A5CA94A0FDC9}</b:Guid>
    <b:Author>
      <b:Author>
        <b:NameList>
          <b:Person>
            <b:Last>Hellkamp</b:Last>
            <b:First>Marcel</b:First>
          </b:Person>
        </b:NameList>
      </b:Author>
    </b:Author>
    <b:Title>Bottle: Python Web Framework</b:Title>
    <b:Year>2016</b:Year>
    <b:Month>April</b:Month>
    <b:Day>19</b:Day>
    <b:YearAccessed>2016</b:YearAccessed>
    <b:MonthAccessed>April</b:MonthAccessed>
    <b:DayAccessed>20</b:DayAccessed>
    <b:URL>http://bottlepy.org/docs/dev/index.html#</b:URL>
    <b:RefOrder>6</b:RefOrder>
  </b:Source>
  <b:Source>
    <b:Tag>The15</b:Tag>
    <b:SourceType>DocumentFromInternetSite</b:SourceType>
    <b:Guid>{663287BF-9A89-4B8F-BDC8-B866A1E04CBE}</b:Guid>
    <b:Author>
      <b:Author>
        <b:Corporate>The CherryPy team</b:Corporate>
      </b:Author>
    </b:Author>
    <b:Title>CherryPy -- A Minimalist Python Web Framework</b:Title>
    <b:Year>2015</b:Year>
    <b:YearAccessed>2016</b:YearAccessed>
    <b:MonthAccessed>April</b:MonthAccessed>
    <b:DayAccessed>20</b:DayAccessed>
    <b:URL>http://www.cherrypy.org/</b:URL>
    <b:RefOrder>7</b:RefOrder>
  </b:Source>
  <b:Source>
    <b:Tag>Roa13</b:Tag>
    <b:SourceType>DocumentFromInternetSite</b:SourceType>
    <b:Guid>{07A909F3-5A93-469F-922B-A306F58283BE}</b:Guid>
    <b:Author>
      <b:Author>
        <b:NameList>
          <b:Person>
            <b:Last>Roacher</b:Last>
            <b:First>Armin</b:First>
          </b:Person>
        </b:NameList>
      </b:Author>
    </b:Author>
    <b:Title>Foreword -- Flask Documentation (0.10)</b:Title>
    <b:Year>2013</b:Year>
    <b:YearAccessed>2016</b:YearAccessed>
    <b:MonthAccessed>April</b:MonthAccessed>
    <b:DayAccessed>20</b:DayAccessed>
    <b:URL>http://flask.pocoo.org/docs/0.10/foreword/#what-does-micro-mean</b:URL>
    <b:RefOrder>8</b:RefOrder>
  </b:Source>
  <b:Source>
    <b:Tag>McD12</b:Tag>
    <b:SourceType>ConferenceProceedings</b:SourceType>
    <b:Guid>{FD8F510F-5AA0-419B-9EF5-DC3DDE6D06BD}</b:Guid>
    <b:Author>
      <b:Author>
        <b:NameList>
          <b:Person>
            <b:Last>McDonald</b:Last>
            <b:First>Shannon</b:First>
            <b:Middle>Sander</b:Middle>
          </b:Person>
        </b:NameList>
      </b:Author>
    </b:Author>
    <b:Title>Cars, Parking and Sustainability</b:Title>
    <b:Year>2012</b:Year>
    <b:ConferenceName>Transportation Research Forum</b:ConferenceNam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8B5695-291B-4B07-BB63-032AF1B81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template for Word_2016.dotx</Template>
  <TotalTime>1224</TotalTime>
  <Pages>41</Pages>
  <Words>10740</Words>
  <Characters>61218</Characters>
  <Application>Microsoft Office Word</Application>
  <DocSecurity>0</DocSecurity>
  <Lines>510</Lines>
  <Paragraphs>143</Paragraphs>
  <ScaleCrop>false</ScaleCrop>
  <HeadingPairs>
    <vt:vector size="4" baseType="variant">
      <vt:variant>
        <vt:lpstr>Title</vt:lpstr>
      </vt:variant>
      <vt:variant>
        <vt:i4>1</vt:i4>
      </vt:variant>
      <vt:variant>
        <vt:lpstr>Tiitel</vt:lpstr>
      </vt:variant>
      <vt:variant>
        <vt:i4>1</vt:i4>
      </vt:variant>
    </vt:vector>
  </HeadingPairs>
  <TitlesOfParts>
    <vt:vector size="2" baseType="lpstr">
      <vt:lpstr>Visualization of simulations of a robot operated car park system</vt:lpstr>
      <vt:lpstr>Title</vt:lpstr>
    </vt:vector>
  </TitlesOfParts>
  <Company>Institute of Computer Science, University of Tartu</Company>
  <LinksUpToDate>false</LinksUpToDate>
  <CharactersWithSpaces>71815</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Visualization of simulations of a robot operated car park system</dc:title>
  <dc:subject>Master’s Thesis (30 ECTS)</dc:subject>
  <dc:creator>Suido Valli</dc:creator>
  <cp:keywords>Layout, formatting, template</cp:keywords>
  <dc:description>P175, Informatics, systems theory</dc:description>
  <cp:lastModifiedBy>Suido Valli</cp:lastModifiedBy>
  <cp:revision>61</cp:revision>
  <cp:lastPrinted>2016-04-14T17:03:00Z</cp:lastPrinted>
  <dcterms:created xsi:type="dcterms:W3CDTF">2016-05-04T12:41:00Z</dcterms:created>
  <dcterms:modified xsi:type="dcterms:W3CDTF">2016-05-16T08:15:00Z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